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B6055" w14:textId="0A070D2E"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16C72044" wp14:editId="54FB72D3">
                <wp:simplePos x="0" y="0"/>
                <wp:positionH relativeFrom="column">
                  <wp:posOffset>-202474</wp:posOffset>
                </wp:positionH>
                <wp:positionV relativeFrom="page">
                  <wp:posOffset>938150</wp:posOffset>
                </wp:positionV>
                <wp:extent cx="3938905" cy="8657111"/>
                <wp:effectExtent l="57150" t="38100" r="80645" b="8699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87EFE"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" fillcolor="#70d3cb [2102]" strokecolor="#34aba2 [3206]" strokeweight="1pt">
                <v:fill color2="#e9f8f7 [342]" rotate="t" angle="180" colors="0 #9dd4ce;9830f #b9e0db;1 #f3f9f8" focus="100%" type="gradient"/>
                <v:shadow on="t" color="black" opacity="28270f" origin=",.5" offset="0"/>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20A442D0" wp14:editId="58A3DD88">
            <wp:simplePos x="0" y="0"/>
            <wp:positionH relativeFrom="column">
              <wp:posOffset>-746975</wp:posOffset>
            </wp:positionH>
            <wp:positionV relativeFrom="page">
              <wp:posOffset>-12700</wp:posOffset>
            </wp:positionV>
            <wp:extent cx="7760970" cy="6684010"/>
            <wp:effectExtent l="76200" t="76200" r="87630" b="18313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9E30C26" w14:textId="77777777" w:rsidTr="00AB02A7">
        <w:trPr>
          <w:trHeight w:val="1894"/>
        </w:trPr>
        <w:tc>
          <w:tcPr>
            <w:tcW w:w="5580" w:type="dxa"/>
            <w:tcBorders>
              <w:top w:val="nil"/>
              <w:left w:val="nil"/>
              <w:bottom w:val="nil"/>
              <w:right w:val="nil"/>
            </w:tcBorders>
          </w:tcPr>
          <w:p w14:paraId="303B8ABA" w14:textId="77777777" w:rsidR="00D077E9" w:rsidRDefault="00D077E9" w:rsidP="00AB02A7">
            <w:r>
              <w:rPr>
                <w:noProof/>
                <w:lang w:val="en-US" w:eastAsia="zh-CN"/>
              </w:rPr>
              <mc:AlternateContent>
                <mc:Choice Requires="wps">
                  <w:drawing>
                    <wp:inline distT="0" distB="0" distL="0" distR="0" wp14:anchorId="21769E8C" wp14:editId="5EAD292A">
                      <wp:extent cx="3528695" cy="23622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2362200"/>
                              </a:xfrm>
                              <a:prstGeom prst="rect">
                                <a:avLst/>
                              </a:prstGeom>
                              <a:noFill/>
                              <a:ln w="6350">
                                <a:noFill/>
                              </a:ln>
                            </wps:spPr>
                            <wps:txbx>
                              <w:txbxContent>
                                <w:p w14:paraId="233B7C17" w14:textId="77777777" w:rsidR="00E9499D" w:rsidRPr="005E133D" w:rsidRDefault="00E9499D" w:rsidP="00AE3E6C">
                                  <w:pPr>
                                    <w:pStyle w:val="Titre"/>
                                    <w:rPr>
                                      <w:sz w:val="48"/>
                                      <w:szCs w:val="48"/>
                                      <w:lang w:bidi="fr-FR"/>
                                    </w:rPr>
                                  </w:pPr>
                                  <w:r w:rsidRPr="005E133D">
                                    <w:rPr>
                                      <w:sz w:val="48"/>
                                      <w:szCs w:val="48"/>
                                      <w:lang w:bidi="fr-FR"/>
                                    </w:rPr>
                                    <w:t>Projet N°6</w:t>
                                  </w:r>
                                </w:p>
                                <w:p w14:paraId="3C144D7B" w14:textId="77777777" w:rsidR="00E9499D" w:rsidRPr="005E133D" w:rsidRDefault="00E9499D" w:rsidP="00AE3E6C">
                                  <w:pPr>
                                    <w:pStyle w:val="Titre"/>
                                    <w:rPr>
                                      <w:sz w:val="48"/>
                                      <w:szCs w:val="48"/>
                                      <w:lang w:bidi="fr-FR"/>
                                    </w:rPr>
                                  </w:pPr>
                                  <w:r w:rsidRPr="005E133D">
                                    <w:rPr>
                                      <w:sz w:val="48"/>
                                      <w:szCs w:val="48"/>
                                      <w:lang w:bidi="fr-FR"/>
                                    </w:rPr>
                                    <w:t>OC – DA</w:t>
                                  </w:r>
                                </w:p>
                                <w:p w14:paraId="71ED3A54" w14:textId="77777777" w:rsidR="00E9499D" w:rsidRPr="00D86945" w:rsidRDefault="00E9499D" w:rsidP="00AE3E6C">
                                  <w:pPr>
                                    <w:pStyle w:val="Titre"/>
                                  </w:pPr>
                                  <w:r w:rsidRPr="004368E4">
                                    <w:rPr>
                                      <w:rFonts w:ascii="Heiti SC Medium" w:eastAsia="Heiti SC Medium" w:hAnsi="Heiti SC Medium" w:cs="Brush Script MT"/>
                                      <w:color w:val="0F0D29" w:themeColor="text1"/>
                                      <w:sz w:val="32"/>
                                      <w:szCs w:val="32"/>
                                    </w:rPr>
                                    <w:t>Analysez les besoins de votre client pour son groupe de pizzerias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769E8C" id="_x0000_t202" coordsize="21600,21600" o:spt="202" path="m,l,21600r21600,l21600,xe">
                      <v:stroke joinstyle="miter"/>
                      <v:path gradientshapeok="t" o:connecttype="rect"/>
                    </v:shapetype>
                    <v:shape id="Zone de texte 8" o:spid="_x0000_s1026" type="#_x0000_t202" style="width:277.8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" filled="f" stroked="f" strokeweight=".5pt">
                      <v:textbox>
                        <w:txbxContent>
                          <w:p w14:paraId="233B7C17" w14:textId="77777777" w:rsidR="00E9499D" w:rsidRPr="005E133D" w:rsidRDefault="00E9499D" w:rsidP="00AE3E6C">
                            <w:pPr>
                              <w:pStyle w:val="Titre"/>
                              <w:rPr>
                                <w:sz w:val="48"/>
                                <w:szCs w:val="48"/>
                                <w:lang w:bidi="fr-FR"/>
                              </w:rPr>
                            </w:pPr>
                            <w:r w:rsidRPr="005E133D">
                              <w:rPr>
                                <w:sz w:val="48"/>
                                <w:szCs w:val="48"/>
                                <w:lang w:bidi="fr-FR"/>
                              </w:rPr>
                              <w:t>Projet N°6</w:t>
                            </w:r>
                          </w:p>
                          <w:p w14:paraId="3C144D7B" w14:textId="77777777" w:rsidR="00E9499D" w:rsidRPr="005E133D" w:rsidRDefault="00E9499D" w:rsidP="00AE3E6C">
                            <w:pPr>
                              <w:pStyle w:val="Titre"/>
                              <w:rPr>
                                <w:sz w:val="48"/>
                                <w:szCs w:val="48"/>
                                <w:lang w:bidi="fr-FR"/>
                              </w:rPr>
                            </w:pPr>
                            <w:r w:rsidRPr="005E133D">
                              <w:rPr>
                                <w:sz w:val="48"/>
                                <w:szCs w:val="48"/>
                                <w:lang w:bidi="fr-FR"/>
                              </w:rPr>
                              <w:t>OC – DA</w:t>
                            </w:r>
                          </w:p>
                          <w:p w14:paraId="71ED3A54" w14:textId="77777777" w:rsidR="00E9499D" w:rsidRPr="00D86945" w:rsidRDefault="00E9499D" w:rsidP="00AE3E6C">
                            <w:pPr>
                              <w:pStyle w:val="Titre"/>
                            </w:pPr>
                            <w:r w:rsidRPr="004368E4">
                              <w:rPr>
                                <w:rFonts w:ascii="Heiti SC Medium" w:eastAsia="Heiti SC Medium" w:hAnsi="Heiti SC Medium" w:cs="Brush Script MT"/>
                                <w:color w:val="0F0D29" w:themeColor="text1"/>
                                <w:sz w:val="32"/>
                                <w:szCs w:val="32"/>
                              </w:rPr>
                              <w:t>Analysez les besoins de votre client pour son groupe de pizzerias</w:t>
                            </w:r>
                          </w:p>
                        </w:txbxContent>
                      </v:textbox>
                      <w10:anchorlock/>
                    </v:shape>
                  </w:pict>
                </mc:Fallback>
              </mc:AlternateContent>
            </w:r>
          </w:p>
          <w:p w14:paraId="7745BFFC" w14:textId="77777777" w:rsidR="00D077E9" w:rsidRDefault="00D077E9" w:rsidP="00AB02A7">
            <w:r>
              <w:rPr>
                <w:noProof/>
                <w:lang w:val="en-US" w:eastAsia="zh-CN"/>
              </w:rPr>
              <mc:AlternateContent>
                <mc:Choice Requires="wps">
                  <w:drawing>
                    <wp:inline distT="0" distB="0" distL="0" distR="0" wp14:anchorId="341114F6" wp14:editId="0E5E0001">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70786B3"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4A64E270" w14:textId="77777777" w:rsidTr="00270C80">
        <w:trPr>
          <w:trHeight w:val="7305"/>
        </w:trPr>
        <w:tc>
          <w:tcPr>
            <w:tcW w:w="5580" w:type="dxa"/>
            <w:tcBorders>
              <w:top w:val="nil"/>
              <w:left w:val="nil"/>
              <w:bottom w:val="nil"/>
              <w:right w:val="nil"/>
            </w:tcBorders>
          </w:tcPr>
          <w:p w14:paraId="2655F356" w14:textId="027A5310" w:rsidR="00D077E9" w:rsidRDefault="00AE3E6C" w:rsidP="00AB02A7">
            <w:pPr>
              <w:rPr>
                <w:noProof/>
              </w:rPr>
            </w:pPr>
            <w:r>
              <w:rPr>
                <w:noProof/>
                <w:lang w:val="en-US" w:eastAsia="zh-CN"/>
              </w:rPr>
              <w:drawing>
                <wp:anchor distT="0" distB="0" distL="114300" distR="114300" simplePos="0" relativeHeight="251662336" behindDoc="0" locked="0" layoutInCell="1" allowOverlap="1" wp14:anchorId="4732E9A6" wp14:editId="62615F04">
                  <wp:simplePos x="0" y="0"/>
                  <wp:positionH relativeFrom="column">
                    <wp:posOffset>-1507</wp:posOffset>
                  </wp:positionH>
                  <wp:positionV relativeFrom="paragraph">
                    <wp:posOffset>775112</wp:posOffset>
                  </wp:positionV>
                  <wp:extent cx="3419475" cy="1115367"/>
                  <wp:effectExtent l="0" t="0" r="0" b="8890"/>
                  <wp:wrapNone/>
                  <wp:docPr id="9" name="Image 9"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_PIZZA.bmp"/>
                          <pic:cNvPicPr/>
                        </pic:nvPicPr>
                        <pic:blipFill>
                          <a:blip r:embed="rId10">
                            <a:extLst>
                              <a:ext uri="{28A0092B-C50C-407E-A947-70E740481C1C}">
                                <a14:useLocalDpi xmlns:a14="http://schemas.microsoft.com/office/drawing/2010/main" val="0"/>
                              </a:ext>
                            </a:extLst>
                          </a:blip>
                          <a:stretch>
                            <a:fillRect/>
                          </a:stretch>
                        </pic:blipFill>
                        <pic:spPr>
                          <a:xfrm>
                            <a:off x="0" y="0"/>
                            <a:ext cx="3419475" cy="1115367"/>
                          </a:xfrm>
                          <a:prstGeom prst="rect">
                            <a:avLst/>
                          </a:prstGeom>
                        </pic:spPr>
                      </pic:pic>
                    </a:graphicData>
                  </a:graphic>
                  <wp14:sizeRelH relativeFrom="margin">
                    <wp14:pctWidth>0</wp14:pctWidth>
                  </wp14:sizeRelH>
                  <wp14:sizeRelV relativeFrom="margin">
                    <wp14:pctHeight>0</wp14:pctHeight>
                  </wp14:sizeRelV>
                </wp:anchor>
              </w:drawing>
            </w:r>
          </w:p>
        </w:tc>
      </w:tr>
      <w:tr w:rsidR="00D077E9" w14:paraId="2E62027C" w14:textId="77777777" w:rsidTr="00AB02A7">
        <w:trPr>
          <w:trHeight w:val="2438"/>
        </w:trPr>
        <w:tc>
          <w:tcPr>
            <w:tcW w:w="5580" w:type="dxa"/>
            <w:tcBorders>
              <w:top w:val="nil"/>
              <w:left w:val="nil"/>
              <w:bottom w:val="nil"/>
              <w:right w:val="nil"/>
            </w:tcBorders>
          </w:tcPr>
          <w:sdt>
            <w:sdtPr>
              <w:id w:val="1080870105"/>
              <w:placeholder>
                <w:docPart w:val="61A76BFA6FDB4AB2A7047B598D612AA3"/>
              </w:placeholder>
              <w15:appearance w15:val="hidden"/>
            </w:sdtPr>
            <w:sdtContent>
              <w:p w14:paraId="1B4FC55F" w14:textId="4B7A4247"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7E08B5">
                  <w:rPr>
                    <w:rStyle w:val="Sous-titreCar"/>
                    <w:b w:val="0"/>
                    <w:noProof/>
                    <w:lang w:bidi="fr-FR"/>
                  </w:rPr>
                  <w:t>19 mai</w:t>
                </w:r>
                <w:r>
                  <w:rPr>
                    <w:rStyle w:val="Sous-titreCar"/>
                    <w:b w:val="0"/>
                    <w:lang w:bidi="fr-FR"/>
                  </w:rPr>
                  <w:fldChar w:fldCharType="end"/>
                </w:r>
              </w:p>
            </w:sdtContent>
          </w:sdt>
          <w:p w14:paraId="5E538974"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6607989C" wp14:editId="4C768F95">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C5F5AB0"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45CD0CF8" w14:textId="77777777" w:rsidR="00D077E9" w:rsidRDefault="00D077E9" w:rsidP="00AB02A7">
            <w:pPr>
              <w:rPr>
                <w:noProof/>
                <w:sz w:val="10"/>
                <w:szCs w:val="10"/>
              </w:rPr>
            </w:pPr>
          </w:p>
          <w:p w14:paraId="66775A29" w14:textId="77777777" w:rsidR="00D077E9" w:rsidRDefault="00D077E9" w:rsidP="00AB02A7">
            <w:pPr>
              <w:rPr>
                <w:noProof/>
                <w:sz w:val="10"/>
                <w:szCs w:val="10"/>
              </w:rPr>
            </w:pPr>
          </w:p>
          <w:p w14:paraId="0BCACF75" w14:textId="77777777" w:rsidR="00D077E9" w:rsidRPr="006D1F90" w:rsidRDefault="00E9499D" w:rsidP="00AB02A7">
            <w:pPr>
              <w:rPr>
                <w:rFonts w:ascii="Arial Black" w:hAnsi="Arial Black"/>
              </w:rPr>
            </w:pPr>
            <w:sdt>
              <w:sdtPr>
                <w:rPr>
                  <w:rFonts w:ascii="Arial Black" w:hAnsi="Arial Black"/>
                </w:rPr>
                <w:id w:val="-1740469667"/>
                <w:placeholder>
                  <w:docPart w:val="DEE8997E598442B3AA3B1F2C6CBDE393"/>
                </w:placeholder>
                <w15:appearance w15:val="hidden"/>
              </w:sdtPr>
              <w:sdtContent>
                <w:proofErr w:type="spellStart"/>
                <w:r w:rsidR="00AE3E6C" w:rsidRPr="006D1F90">
                  <w:rPr>
                    <w:rFonts w:ascii="Arial Black" w:hAnsi="Arial Black"/>
                  </w:rPr>
                  <w:t>Openclassrooms</w:t>
                </w:r>
                <w:proofErr w:type="spellEnd"/>
              </w:sdtContent>
            </w:sdt>
          </w:p>
          <w:p w14:paraId="7E8578F1" w14:textId="77777777" w:rsidR="00D077E9" w:rsidRDefault="00D077E9" w:rsidP="00AB02A7">
            <w:r w:rsidRPr="00B231E5">
              <w:rPr>
                <w:lang w:bidi="fr-FR"/>
              </w:rPr>
              <w:t xml:space="preserve">Créé par : </w:t>
            </w:r>
            <w:sdt>
              <w:sdtPr>
                <w:alias w:val="Votre nom"/>
                <w:tag w:val="Votre nom"/>
                <w:id w:val="-180584491"/>
                <w:placeholder>
                  <w:docPart w:val="364B3E3F04C74C51909AC8F8A35CF9EE"/>
                </w:placeholder>
                <w:dataBinding w:prefixMappings="xmlns:ns0='http://schemas.microsoft.com/office/2006/coverPageProps' " w:xpath="/ns0:CoverPageProperties[1]/ns0:CompanyFax[1]" w:storeItemID="{55AF091B-3C7A-41E3-B477-F2FDAA23CFDA}"/>
                <w15:appearance w15:val="hidden"/>
                <w:text w:multiLine="1"/>
              </w:sdtPr>
              <w:sdtContent>
                <w:r w:rsidR="00AE3E6C">
                  <w:t>Lamine MESSACI</w:t>
                </w:r>
              </w:sdtContent>
            </w:sdt>
          </w:p>
          <w:p w14:paraId="617DB3A7" w14:textId="77777777" w:rsidR="00D077E9" w:rsidRPr="00D86945" w:rsidRDefault="00D077E9" w:rsidP="00AB02A7">
            <w:pPr>
              <w:rPr>
                <w:noProof/>
                <w:sz w:val="10"/>
                <w:szCs w:val="10"/>
              </w:rPr>
            </w:pPr>
          </w:p>
        </w:tc>
      </w:tr>
    </w:tbl>
    <w:p w14:paraId="01060958" w14:textId="77777777" w:rsidR="00D077E9" w:rsidRDefault="00066BDE">
      <w:pPr>
        <w:spacing w:after="200"/>
      </w:pPr>
      <w:r>
        <w:rPr>
          <w:noProof/>
          <w:lang w:val="en-US" w:eastAsia="zh-CN"/>
        </w:rPr>
        <w:drawing>
          <wp:anchor distT="0" distB="0" distL="114300" distR="114300" simplePos="0" relativeHeight="251663360" behindDoc="0" locked="0" layoutInCell="1" allowOverlap="1" wp14:anchorId="7B6F2B14" wp14:editId="43638B7E">
            <wp:simplePos x="0" y="0"/>
            <wp:positionH relativeFrom="margin">
              <wp:posOffset>3997173</wp:posOffset>
            </wp:positionH>
            <wp:positionV relativeFrom="paragraph">
              <wp:posOffset>6593205</wp:posOffset>
            </wp:positionV>
            <wp:extent cx="2573020" cy="1818346"/>
            <wp:effectExtent l="0" t="0" r="0" b="0"/>
            <wp:wrapNone/>
            <wp:docPr id="10" name="Image 10"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3020" cy="1818346"/>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63965EE8" wp14:editId="59492354">
                <wp:simplePos x="0" y="0"/>
                <wp:positionH relativeFrom="column">
                  <wp:posOffset>-745490</wp:posOffset>
                </wp:positionH>
                <wp:positionV relativeFrom="page">
                  <wp:posOffset>6667500</wp:posOffset>
                </wp:positionV>
                <wp:extent cx="7760970" cy="4019550"/>
                <wp:effectExtent l="57150" t="38100" r="68580" b="9525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A30EAD"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" fillcolor="#70d3cb [2102]" strokecolor="#34aba2 [3206]" strokeweight="1pt">
                <v:fill color2="#e9f8f7 [342]" rotate="t" angle="180" colors="0 #9dd4ce;9830f #b9e0db;1 #f3f9f8" focus="100%" type="gradient"/>
                <v:shadow on="t" color="black" opacity="28270f" origin=",.5" offset="0"/>
                <w10:wrap anchory="page"/>
              </v:rect>
            </w:pict>
          </mc:Fallback>
        </mc:AlternateContent>
      </w:r>
      <w:r w:rsidR="00D077E9">
        <w:rPr>
          <w:lang w:bidi="fr-FR"/>
        </w:rPr>
        <w:br w:type="page"/>
      </w:r>
    </w:p>
    <w:p w14:paraId="5FA13495" w14:textId="77777777" w:rsidR="00D077E9" w:rsidRDefault="001A7951" w:rsidP="000204A6">
      <w:pPr>
        <w:pStyle w:val="Titre1"/>
        <w:jc w:val="center"/>
      </w:pPr>
      <w:bookmarkStart w:id="0" w:name="_Toc40133268"/>
      <w:bookmarkStart w:id="1" w:name="_Toc40133714"/>
      <w:bookmarkStart w:id="2" w:name="_Toc40134698"/>
      <w:bookmarkStart w:id="3" w:name="_Toc40135534"/>
      <w:bookmarkStart w:id="4" w:name="_Toc40366451"/>
      <w:bookmarkStart w:id="5" w:name="_Toc40372244"/>
      <w:r>
        <w:rPr>
          <w:lang w:bidi="fr-FR"/>
        </w:rPr>
        <w:lastRenderedPageBreak/>
        <w:t>Projet N° 6 OC - DA</w:t>
      </w:r>
      <w:bookmarkEnd w:id="0"/>
      <w:bookmarkEnd w:id="1"/>
      <w:bookmarkEnd w:id="2"/>
      <w:bookmarkEnd w:id="3"/>
      <w:bookmarkEnd w:id="4"/>
      <w:bookmarkEnd w:id="5"/>
    </w:p>
    <w:tbl>
      <w:tblPr>
        <w:tblW w:w="10574" w:type="dxa"/>
        <w:tblInd w:w="-284" w:type="dxa"/>
        <w:tblCellMar>
          <w:left w:w="0" w:type="dxa"/>
          <w:right w:w="0" w:type="dxa"/>
        </w:tblCellMar>
        <w:tblLook w:val="0000" w:firstRow="0" w:lastRow="0" w:firstColumn="0" w:lastColumn="0" w:noHBand="0" w:noVBand="0"/>
      </w:tblPr>
      <w:tblGrid>
        <w:gridCol w:w="10574"/>
      </w:tblGrid>
      <w:tr w:rsidR="00D077E9" w14:paraId="6ED4C1A8" w14:textId="77777777" w:rsidTr="00891A18">
        <w:trPr>
          <w:trHeight w:val="3569"/>
        </w:trPr>
        <w:tc>
          <w:tcPr>
            <w:tcW w:w="10574" w:type="dxa"/>
          </w:tcPr>
          <w:bookmarkStart w:id="6" w:name="_Toc40133269" w:displacedByCustomXml="next"/>
          <w:bookmarkStart w:id="7" w:name="_Toc40133715" w:displacedByCustomXml="next"/>
          <w:bookmarkStart w:id="8" w:name="_Toc40134699" w:displacedByCustomXml="next"/>
          <w:bookmarkStart w:id="9" w:name="_Toc40135535" w:displacedByCustomXml="next"/>
          <w:sdt>
            <w:sdtPr>
              <w:rPr>
                <w:rFonts w:eastAsiaTheme="minorEastAsia" w:cstheme="minorBidi"/>
                <w:b w:val="0"/>
                <w:color w:val="082A75" w:themeColor="text2"/>
                <w:sz w:val="28"/>
                <w:szCs w:val="22"/>
              </w:rPr>
              <w:id w:val="1660650702"/>
              <w:placeholder>
                <w:docPart w:val="8A8350F7410549A6BC9678143C8C13C3"/>
              </w:placeholder>
              <w15:appearance w15:val="hidden"/>
            </w:sdtPr>
            <w:sdtEndPr>
              <w:rPr>
                <w:b/>
              </w:rPr>
            </w:sdtEndPr>
            <w:sdtContent>
              <w:bookmarkEnd w:id="9" w:displacedByCustomXml="prev"/>
              <w:bookmarkEnd w:id="8" w:displacedByCustomXml="prev"/>
              <w:bookmarkEnd w:id="7" w:displacedByCustomXml="prev"/>
              <w:bookmarkEnd w:id="6" w:displacedByCustomXml="prev"/>
              <w:p w14:paraId="466B1A23" w14:textId="21EB32F4" w:rsidR="00556BCE" w:rsidRDefault="00556BCE" w:rsidP="00DF027C">
                <w:pPr>
                  <w:pStyle w:val="Titre2"/>
                </w:pPr>
              </w:p>
              <w:p w14:paraId="61E4A2E3" w14:textId="2AA0792B" w:rsidR="00D077E9" w:rsidRPr="00556BCE" w:rsidRDefault="00E9499D" w:rsidP="00556BCE"/>
            </w:sdtContent>
          </w:sdt>
          <w:p w14:paraId="1B49C4D2" w14:textId="77777777" w:rsidR="00DF027C" w:rsidRDefault="00DF027C" w:rsidP="00DF027C"/>
          <w:p w14:paraId="78106468" w14:textId="77777777" w:rsidR="00DF027C" w:rsidRDefault="001A7951" w:rsidP="00DF027C">
            <w:pPr>
              <w:pStyle w:val="Contenu"/>
            </w:pPr>
            <w:r>
              <w:rPr>
                <w:noProof/>
              </w:rPr>
              <w:drawing>
                <wp:inline distT="0" distB="0" distL="0" distR="0" wp14:anchorId="4A3ED589" wp14:editId="4CE7AD72">
                  <wp:extent cx="6591719" cy="1540510"/>
                  <wp:effectExtent l="0" t="0" r="0" b="2540"/>
                  <wp:docPr id="14" name="Image 1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C_PIZZA.bmp"/>
                          <pic:cNvPicPr/>
                        </pic:nvPicPr>
                        <pic:blipFill>
                          <a:blip r:embed="rId10">
                            <a:extLst>
                              <a:ext uri="{28A0092B-C50C-407E-A947-70E740481C1C}">
                                <a14:useLocalDpi xmlns:a14="http://schemas.microsoft.com/office/drawing/2010/main" val="0"/>
                              </a:ext>
                            </a:extLst>
                          </a:blip>
                          <a:stretch>
                            <a:fillRect/>
                          </a:stretch>
                        </pic:blipFill>
                        <pic:spPr>
                          <a:xfrm>
                            <a:off x="0" y="0"/>
                            <a:ext cx="6691802" cy="1563900"/>
                          </a:xfrm>
                          <a:prstGeom prst="rect">
                            <a:avLst/>
                          </a:prstGeom>
                        </pic:spPr>
                      </pic:pic>
                    </a:graphicData>
                  </a:graphic>
                </wp:inline>
              </w:drawing>
            </w:r>
          </w:p>
          <w:p w14:paraId="27E8EBDC" w14:textId="77777777" w:rsidR="00556BCE" w:rsidRDefault="00556BCE" w:rsidP="00DF027C">
            <w:pPr>
              <w:pStyle w:val="Contenu"/>
            </w:pPr>
          </w:p>
          <w:p w14:paraId="2DAD16FD" w14:textId="77777777" w:rsidR="00556BCE" w:rsidRDefault="00556BCE" w:rsidP="00DF027C">
            <w:pPr>
              <w:pStyle w:val="Contenu"/>
            </w:pPr>
          </w:p>
          <w:p w14:paraId="6457A6FF" w14:textId="77777777" w:rsidR="00556BCE" w:rsidRDefault="00556BCE" w:rsidP="00DF027C">
            <w:pPr>
              <w:pStyle w:val="Contenu"/>
            </w:pPr>
          </w:p>
          <w:p w14:paraId="11AE8298" w14:textId="77777777" w:rsidR="00556BCE" w:rsidRDefault="00556BCE" w:rsidP="00DF027C">
            <w:pPr>
              <w:pStyle w:val="Contenu"/>
            </w:pPr>
          </w:p>
        </w:tc>
      </w:tr>
      <w:tr w:rsidR="00DF027C" w14:paraId="34A165CB" w14:textId="77777777" w:rsidTr="00891A18">
        <w:trPr>
          <w:trHeight w:val="1911"/>
        </w:trPr>
        <w:tc>
          <w:tcPr>
            <w:tcW w:w="10574" w:type="dxa"/>
            <w:shd w:val="clear" w:color="auto" w:fill="F2F2F2" w:themeFill="background1" w:themeFillShade="F2"/>
            <w:vAlign w:val="center"/>
          </w:tcPr>
          <w:p w14:paraId="73162BF6" w14:textId="77777777" w:rsidR="00DF027C" w:rsidRPr="00DF027C" w:rsidRDefault="00DF027C" w:rsidP="00DF027C">
            <w:pPr>
              <w:pStyle w:val="Textedemiseenvidence"/>
              <w:jc w:val="center"/>
            </w:pPr>
            <w:r>
              <w:rPr>
                <w:noProof/>
                <w:lang w:val="en-US" w:eastAsia="zh-CN"/>
              </w:rPr>
              <mc:AlternateContent>
                <mc:Choice Requires="wps">
                  <w:drawing>
                    <wp:inline distT="0" distB="0" distL="0" distR="0" wp14:anchorId="0771079E" wp14:editId="17B7A4D9">
                      <wp:extent cx="5926455" cy="2771775"/>
                      <wp:effectExtent l="0" t="0" r="0" b="0"/>
                      <wp:docPr id="7" name="Zone de texte 7"/>
                      <wp:cNvGraphicFramePr/>
                      <a:graphic xmlns:a="http://schemas.openxmlformats.org/drawingml/2006/main">
                        <a:graphicData uri="http://schemas.microsoft.com/office/word/2010/wordprocessingShape">
                          <wps:wsp>
                            <wps:cNvSpPr txBox="1"/>
                            <wps:spPr>
                              <a:xfrm>
                                <a:off x="0" y="0"/>
                                <a:ext cx="5926455" cy="2771775"/>
                              </a:xfrm>
                              <a:prstGeom prst="rect">
                                <a:avLst/>
                              </a:prstGeom>
                              <a:noFill/>
                              <a:ln w="6350">
                                <a:noFill/>
                              </a:ln>
                            </wps:spPr>
                            <wps:txbx>
                              <w:txbxContent>
                                <w:p w14:paraId="160D9EF2" w14:textId="0A8E3508" w:rsidR="00E9499D" w:rsidRDefault="00E9499D" w:rsidP="000204A6"/>
                                <w:p w14:paraId="190F37BC" w14:textId="77777777" w:rsidR="00E9499D" w:rsidRPr="00487918" w:rsidRDefault="00E9499D" w:rsidP="00556BCE">
                                  <w:pPr>
                                    <w:shd w:val="clear" w:color="auto" w:fill="FFFFFF"/>
                                    <w:spacing w:after="150" w:line="240" w:lineRule="auto"/>
                                    <w:outlineLvl w:val="3"/>
                                    <w:rPr>
                                      <w:rFonts w:ascii="Arial" w:eastAsia="Times New Roman" w:hAnsi="Arial" w:cs="Arial"/>
                                      <w:bCs/>
                                      <w:color w:val="auto"/>
                                      <w:sz w:val="24"/>
                                      <w:szCs w:val="24"/>
                                      <w:lang w:eastAsia="fr-FR"/>
                                    </w:rPr>
                                  </w:pPr>
                                </w:p>
                                <w:p w14:paraId="77D9DF7D" w14:textId="44AD2112" w:rsidR="00E9499D" w:rsidRDefault="00E9499D" w:rsidP="00393473">
                                  <w:pPr>
                                    <w:pStyle w:val="Titre5"/>
                                    <w:jc w:val="center"/>
                                  </w:pPr>
                                  <w:bookmarkStart w:id="10" w:name="_Toc40372245"/>
                                  <w:r>
                                    <w:t>Les besoins client</w:t>
                                  </w:r>
                                  <w:bookmarkEnd w:id="10"/>
                                </w:p>
                                <w:p w14:paraId="7C5FC773" w14:textId="77777777" w:rsidR="00E9499D" w:rsidRDefault="00E9499D" w:rsidP="001A7951"/>
                                <w:p w14:paraId="01738F87" w14:textId="77777777" w:rsidR="00E9499D" w:rsidRDefault="00E9499D" w:rsidP="001A7951"/>
                                <w:p w14:paraId="4955CE30" w14:textId="77777777" w:rsidR="00E9499D" w:rsidRPr="00AD6BC8" w:rsidRDefault="00E9499D" w:rsidP="001A7951">
                                  <w:pPr>
                                    <w:rPr>
                                      <w:rFonts w:ascii="Bahnschrift SemiBold" w:hAnsi="Bahnschrift SemiBold"/>
                                    </w:rPr>
                                  </w:pPr>
                                  <w:r w:rsidRPr="00AD6BC8">
                                    <w:rPr>
                                      <w:rFonts w:ascii="Bahnschrift SemiBold" w:hAnsi="Bahnschrift SemiBold"/>
                                    </w:rPr>
                                    <w:t>Ce projet représente le cœur de l’analyse, il est composé de cas d’utilisation. On décrit le contexte, les acteurs ou utilisateurs du projet logiciel mais aussi les interactions entre ces acteurs et ces fonctionnalités.</w:t>
                                  </w:r>
                                </w:p>
                                <w:p w14:paraId="7BD3DE5A" w14:textId="77777777" w:rsidR="00E9499D" w:rsidRDefault="00E949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71079E" id="Zone de texte 7" o:spid="_x0000_s1027" type="#_x0000_t202" style="width:466.6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" filled="f" stroked="f" strokeweight=".5pt">
                      <v:textbox>
                        <w:txbxContent>
                          <w:p w14:paraId="160D9EF2" w14:textId="0A8E3508" w:rsidR="00E9499D" w:rsidRDefault="00E9499D" w:rsidP="000204A6"/>
                          <w:p w14:paraId="190F37BC" w14:textId="77777777" w:rsidR="00E9499D" w:rsidRPr="00487918" w:rsidRDefault="00E9499D" w:rsidP="00556BCE">
                            <w:pPr>
                              <w:shd w:val="clear" w:color="auto" w:fill="FFFFFF"/>
                              <w:spacing w:after="150" w:line="240" w:lineRule="auto"/>
                              <w:outlineLvl w:val="3"/>
                              <w:rPr>
                                <w:rFonts w:ascii="Arial" w:eastAsia="Times New Roman" w:hAnsi="Arial" w:cs="Arial"/>
                                <w:bCs/>
                                <w:color w:val="auto"/>
                                <w:sz w:val="24"/>
                                <w:szCs w:val="24"/>
                                <w:lang w:eastAsia="fr-FR"/>
                              </w:rPr>
                            </w:pPr>
                          </w:p>
                          <w:p w14:paraId="77D9DF7D" w14:textId="44AD2112" w:rsidR="00E9499D" w:rsidRDefault="00E9499D" w:rsidP="00393473">
                            <w:pPr>
                              <w:pStyle w:val="Titre5"/>
                              <w:jc w:val="center"/>
                            </w:pPr>
                            <w:bookmarkStart w:id="11" w:name="_Toc40372245"/>
                            <w:r>
                              <w:t>Les besoins client</w:t>
                            </w:r>
                            <w:bookmarkEnd w:id="11"/>
                          </w:p>
                          <w:p w14:paraId="7C5FC773" w14:textId="77777777" w:rsidR="00E9499D" w:rsidRDefault="00E9499D" w:rsidP="001A7951"/>
                          <w:p w14:paraId="01738F87" w14:textId="77777777" w:rsidR="00E9499D" w:rsidRDefault="00E9499D" w:rsidP="001A7951"/>
                          <w:p w14:paraId="4955CE30" w14:textId="77777777" w:rsidR="00E9499D" w:rsidRPr="00AD6BC8" w:rsidRDefault="00E9499D" w:rsidP="001A7951">
                            <w:pPr>
                              <w:rPr>
                                <w:rFonts w:ascii="Bahnschrift SemiBold" w:hAnsi="Bahnschrift SemiBold"/>
                              </w:rPr>
                            </w:pPr>
                            <w:r w:rsidRPr="00AD6BC8">
                              <w:rPr>
                                <w:rFonts w:ascii="Bahnschrift SemiBold" w:hAnsi="Bahnschrift SemiBold"/>
                              </w:rPr>
                              <w:t>Ce projet représente le cœur de l’analyse, il est composé de cas d’utilisation. On décrit le contexte, les acteurs ou utilisateurs du projet logiciel mais aussi les interactions entre ces acteurs et ces fonctionnalités.</w:t>
                            </w:r>
                          </w:p>
                          <w:p w14:paraId="7BD3DE5A" w14:textId="77777777" w:rsidR="00E9499D" w:rsidRDefault="00E9499D"/>
                        </w:txbxContent>
                      </v:textbox>
                      <w10:anchorlock/>
                    </v:shape>
                  </w:pict>
                </mc:Fallback>
              </mc:AlternateContent>
            </w:r>
          </w:p>
        </w:tc>
      </w:tr>
      <w:tr w:rsidR="00DF027C" w14:paraId="636C3D2F" w14:textId="77777777" w:rsidTr="00891A18">
        <w:trPr>
          <w:trHeight w:val="5971"/>
        </w:trPr>
        <w:tc>
          <w:tcPr>
            <w:tcW w:w="10574" w:type="dxa"/>
          </w:tcPr>
          <w:p w14:paraId="6B3949C3" w14:textId="212CF7E3" w:rsidR="00891A18" w:rsidRDefault="00891A18">
            <w:pPr>
              <w:pStyle w:val="TM1"/>
              <w:tabs>
                <w:tab w:val="right" w:leader="dot" w:pos="10024"/>
              </w:tabs>
              <w:rPr>
                <w:rFonts w:cstheme="minorBidi"/>
                <w:b w:val="0"/>
                <w:bCs w:val="0"/>
                <w:i w:val="0"/>
                <w:iCs w:val="0"/>
                <w:noProof/>
                <w:color w:val="auto"/>
                <w:sz w:val="22"/>
                <w:szCs w:val="22"/>
                <w:lang w:eastAsia="fr-FR"/>
              </w:rPr>
            </w:pPr>
            <w:r>
              <w:rPr>
                <w:b w:val="0"/>
                <w:bCs w:val="0"/>
                <w:i w:val="0"/>
                <w:iCs w:val="0"/>
              </w:rPr>
              <w:lastRenderedPageBreak/>
              <w:fldChar w:fldCharType="begin"/>
            </w:r>
            <w:r>
              <w:rPr>
                <w:b w:val="0"/>
                <w:bCs w:val="0"/>
                <w:i w:val="0"/>
                <w:iCs w:val="0"/>
              </w:rPr>
              <w:instrText xml:space="preserve"> TOC \o "1-6" \h \z \u </w:instrText>
            </w:r>
            <w:r>
              <w:rPr>
                <w:b w:val="0"/>
                <w:bCs w:val="0"/>
                <w:i w:val="0"/>
                <w:iCs w:val="0"/>
              </w:rPr>
              <w:fldChar w:fldCharType="separate"/>
            </w:r>
            <w:hyperlink w:anchor="_Toc40372244" w:history="1">
              <w:r w:rsidRPr="002D3F55">
                <w:rPr>
                  <w:rStyle w:val="Lienhypertexte"/>
                  <w:noProof/>
                  <w:lang w:bidi="fr-FR"/>
                </w:rPr>
                <w:t>Projet N° 6 OC - DA</w:t>
              </w:r>
              <w:r>
                <w:rPr>
                  <w:noProof/>
                  <w:webHidden/>
                </w:rPr>
                <w:tab/>
              </w:r>
              <w:r>
                <w:rPr>
                  <w:noProof/>
                  <w:webHidden/>
                </w:rPr>
                <w:fldChar w:fldCharType="begin"/>
              </w:r>
              <w:r>
                <w:rPr>
                  <w:noProof/>
                  <w:webHidden/>
                </w:rPr>
                <w:instrText xml:space="preserve"> PAGEREF _Toc40372244 \h </w:instrText>
              </w:r>
              <w:r>
                <w:rPr>
                  <w:noProof/>
                  <w:webHidden/>
                </w:rPr>
              </w:r>
              <w:r>
                <w:rPr>
                  <w:noProof/>
                  <w:webHidden/>
                </w:rPr>
                <w:fldChar w:fldCharType="separate"/>
              </w:r>
              <w:r w:rsidR="007E08B5">
                <w:rPr>
                  <w:noProof/>
                  <w:webHidden/>
                </w:rPr>
                <w:t>2</w:t>
              </w:r>
              <w:r>
                <w:rPr>
                  <w:noProof/>
                  <w:webHidden/>
                </w:rPr>
                <w:fldChar w:fldCharType="end"/>
              </w:r>
            </w:hyperlink>
          </w:p>
          <w:p w14:paraId="0FCFB55B" w14:textId="7629A91C" w:rsidR="00891A18" w:rsidRDefault="00E9499D">
            <w:pPr>
              <w:pStyle w:val="TM5"/>
              <w:tabs>
                <w:tab w:val="right" w:leader="dot" w:pos="10024"/>
              </w:tabs>
              <w:rPr>
                <w:rFonts w:cstheme="minorBidi"/>
                <w:noProof/>
                <w:color w:val="auto"/>
                <w:sz w:val="22"/>
                <w:szCs w:val="22"/>
                <w:lang w:eastAsia="fr-FR"/>
              </w:rPr>
            </w:pPr>
            <w:hyperlink r:id="rId12" w:anchor="_Toc40372245" w:history="1">
              <w:r w:rsidR="00891A18" w:rsidRPr="002D3F55">
                <w:rPr>
                  <w:rStyle w:val="Lienhypertexte"/>
                  <w:noProof/>
                </w:rPr>
                <w:t>Les besoins client</w:t>
              </w:r>
              <w:r w:rsidR="00891A18">
                <w:rPr>
                  <w:noProof/>
                  <w:webHidden/>
                </w:rPr>
                <w:tab/>
              </w:r>
              <w:r w:rsidR="00891A18">
                <w:rPr>
                  <w:noProof/>
                  <w:webHidden/>
                </w:rPr>
                <w:fldChar w:fldCharType="begin"/>
              </w:r>
              <w:r w:rsidR="00891A18">
                <w:rPr>
                  <w:noProof/>
                  <w:webHidden/>
                </w:rPr>
                <w:instrText xml:space="preserve"> PAGEREF _Toc40372245 \h </w:instrText>
              </w:r>
              <w:r w:rsidR="00891A18">
                <w:rPr>
                  <w:noProof/>
                  <w:webHidden/>
                </w:rPr>
              </w:r>
              <w:r w:rsidR="00891A18">
                <w:rPr>
                  <w:noProof/>
                  <w:webHidden/>
                </w:rPr>
                <w:fldChar w:fldCharType="separate"/>
              </w:r>
              <w:r w:rsidR="007E08B5">
                <w:rPr>
                  <w:noProof/>
                  <w:webHidden/>
                </w:rPr>
                <w:t>2</w:t>
              </w:r>
              <w:r w:rsidR="00891A18">
                <w:rPr>
                  <w:noProof/>
                  <w:webHidden/>
                </w:rPr>
                <w:fldChar w:fldCharType="end"/>
              </w:r>
            </w:hyperlink>
          </w:p>
          <w:p w14:paraId="2E6D0CBF" w14:textId="1D694DD0" w:rsidR="00891A18" w:rsidRDefault="00E9499D">
            <w:pPr>
              <w:pStyle w:val="TM2"/>
              <w:rPr>
                <w:rFonts w:cstheme="minorBidi"/>
                <w:b w:val="0"/>
                <w:bCs w:val="0"/>
                <w:noProof/>
                <w:color w:val="auto"/>
                <w:lang w:eastAsia="fr-FR"/>
              </w:rPr>
            </w:pPr>
            <w:hyperlink w:anchor="_Toc40372246" w:history="1">
              <w:r w:rsidR="00891A18" w:rsidRPr="002D3F55">
                <w:rPr>
                  <w:rStyle w:val="Lienhypertexte"/>
                  <w:noProof/>
                </w:rPr>
                <w:t>I.</w:t>
              </w:r>
              <w:r w:rsidR="00891A18">
                <w:rPr>
                  <w:rFonts w:cstheme="minorBidi"/>
                  <w:b w:val="0"/>
                  <w:bCs w:val="0"/>
                  <w:noProof/>
                  <w:color w:val="auto"/>
                  <w:lang w:eastAsia="fr-FR"/>
                </w:rPr>
                <w:tab/>
              </w:r>
              <w:r w:rsidR="00891A18" w:rsidRPr="002D3F55">
                <w:rPr>
                  <w:rStyle w:val="Lienhypertexte"/>
                  <w:noProof/>
                </w:rPr>
                <w:t>Entreprise contexte et besoin</w:t>
              </w:r>
              <w:r w:rsidR="00891A18">
                <w:rPr>
                  <w:noProof/>
                  <w:webHidden/>
                </w:rPr>
                <w:tab/>
              </w:r>
              <w:r w:rsidR="00891A18">
                <w:rPr>
                  <w:noProof/>
                  <w:webHidden/>
                </w:rPr>
                <w:fldChar w:fldCharType="begin"/>
              </w:r>
              <w:r w:rsidR="00891A18">
                <w:rPr>
                  <w:noProof/>
                  <w:webHidden/>
                </w:rPr>
                <w:instrText xml:space="preserve"> PAGEREF _Toc40372246 \h </w:instrText>
              </w:r>
              <w:r w:rsidR="00891A18">
                <w:rPr>
                  <w:noProof/>
                  <w:webHidden/>
                </w:rPr>
              </w:r>
              <w:r w:rsidR="00891A18">
                <w:rPr>
                  <w:noProof/>
                  <w:webHidden/>
                </w:rPr>
                <w:fldChar w:fldCharType="separate"/>
              </w:r>
              <w:r w:rsidR="007E08B5">
                <w:rPr>
                  <w:noProof/>
                  <w:webHidden/>
                </w:rPr>
                <w:t>4</w:t>
              </w:r>
              <w:r w:rsidR="00891A18">
                <w:rPr>
                  <w:noProof/>
                  <w:webHidden/>
                </w:rPr>
                <w:fldChar w:fldCharType="end"/>
              </w:r>
            </w:hyperlink>
          </w:p>
          <w:p w14:paraId="288EC711" w14:textId="4972FD34" w:rsidR="00891A18" w:rsidRDefault="00E9499D">
            <w:pPr>
              <w:pStyle w:val="TM6"/>
              <w:tabs>
                <w:tab w:val="left" w:pos="1960"/>
                <w:tab w:val="right" w:leader="dot" w:pos="10024"/>
              </w:tabs>
              <w:rPr>
                <w:rFonts w:cstheme="minorBidi"/>
                <w:noProof/>
                <w:color w:val="auto"/>
                <w:sz w:val="22"/>
                <w:szCs w:val="22"/>
                <w:lang w:eastAsia="fr-FR"/>
              </w:rPr>
            </w:pPr>
            <w:hyperlink w:anchor="_Toc40372247" w:history="1">
              <w:r w:rsidR="00891A18" w:rsidRPr="002D3F55">
                <w:rPr>
                  <w:rStyle w:val="Lienhypertexte"/>
                  <w:noProof/>
                </w:rPr>
                <w:t>a)</w:t>
              </w:r>
              <w:r w:rsidR="00891A18">
                <w:rPr>
                  <w:rFonts w:cstheme="minorBidi"/>
                  <w:noProof/>
                  <w:color w:val="auto"/>
                  <w:sz w:val="22"/>
                  <w:szCs w:val="22"/>
                  <w:lang w:eastAsia="fr-FR"/>
                </w:rPr>
                <w:tab/>
              </w:r>
              <w:r w:rsidR="00891A18" w:rsidRPr="002D3F55">
                <w:rPr>
                  <w:rStyle w:val="Lienhypertexte"/>
                  <w:noProof/>
                </w:rPr>
                <w:t>Rappel du contexte :</w:t>
              </w:r>
              <w:r w:rsidR="00891A18">
                <w:rPr>
                  <w:noProof/>
                  <w:webHidden/>
                </w:rPr>
                <w:tab/>
              </w:r>
              <w:r w:rsidR="00891A18">
                <w:rPr>
                  <w:noProof/>
                  <w:webHidden/>
                </w:rPr>
                <w:fldChar w:fldCharType="begin"/>
              </w:r>
              <w:r w:rsidR="00891A18">
                <w:rPr>
                  <w:noProof/>
                  <w:webHidden/>
                </w:rPr>
                <w:instrText xml:space="preserve"> PAGEREF _Toc40372247 \h </w:instrText>
              </w:r>
              <w:r w:rsidR="00891A18">
                <w:rPr>
                  <w:noProof/>
                  <w:webHidden/>
                </w:rPr>
              </w:r>
              <w:r w:rsidR="00891A18">
                <w:rPr>
                  <w:noProof/>
                  <w:webHidden/>
                </w:rPr>
                <w:fldChar w:fldCharType="separate"/>
              </w:r>
              <w:r w:rsidR="007E08B5">
                <w:rPr>
                  <w:noProof/>
                  <w:webHidden/>
                </w:rPr>
                <w:t>4</w:t>
              </w:r>
              <w:r w:rsidR="00891A18">
                <w:rPr>
                  <w:noProof/>
                  <w:webHidden/>
                </w:rPr>
                <w:fldChar w:fldCharType="end"/>
              </w:r>
            </w:hyperlink>
          </w:p>
          <w:p w14:paraId="08779C30" w14:textId="5722F8CF" w:rsidR="00891A18" w:rsidRDefault="00E9499D">
            <w:pPr>
              <w:pStyle w:val="TM6"/>
              <w:tabs>
                <w:tab w:val="left" w:pos="1960"/>
                <w:tab w:val="right" w:leader="dot" w:pos="10024"/>
              </w:tabs>
              <w:rPr>
                <w:rFonts w:cstheme="minorBidi"/>
                <w:noProof/>
                <w:color w:val="auto"/>
                <w:sz w:val="22"/>
                <w:szCs w:val="22"/>
                <w:lang w:eastAsia="fr-FR"/>
              </w:rPr>
            </w:pPr>
            <w:hyperlink w:anchor="_Toc40372248" w:history="1">
              <w:r w:rsidR="00891A18" w:rsidRPr="002D3F55">
                <w:rPr>
                  <w:rStyle w:val="Lienhypertexte"/>
                  <w:noProof/>
                </w:rPr>
                <w:t>b)</w:t>
              </w:r>
              <w:r w:rsidR="00891A18">
                <w:rPr>
                  <w:rFonts w:cstheme="minorBidi"/>
                  <w:noProof/>
                  <w:color w:val="auto"/>
                  <w:sz w:val="22"/>
                  <w:szCs w:val="22"/>
                  <w:lang w:eastAsia="fr-FR"/>
                </w:rPr>
                <w:tab/>
              </w:r>
              <w:r w:rsidR="00891A18" w:rsidRPr="002D3F55">
                <w:rPr>
                  <w:rStyle w:val="Lienhypertexte"/>
                  <w:noProof/>
                </w:rPr>
                <w:t>Rappel des besoins attendus :</w:t>
              </w:r>
              <w:r w:rsidR="00891A18">
                <w:rPr>
                  <w:noProof/>
                  <w:webHidden/>
                </w:rPr>
                <w:tab/>
              </w:r>
              <w:r w:rsidR="00891A18">
                <w:rPr>
                  <w:noProof/>
                  <w:webHidden/>
                </w:rPr>
                <w:fldChar w:fldCharType="begin"/>
              </w:r>
              <w:r w:rsidR="00891A18">
                <w:rPr>
                  <w:noProof/>
                  <w:webHidden/>
                </w:rPr>
                <w:instrText xml:space="preserve"> PAGEREF _Toc40372248 \h </w:instrText>
              </w:r>
              <w:r w:rsidR="00891A18">
                <w:rPr>
                  <w:noProof/>
                  <w:webHidden/>
                </w:rPr>
              </w:r>
              <w:r w:rsidR="00891A18">
                <w:rPr>
                  <w:noProof/>
                  <w:webHidden/>
                </w:rPr>
                <w:fldChar w:fldCharType="separate"/>
              </w:r>
              <w:r w:rsidR="007E08B5">
                <w:rPr>
                  <w:noProof/>
                  <w:webHidden/>
                </w:rPr>
                <w:t>4</w:t>
              </w:r>
              <w:r w:rsidR="00891A18">
                <w:rPr>
                  <w:noProof/>
                  <w:webHidden/>
                </w:rPr>
                <w:fldChar w:fldCharType="end"/>
              </w:r>
            </w:hyperlink>
          </w:p>
          <w:p w14:paraId="6FAF9C13" w14:textId="41ECBD90" w:rsidR="00891A18" w:rsidRDefault="00E9499D">
            <w:pPr>
              <w:pStyle w:val="TM2"/>
              <w:rPr>
                <w:rFonts w:cstheme="minorBidi"/>
                <w:b w:val="0"/>
                <w:bCs w:val="0"/>
                <w:noProof/>
                <w:color w:val="auto"/>
                <w:lang w:eastAsia="fr-FR"/>
              </w:rPr>
            </w:pPr>
            <w:hyperlink w:anchor="_Toc40372249" w:history="1">
              <w:r w:rsidR="00891A18" w:rsidRPr="002D3F55">
                <w:rPr>
                  <w:rStyle w:val="Lienhypertexte"/>
                  <w:noProof/>
                  <w:lang w:eastAsia="fr-FR"/>
                </w:rPr>
                <w:t>II.</w:t>
              </w:r>
              <w:r w:rsidR="00891A18">
                <w:rPr>
                  <w:rFonts w:cstheme="minorBidi"/>
                  <w:b w:val="0"/>
                  <w:bCs w:val="0"/>
                  <w:noProof/>
                  <w:color w:val="auto"/>
                  <w:lang w:eastAsia="fr-FR"/>
                </w:rPr>
                <w:tab/>
              </w:r>
              <w:r w:rsidR="00891A18" w:rsidRPr="002D3F55">
                <w:rPr>
                  <w:rStyle w:val="Lienhypertexte"/>
                  <w:noProof/>
                  <w:lang w:eastAsia="fr-FR"/>
                </w:rPr>
                <w:t>Acteurs</w:t>
              </w:r>
              <w:r w:rsidR="00891A18" w:rsidRPr="002D3F55">
                <w:rPr>
                  <w:rStyle w:val="Lienhypertexte"/>
                  <w:noProof/>
                </w:rPr>
                <w:t xml:space="preserve"> </w:t>
              </w:r>
              <w:r w:rsidR="00891A18" w:rsidRPr="002D3F55">
                <w:rPr>
                  <w:rStyle w:val="Lienhypertexte"/>
                  <w:noProof/>
                  <w:lang w:eastAsia="fr-FR"/>
                </w:rPr>
                <w:t>interagissant avec le futur système</w:t>
              </w:r>
              <w:r w:rsidR="00891A18">
                <w:rPr>
                  <w:noProof/>
                  <w:webHidden/>
                </w:rPr>
                <w:tab/>
              </w:r>
              <w:r w:rsidR="00891A18">
                <w:rPr>
                  <w:noProof/>
                  <w:webHidden/>
                </w:rPr>
                <w:fldChar w:fldCharType="begin"/>
              </w:r>
              <w:r w:rsidR="00891A18">
                <w:rPr>
                  <w:noProof/>
                  <w:webHidden/>
                </w:rPr>
                <w:instrText xml:space="preserve"> PAGEREF _Toc40372249 \h </w:instrText>
              </w:r>
              <w:r w:rsidR="00891A18">
                <w:rPr>
                  <w:noProof/>
                  <w:webHidden/>
                </w:rPr>
              </w:r>
              <w:r w:rsidR="00891A18">
                <w:rPr>
                  <w:noProof/>
                  <w:webHidden/>
                </w:rPr>
                <w:fldChar w:fldCharType="separate"/>
              </w:r>
              <w:r w:rsidR="007E08B5">
                <w:rPr>
                  <w:noProof/>
                  <w:webHidden/>
                </w:rPr>
                <w:t>5</w:t>
              </w:r>
              <w:r w:rsidR="00891A18">
                <w:rPr>
                  <w:noProof/>
                  <w:webHidden/>
                </w:rPr>
                <w:fldChar w:fldCharType="end"/>
              </w:r>
            </w:hyperlink>
          </w:p>
          <w:p w14:paraId="3F037F69" w14:textId="1ED695EA" w:rsidR="00891A18" w:rsidRDefault="00E9499D">
            <w:pPr>
              <w:pStyle w:val="TM6"/>
              <w:tabs>
                <w:tab w:val="left" w:pos="1960"/>
                <w:tab w:val="right" w:leader="dot" w:pos="10024"/>
              </w:tabs>
              <w:rPr>
                <w:rFonts w:cstheme="minorBidi"/>
                <w:noProof/>
                <w:color w:val="auto"/>
                <w:sz w:val="22"/>
                <w:szCs w:val="22"/>
                <w:lang w:eastAsia="fr-FR"/>
              </w:rPr>
            </w:pPr>
            <w:hyperlink w:anchor="_Toc40372250" w:history="1">
              <w:r w:rsidR="00891A18" w:rsidRPr="002D3F55">
                <w:rPr>
                  <w:rStyle w:val="Lienhypertexte"/>
                  <w:noProof/>
                  <w:lang w:eastAsia="fr-FR"/>
                </w:rPr>
                <w:t>a)</w:t>
              </w:r>
              <w:r w:rsidR="00891A18">
                <w:rPr>
                  <w:rFonts w:cstheme="minorBidi"/>
                  <w:noProof/>
                  <w:color w:val="auto"/>
                  <w:sz w:val="22"/>
                  <w:szCs w:val="22"/>
                  <w:lang w:eastAsia="fr-FR"/>
                </w:rPr>
                <w:tab/>
              </w:r>
              <w:r w:rsidR="00891A18" w:rsidRPr="002D3F55">
                <w:rPr>
                  <w:rStyle w:val="Lienhypertexte"/>
                  <w:noProof/>
                </w:rPr>
                <w:t>Définition des acteurs :</w:t>
              </w:r>
              <w:r w:rsidR="00891A18">
                <w:rPr>
                  <w:noProof/>
                  <w:webHidden/>
                </w:rPr>
                <w:tab/>
              </w:r>
              <w:r w:rsidR="00891A18">
                <w:rPr>
                  <w:noProof/>
                  <w:webHidden/>
                </w:rPr>
                <w:fldChar w:fldCharType="begin"/>
              </w:r>
              <w:r w:rsidR="00891A18">
                <w:rPr>
                  <w:noProof/>
                  <w:webHidden/>
                </w:rPr>
                <w:instrText xml:space="preserve"> PAGEREF _Toc40372250 \h </w:instrText>
              </w:r>
              <w:r w:rsidR="00891A18">
                <w:rPr>
                  <w:noProof/>
                  <w:webHidden/>
                </w:rPr>
              </w:r>
              <w:r w:rsidR="00891A18">
                <w:rPr>
                  <w:noProof/>
                  <w:webHidden/>
                </w:rPr>
                <w:fldChar w:fldCharType="separate"/>
              </w:r>
              <w:r w:rsidR="007E08B5">
                <w:rPr>
                  <w:noProof/>
                  <w:webHidden/>
                </w:rPr>
                <w:t>5</w:t>
              </w:r>
              <w:r w:rsidR="00891A18">
                <w:rPr>
                  <w:noProof/>
                  <w:webHidden/>
                </w:rPr>
                <w:fldChar w:fldCharType="end"/>
              </w:r>
            </w:hyperlink>
          </w:p>
          <w:p w14:paraId="043BB863" w14:textId="6104CC98" w:rsidR="00891A18" w:rsidRDefault="00E9499D">
            <w:pPr>
              <w:pStyle w:val="TM6"/>
              <w:tabs>
                <w:tab w:val="left" w:pos="1960"/>
                <w:tab w:val="right" w:leader="dot" w:pos="10024"/>
              </w:tabs>
              <w:rPr>
                <w:rFonts w:cstheme="minorBidi"/>
                <w:noProof/>
                <w:color w:val="auto"/>
                <w:sz w:val="22"/>
                <w:szCs w:val="22"/>
                <w:lang w:eastAsia="fr-FR"/>
              </w:rPr>
            </w:pPr>
            <w:hyperlink w:anchor="_Toc40372251" w:history="1">
              <w:r w:rsidR="00891A18" w:rsidRPr="002D3F55">
                <w:rPr>
                  <w:rStyle w:val="Lienhypertexte"/>
                  <w:noProof/>
                  <w:lang w:eastAsia="fr-FR"/>
                </w:rPr>
                <w:t>b)</w:t>
              </w:r>
              <w:r w:rsidR="00891A18">
                <w:rPr>
                  <w:rFonts w:cstheme="minorBidi"/>
                  <w:noProof/>
                  <w:color w:val="auto"/>
                  <w:sz w:val="22"/>
                  <w:szCs w:val="22"/>
                  <w:lang w:eastAsia="fr-FR"/>
                </w:rPr>
                <w:tab/>
              </w:r>
              <w:r w:rsidR="00891A18" w:rsidRPr="002D3F55">
                <w:rPr>
                  <w:rStyle w:val="Lienhypertexte"/>
                  <w:noProof/>
                  <w:lang w:eastAsia="fr-FR"/>
                </w:rPr>
                <w:t>Diagramme de contexte :</w:t>
              </w:r>
              <w:r w:rsidR="00891A18">
                <w:rPr>
                  <w:noProof/>
                  <w:webHidden/>
                </w:rPr>
                <w:tab/>
              </w:r>
              <w:r w:rsidR="00891A18">
                <w:rPr>
                  <w:noProof/>
                  <w:webHidden/>
                </w:rPr>
                <w:fldChar w:fldCharType="begin"/>
              </w:r>
              <w:r w:rsidR="00891A18">
                <w:rPr>
                  <w:noProof/>
                  <w:webHidden/>
                </w:rPr>
                <w:instrText xml:space="preserve"> PAGEREF _Toc40372251 \h </w:instrText>
              </w:r>
              <w:r w:rsidR="00891A18">
                <w:rPr>
                  <w:noProof/>
                  <w:webHidden/>
                </w:rPr>
              </w:r>
              <w:r w:rsidR="00891A18">
                <w:rPr>
                  <w:noProof/>
                  <w:webHidden/>
                </w:rPr>
                <w:fldChar w:fldCharType="separate"/>
              </w:r>
              <w:r w:rsidR="007E08B5">
                <w:rPr>
                  <w:noProof/>
                  <w:webHidden/>
                </w:rPr>
                <w:t>7</w:t>
              </w:r>
              <w:r w:rsidR="00891A18">
                <w:rPr>
                  <w:noProof/>
                  <w:webHidden/>
                </w:rPr>
                <w:fldChar w:fldCharType="end"/>
              </w:r>
            </w:hyperlink>
          </w:p>
          <w:p w14:paraId="021D6E42" w14:textId="30968876" w:rsidR="00891A18" w:rsidRDefault="00E9499D">
            <w:pPr>
              <w:pStyle w:val="TM2"/>
              <w:rPr>
                <w:rFonts w:cstheme="minorBidi"/>
                <w:b w:val="0"/>
                <w:bCs w:val="0"/>
                <w:noProof/>
                <w:color w:val="auto"/>
                <w:lang w:eastAsia="fr-FR"/>
              </w:rPr>
            </w:pPr>
            <w:hyperlink w:anchor="_Toc40372252" w:history="1">
              <w:r w:rsidR="00891A18" w:rsidRPr="002D3F55">
                <w:rPr>
                  <w:rStyle w:val="Lienhypertexte"/>
                  <w:noProof/>
                </w:rPr>
                <w:t>III.</w:t>
              </w:r>
              <w:r w:rsidR="00891A18">
                <w:rPr>
                  <w:rFonts w:cstheme="minorBidi"/>
                  <w:b w:val="0"/>
                  <w:bCs w:val="0"/>
                  <w:noProof/>
                  <w:color w:val="auto"/>
                  <w:lang w:eastAsia="fr-FR"/>
                </w:rPr>
                <w:tab/>
              </w:r>
              <w:r w:rsidR="00891A18" w:rsidRPr="002D3F55">
                <w:rPr>
                  <w:rStyle w:val="Lienhypertexte"/>
                  <w:noProof/>
                </w:rPr>
                <w:t>Les packages interagissant avec le système</w:t>
              </w:r>
              <w:r w:rsidR="00891A18">
                <w:rPr>
                  <w:noProof/>
                  <w:webHidden/>
                </w:rPr>
                <w:tab/>
              </w:r>
              <w:r w:rsidR="00891A18">
                <w:rPr>
                  <w:noProof/>
                  <w:webHidden/>
                </w:rPr>
                <w:fldChar w:fldCharType="begin"/>
              </w:r>
              <w:r w:rsidR="00891A18">
                <w:rPr>
                  <w:noProof/>
                  <w:webHidden/>
                </w:rPr>
                <w:instrText xml:space="preserve"> PAGEREF _Toc40372252 \h </w:instrText>
              </w:r>
              <w:r w:rsidR="00891A18">
                <w:rPr>
                  <w:noProof/>
                  <w:webHidden/>
                </w:rPr>
              </w:r>
              <w:r w:rsidR="00891A18">
                <w:rPr>
                  <w:noProof/>
                  <w:webHidden/>
                </w:rPr>
                <w:fldChar w:fldCharType="separate"/>
              </w:r>
              <w:r w:rsidR="007E08B5">
                <w:rPr>
                  <w:noProof/>
                  <w:webHidden/>
                </w:rPr>
                <w:t>8</w:t>
              </w:r>
              <w:r w:rsidR="00891A18">
                <w:rPr>
                  <w:noProof/>
                  <w:webHidden/>
                </w:rPr>
                <w:fldChar w:fldCharType="end"/>
              </w:r>
            </w:hyperlink>
          </w:p>
          <w:p w14:paraId="3E1B879C" w14:textId="3C86F2C2" w:rsidR="00891A18" w:rsidRDefault="00E9499D">
            <w:pPr>
              <w:pStyle w:val="TM6"/>
              <w:tabs>
                <w:tab w:val="left" w:pos="1960"/>
                <w:tab w:val="right" w:leader="dot" w:pos="10024"/>
              </w:tabs>
              <w:rPr>
                <w:rFonts w:cstheme="minorBidi"/>
                <w:noProof/>
                <w:color w:val="auto"/>
                <w:sz w:val="22"/>
                <w:szCs w:val="22"/>
                <w:lang w:eastAsia="fr-FR"/>
              </w:rPr>
            </w:pPr>
            <w:hyperlink w:anchor="_Toc40372253" w:history="1">
              <w:r w:rsidR="00891A18" w:rsidRPr="002D3F55">
                <w:rPr>
                  <w:rStyle w:val="Lienhypertexte"/>
                  <w:noProof/>
                </w:rPr>
                <w:t>a)</w:t>
              </w:r>
              <w:r w:rsidR="00891A18">
                <w:rPr>
                  <w:rFonts w:cstheme="minorBidi"/>
                  <w:noProof/>
                  <w:color w:val="auto"/>
                  <w:sz w:val="22"/>
                  <w:szCs w:val="22"/>
                  <w:lang w:eastAsia="fr-FR"/>
                </w:rPr>
                <w:tab/>
              </w:r>
              <w:r w:rsidR="00891A18" w:rsidRPr="002D3F55">
                <w:rPr>
                  <w:rStyle w:val="Lienhypertexte"/>
                  <w:noProof/>
                </w:rPr>
                <w:t>Définition des packages :</w:t>
              </w:r>
              <w:r w:rsidR="00891A18">
                <w:rPr>
                  <w:noProof/>
                  <w:webHidden/>
                </w:rPr>
                <w:tab/>
              </w:r>
              <w:r w:rsidR="00891A18">
                <w:rPr>
                  <w:noProof/>
                  <w:webHidden/>
                </w:rPr>
                <w:fldChar w:fldCharType="begin"/>
              </w:r>
              <w:r w:rsidR="00891A18">
                <w:rPr>
                  <w:noProof/>
                  <w:webHidden/>
                </w:rPr>
                <w:instrText xml:space="preserve"> PAGEREF _Toc40372253 \h </w:instrText>
              </w:r>
              <w:r w:rsidR="00891A18">
                <w:rPr>
                  <w:noProof/>
                  <w:webHidden/>
                </w:rPr>
              </w:r>
              <w:r w:rsidR="00891A18">
                <w:rPr>
                  <w:noProof/>
                  <w:webHidden/>
                </w:rPr>
                <w:fldChar w:fldCharType="separate"/>
              </w:r>
              <w:r w:rsidR="007E08B5">
                <w:rPr>
                  <w:noProof/>
                  <w:webHidden/>
                </w:rPr>
                <w:t>8</w:t>
              </w:r>
              <w:r w:rsidR="00891A18">
                <w:rPr>
                  <w:noProof/>
                  <w:webHidden/>
                </w:rPr>
                <w:fldChar w:fldCharType="end"/>
              </w:r>
            </w:hyperlink>
          </w:p>
          <w:p w14:paraId="412E36E7" w14:textId="636D5BF6" w:rsidR="00891A18" w:rsidRDefault="00E9499D">
            <w:pPr>
              <w:pStyle w:val="TM6"/>
              <w:tabs>
                <w:tab w:val="left" w:pos="1960"/>
                <w:tab w:val="right" w:leader="dot" w:pos="10024"/>
              </w:tabs>
              <w:rPr>
                <w:rFonts w:cstheme="minorBidi"/>
                <w:noProof/>
                <w:color w:val="auto"/>
                <w:sz w:val="22"/>
                <w:szCs w:val="22"/>
                <w:lang w:eastAsia="fr-FR"/>
              </w:rPr>
            </w:pPr>
            <w:hyperlink w:anchor="_Toc40372254" w:history="1">
              <w:r w:rsidR="00891A18" w:rsidRPr="002D3F55">
                <w:rPr>
                  <w:rStyle w:val="Lienhypertexte"/>
                  <w:noProof/>
                </w:rPr>
                <w:t>a)</w:t>
              </w:r>
              <w:r w:rsidR="00891A18">
                <w:rPr>
                  <w:rFonts w:cstheme="minorBidi"/>
                  <w:noProof/>
                  <w:color w:val="auto"/>
                  <w:sz w:val="22"/>
                  <w:szCs w:val="22"/>
                  <w:lang w:eastAsia="fr-FR"/>
                </w:rPr>
                <w:tab/>
              </w:r>
              <w:r w:rsidR="00891A18" w:rsidRPr="002D3F55">
                <w:rPr>
                  <w:rStyle w:val="Lienhypertexte"/>
                  <w:noProof/>
                </w:rPr>
                <w:t>Diagramme de packages :</w:t>
              </w:r>
              <w:r w:rsidR="00891A18">
                <w:rPr>
                  <w:noProof/>
                  <w:webHidden/>
                </w:rPr>
                <w:tab/>
              </w:r>
              <w:r w:rsidR="00891A18">
                <w:rPr>
                  <w:noProof/>
                  <w:webHidden/>
                </w:rPr>
                <w:fldChar w:fldCharType="begin"/>
              </w:r>
              <w:r w:rsidR="00891A18">
                <w:rPr>
                  <w:noProof/>
                  <w:webHidden/>
                </w:rPr>
                <w:instrText xml:space="preserve"> PAGEREF _Toc40372254 \h </w:instrText>
              </w:r>
              <w:r w:rsidR="00891A18">
                <w:rPr>
                  <w:noProof/>
                  <w:webHidden/>
                </w:rPr>
              </w:r>
              <w:r w:rsidR="00891A18">
                <w:rPr>
                  <w:noProof/>
                  <w:webHidden/>
                </w:rPr>
                <w:fldChar w:fldCharType="separate"/>
              </w:r>
              <w:r w:rsidR="007E08B5">
                <w:rPr>
                  <w:noProof/>
                  <w:webHidden/>
                </w:rPr>
                <w:t>10</w:t>
              </w:r>
              <w:r w:rsidR="00891A18">
                <w:rPr>
                  <w:noProof/>
                  <w:webHidden/>
                </w:rPr>
                <w:fldChar w:fldCharType="end"/>
              </w:r>
            </w:hyperlink>
          </w:p>
          <w:p w14:paraId="24FD147C" w14:textId="14B7B31C" w:rsidR="00891A18" w:rsidRDefault="00E9499D">
            <w:pPr>
              <w:pStyle w:val="TM6"/>
              <w:tabs>
                <w:tab w:val="left" w:pos="1960"/>
                <w:tab w:val="right" w:leader="dot" w:pos="10024"/>
              </w:tabs>
              <w:rPr>
                <w:rFonts w:cstheme="minorBidi"/>
                <w:noProof/>
                <w:color w:val="auto"/>
                <w:sz w:val="22"/>
                <w:szCs w:val="22"/>
                <w:lang w:eastAsia="fr-FR"/>
              </w:rPr>
            </w:pPr>
            <w:hyperlink w:anchor="_Toc40372255" w:history="1">
              <w:r w:rsidR="00891A18" w:rsidRPr="002D3F55">
                <w:rPr>
                  <w:rStyle w:val="Lienhypertexte"/>
                  <w:noProof/>
                </w:rPr>
                <w:t>b)</w:t>
              </w:r>
              <w:r w:rsidR="00891A18">
                <w:rPr>
                  <w:rFonts w:cstheme="minorBidi"/>
                  <w:noProof/>
                  <w:color w:val="auto"/>
                  <w:sz w:val="22"/>
                  <w:szCs w:val="22"/>
                  <w:lang w:eastAsia="fr-FR"/>
                </w:rPr>
                <w:tab/>
              </w:r>
              <w:r w:rsidR="00891A18" w:rsidRPr="002D3F55">
                <w:rPr>
                  <w:rStyle w:val="Lienhypertexte"/>
                  <w:noProof/>
                </w:rPr>
                <w:t>Diagramme cas d’utilisation global :</w:t>
              </w:r>
              <w:r w:rsidR="00891A18">
                <w:rPr>
                  <w:noProof/>
                  <w:webHidden/>
                </w:rPr>
                <w:tab/>
              </w:r>
              <w:r w:rsidR="00891A18">
                <w:rPr>
                  <w:noProof/>
                  <w:webHidden/>
                </w:rPr>
                <w:fldChar w:fldCharType="begin"/>
              </w:r>
              <w:r w:rsidR="00891A18">
                <w:rPr>
                  <w:noProof/>
                  <w:webHidden/>
                </w:rPr>
                <w:instrText xml:space="preserve"> PAGEREF _Toc40372255 \h </w:instrText>
              </w:r>
              <w:r w:rsidR="00891A18">
                <w:rPr>
                  <w:noProof/>
                  <w:webHidden/>
                </w:rPr>
              </w:r>
              <w:r w:rsidR="00891A18">
                <w:rPr>
                  <w:noProof/>
                  <w:webHidden/>
                </w:rPr>
                <w:fldChar w:fldCharType="separate"/>
              </w:r>
              <w:r w:rsidR="007E08B5">
                <w:rPr>
                  <w:noProof/>
                  <w:webHidden/>
                </w:rPr>
                <w:t>11</w:t>
              </w:r>
              <w:r w:rsidR="00891A18">
                <w:rPr>
                  <w:noProof/>
                  <w:webHidden/>
                </w:rPr>
                <w:fldChar w:fldCharType="end"/>
              </w:r>
            </w:hyperlink>
          </w:p>
          <w:p w14:paraId="1C07A759" w14:textId="6658438E" w:rsidR="00891A18" w:rsidRDefault="00E9499D">
            <w:pPr>
              <w:pStyle w:val="TM6"/>
              <w:tabs>
                <w:tab w:val="left" w:pos="1960"/>
                <w:tab w:val="right" w:leader="dot" w:pos="10024"/>
              </w:tabs>
              <w:rPr>
                <w:rFonts w:cstheme="minorBidi"/>
                <w:noProof/>
                <w:color w:val="auto"/>
                <w:sz w:val="22"/>
                <w:szCs w:val="22"/>
                <w:lang w:eastAsia="fr-FR"/>
              </w:rPr>
            </w:pPr>
            <w:hyperlink w:anchor="_Toc40372256" w:history="1">
              <w:r w:rsidR="00891A18" w:rsidRPr="002D3F55">
                <w:rPr>
                  <w:rStyle w:val="Lienhypertexte"/>
                  <w:noProof/>
                </w:rPr>
                <w:t>c)</w:t>
              </w:r>
              <w:r w:rsidR="00891A18">
                <w:rPr>
                  <w:rFonts w:cstheme="minorBidi"/>
                  <w:noProof/>
                  <w:color w:val="auto"/>
                  <w:sz w:val="22"/>
                  <w:szCs w:val="22"/>
                  <w:lang w:eastAsia="fr-FR"/>
                </w:rPr>
                <w:tab/>
              </w:r>
              <w:r w:rsidR="00891A18" w:rsidRPr="002D3F55">
                <w:rPr>
                  <w:rStyle w:val="Lienhypertexte"/>
                  <w:noProof/>
                </w:rPr>
                <w:t>Diagramme cas d’utilisation interface web client :</w:t>
              </w:r>
              <w:r w:rsidR="00891A18">
                <w:rPr>
                  <w:noProof/>
                  <w:webHidden/>
                </w:rPr>
                <w:tab/>
              </w:r>
              <w:r w:rsidR="00891A18">
                <w:rPr>
                  <w:noProof/>
                  <w:webHidden/>
                </w:rPr>
                <w:fldChar w:fldCharType="begin"/>
              </w:r>
              <w:r w:rsidR="00891A18">
                <w:rPr>
                  <w:noProof/>
                  <w:webHidden/>
                </w:rPr>
                <w:instrText xml:space="preserve"> PAGEREF _Toc40372256 \h </w:instrText>
              </w:r>
              <w:r w:rsidR="00891A18">
                <w:rPr>
                  <w:noProof/>
                  <w:webHidden/>
                </w:rPr>
              </w:r>
              <w:r w:rsidR="00891A18">
                <w:rPr>
                  <w:noProof/>
                  <w:webHidden/>
                </w:rPr>
                <w:fldChar w:fldCharType="separate"/>
              </w:r>
              <w:r w:rsidR="007E08B5">
                <w:rPr>
                  <w:noProof/>
                  <w:webHidden/>
                </w:rPr>
                <w:t>12</w:t>
              </w:r>
              <w:r w:rsidR="00891A18">
                <w:rPr>
                  <w:noProof/>
                  <w:webHidden/>
                </w:rPr>
                <w:fldChar w:fldCharType="end"/>
              </w:r>
            </w:hyperlink>
          </w:p>
          <w:p w14:paraId="6CABD40D" w14:textId="0D824D5A" w:rsidR="00891A18" w:rsidRDefault="00E9499D">
            <w:pPr>
              <w:pStyle w:val="TM6"/>
              <w:tabs>
                <w:tab w:val="left" w:pos="1960"/>
                <w:tab w:val="right" w:leader="dot" w:pos="10024"/>
              </w:tabs>
              <w:rPr>
                <w:rFonts w:cstheme="minorBidi"/>
                <w:noProof/>
                <w:color w:val="auto"/>
                <w:sz w:val="22"/>
                <w:szCs w:val="22"/>
                <w:lang w:eastAsia="fr-FR"/>
              </w:rPr>
            </w:pPr>
            <w:hyperlink w:anchor="_Toc40372257" w:history="1">
              <w:r w:rsidR="00891A18" w:rsidRPr="002D3F55">
                <w:rPr>
                  <w:rStyle w:val="Lienhypertexte"/>
                  <w:noProof/>
                </w:rPr>
                <w:t>d)</w:t>
              </w:r>
              <w:r w:rsidR="00891A18">
                <w:rPr>
                  <w:rFonts w:cstheme="minorBidi"/>
                  <w:noProof/>
                  <w:color w:val="auto"/>
                  <w:sz w:val="22"/>
                  <w:szCs w:val="22"/>
                  <w:lang w:eastAsia="fr-FR"/>
                </w:rPr>
                <w:tab/>
              </w:r>
              <w:r w:rsidR="00891A18" w:rsidRPr="002D3F55">
                <w:rPr>
                  <w:rStyle w:val="Lienhypertexte"/>
                  <w:noProof/>
                </w:rPr>
                <w:t>Fiches descriptives des cas d’utilisation interface web :</w:t>
              </w:r>
              <w:r w:rsidR="00891A18">
                <w:rPr>
                  <w:noProof/>
                  <w:webHidden/>
                </w:rPr>
                <w:tab/>
              </w:r>
              <w:r w:rsidR="00891A18">
                <w:rPr>
                  <w:noProof/>
                  <w:webHidden/>
                </w:rPr>
                <w:fldChar w:fldCharType="begin"/>
              </w:r>
              <w:r w:rsidR="00891A18">
                <w:rPr>
                  <w:noProof/>
                  <w:webHidden/>
                </w:rPr>
                <w:instrText xml:space="preserve"> PAGEREF _Toc40372257 \h </w:instrText>
              </w:r>
              <w:r w:rsidR="00891A18">
                <w:rPr>
                  <w:noProof/>
                  <w:webHidden/>
                </w:rPr>
              </w:r>
              <w:r w:rsidR="00891A18">
                <w:rPr>
                  <w:noProof/>
                  <w:webHidden/>
                </w:rPr>
                <w:fldChar w:fldCharType="separate"/>
              </w:r>
              <w:r w:rsidR="007E08B5">
                <w:rPr>
                  <w:noProof/>
                  <w:webHidden/>
                </w:rPr>
                <w:t>13</w:t>
              </w:r>
              <w:r w:rsidR="00891A18">
                <w:rPr>
                  <w:noProof/>
                  <w:webHidden/>
                </w:rPr>
                <w:fldChar w:fldCharType="end"/>
              </w:r>
            </w:hyperlink>
          </w:p>
          <w:p w14:paraId="16F2E4F2" w14:textId="1AE0AC00" w:rsidR="00891A18" w:rsidRDefault="00E9499D">
            <w:pPr>
              <w:pStyle w:val="TM6"/>
              <w:tabs>
                <w:tab w:val="left" w:pos="1960"/>
                <w:tab w:val="right" w:leader="dot" w:pos="10024"/>
              </w:tabs>
              <w:rPr>
                <w:rFonts w:cstheme="minorBidi"/>
                <w:noProof/>
                <w:color w:val="auto"/>
                <w:sz w:val="22"/>
                <w:szCs w:val="22"/>
                <w:lang w:eastAsia="fr-FR"/>
              </w:rPr>
            </w:pPr>
            <w:hyperlink w:anchor="_Toc40372258" w:history="1">
              <w:r w:rsidR="00891A18" w:rsidRPr="002D3F55">
                <w:rPr>
                  <w:rStyle w:val="Lienhypertexte"/>
                  <w:noProof/>
                </w:rPr>
                <w:t>e)</w:t>
              </w:r>
              <w:r w:rsidR="00891A18">
                <w:rPr>
                  <w:rFonts w:cstheme="minorBidi"/>
                  <w:noProof/>
                  <w:color w:val="auto"/>
                  <w:sz w:val="22"/>
                  <w:szCs w:val="22"/>
                  <w:lang w:eastAsia="fr-FR"/>
                </w:rPr>
                <w:tab/>
              </w:r>
              <w:r w:rsidR="00891A18" w:rsidRPr="002D3F55">
                <w:rPr>
                  <w:rStyle w:val="Lienhypertexte"/>
                  <w:noProof/>
                </w:rPr>
                <w:t>Diagramme du cas d’utilisation interface web restaurant :</w:t>
              </w:r>
              <w:r w:rsidR="00891A18">
                <w:rPr>
                  <w:noProof/>
                  <w:webHidden/>
                </w:rPr>
                <w:tab/>
              </w:r>
              <w:r w:rsidR="00891A18">
                <w:rPr>
                  <w:noProof/>
                  <w:webHidden/>
                </w:rPr>
                <w:fldChar w:fldCharType="begin"/>
              </w:r>
              <w:r w:rsidR="00891A18">
                <w:rPr>
                  <w:noProof/>
                  <w:webHidden/>
                </w:rPr>
                <w:instrText xml:space="preserve"> PAGEREF _Toc40372258 \h </w:instrText>
              </w:r>
              <w:r w:rsidR="00891A18">
                <w:rPr>
                  <w:noProof/>
                  <w:webHidden/>
                </w:rPr>
              </w:r>
              <w:r w:rsidR="00891A18">
                <w:rPr>
                  <w:noProof/>
                  <w:webHidden/>
                </w:rPr>
                <w:fldChar w:fldCharType="separate"/>
              </w:r>
              <w:r w:rsidR="007E08B5">
                <w:rPr>
                  <w:noProof/>
                  <w:webHidden/>
                </w:rPr>
                <w:t>21</w:t>
              </w:r>
              <w:r w:rsidR="00891A18">
                <w:rPr>
                  <w:noProof/>
                  <w:webHidden/>
                </w:rPr>
                <w:fldChar w:fldCharType="end"/>
              </w:r>
            </w:hyperlink>
          </w:p>
          <w:p w14:paraId="7F45D2E1" w14:textId="1FD65FCE" w:rsidR="00891A18" w:rsidRDefault="00E9499D">
            <w:pPr>
              <w:pStyle w:val="TM6"/>
              <w:tabs>
                <w:tab w:val="left" w:pos="1960"/>
                <w:tab w:val="right" w:leader="dot" w:pos="10024"/>
              </w:tabs>
              <w:rPr>
                <w:rFonts w:cstheme="minorBidi"/>
                <w:noProof/>
                <w:color w:val="auto"/>
                <w:sz w:val="22"/>
                <w:szCs w:val="22"/>
                <w:lang w:eastAsia="fr-FR"/>
              </w:rPr>
            </w:pPr>
            <w:hyperlink w:anchor="_Toc40372259" w:history="1">
              <w:r w:rsidR="00891A18" w:rsidRPr="002D3F55">
                <w:rPr>
                  <w:rStyle w:val="Lienhypertexte"/>
                  <w:noProof/>
                </w:rPr>
                <w:t>f)</w:t>
              </w:r>
              <w:r w:rsidR="00891A18">
                <w:rPr>
                  <w:rFonts w:cstheme="minorBidi"/>
                  <w:noProof/>
                  <w:color w:val="auto"/>
                  <w:sz w:val="22"/>
                  <w:szCs w:val="22"/>
                  <w:lang w:eastAsia="fr-FR"/>
                </w:rPr>
                <w:tab/>
              </w:r>
              <w:r w:rsidR="00891A18" w:rsidRPr="002D3F55">
                <w:rPr>
                  <w:rStyle w:val="Lienhypertexte"/>
                  <w:noProof/>
                </w:rPr>
                <w:t>Fiches descriptives des cas d’utilisation de l’interface web restaurant</w:t>
              </w:r>
              <w:r w:rsidR="00891A18">
                <w:rPr>
                  <w:noProof/>
                  <w:webHidden/>
                </w:rPr>
                <w:tab/>
              </w:r>
              <w:r w:rsidR="00891A18">
                <w:rPr>
                  <w:noProof/>
                  <w:webHidden/>
                </w:rPr>
                <w:fldChar w:fldCharType="begin"/>
              </w:r>
              <w:r w:rsidR="00891A18">
                <w:rPr>
                  <w:noProof/>
                  <w:webHidden/>
                </w:rPr>
                <w:instrText xml:space="preserve"> PAGEREF _Toc40372259 \h </w:instrText>
              </w:r>
              <w:r w:rsidR="00891A18">
                <w:rPr>
                  <w:noProof/>
                  <w:webHidden/>
                </w:rPr>
              </w:r>
              <w:r w:rsidR="00891A18">
                <w:rPr>
                  <w:noProof/>
                  <w:webHidden/>
                </w:rPr>
                <w:fldChar w:fldCharType="separate"/>
              </w:r>
              <w:r w:rsidR="007E08B5">
                <w:rPr>
                  <w:noProof/>
                  <w:webHidden/>
                </w:rPr>
                <w:t>22</w:t>
              </w:r>
              <w:r w:rsidR="00891A18">
                <w:rPr>
                  <w:noProof/>
                  <w:webHidden/>
                </w:rPr>
                <w:fldChar w:fldCharType="end"/>
              </w:r>
            </w:hyperlink>
          </w:p>
          <w:p w14:paraId="34B80012" w14:textId="163A6DAB" w:rsidR="00891A18" w:rsidRDefault="00E9499D">
            <w:pPr>
              <w:pStyle w:val="TM6"/>
              <w:tabs>
                <w:tab w:val="left" w:pos="1960"/>
                <w:tab w:val="right" w:leader="dot" w:pos="10024"/>
              </w:tabs>
              <w:rPr>
                <w:rFonts w:cstheme="minorBidi"/>
                <w:noProof/>
                <w:color w:val="auto"/>
                <w:sz w:val="22"/>
                <w:szCs w:val="22"/>
                <w:lang w:eastAsia="fr-FR"/>
              </w:rPr>
            </w:pPr>
            <w:hyperlink w:anchor="_Toc40372260" w:history="1">
              <w:r w:rsidR="00891A18" w:rsidRPr="002D3F55">
                <w:rPr>
                  <w:rStyle w:val="Lienhypertexte"/>
                  <w:noProof/>
                </w:rPr>
                <w:t>g)</w:t>
              </w:r>
              <w:r w:rsidR="00891A18">
                <w:rPr>
                  <w:rFonts w:cstheme="minorBidi"/>
                  <w:noProof/>
                  <w:color w:val="auto"/>
                  <w:sz w:val="22"/>
                  <w:szCs w:val="22"/>
                  <w:lang w:eastAsia="fr-FR"/>
                </w:rPr>
                <w:tab/>
              </w:r>
              <w:r w:rsidR="00891A18" w:rsidRPr="002D3F55">
                <w:rPr>
                  <w:rStyle w:val="Lienhypertexte"/>
                  <w:noProof/>
                </w:rPr>
                <w:t>Diagramme de cas d'utilisation - Interface web administration :</w:t>
              </w:r>
              <w:r w:rsidR="00891A18">
                <w:rPr>
                  <w:noProof/>
                  <w:webHidden/>
                </w:rPr>
                <w:tab/>
              </w:r>
              <w:r w:rsidR="00891A18">
                <w:rPr>
                  <w:noProof/>
                  <w:webHidden/>
                </w:rPr>
                <w:fldChar w:fldCharType="begin"/>
              </w:r>
              <w:r w:rsidR="00891A18">
                <w:rPr>
                  <w:noProof/>
                  <w:webHidden/>
                </w:rPr>
                <w:instrText xml:space="preserve"> PAGEREF _Toc40372260 \h </w:instrText>
              </w:r>
              <w:r w:rsidR="00891A18">
                <w:rPr>
                  <w:noProof/>
                  <w:webHidden/>
                </w:rPr>
              </w:r>
              <w:r w:rsidR="00891A18">
                <w:rPr>
                  <w:noProof/>
                  <w:webHidden/>
                </w:rPr>
                <w:fldChar w:fldCharType="separate"/>
              </w:r>
              <w:r w:rsidR="007E08B5">
                <w:rPr>
                  <w:noProof/>
                  <w:webHidden/>
                </w:rPr>
                <w:t>28</w:t>
              </w:r>
              <w:r w:rsidR="00891A18">
                <w:rPr>
                  <w:noProof/>
                  <w:webHidden/>
                </w:rPr>
                <w:fldChar w:fldCharType="end"/>
              </w:r>
            </w:hyperlink>
          </w:p>
          <w:p w14:paraId="11E76F9C" w14:textId="134CE927" w:rsidR="00891A18" w:rsidRDefault="00E9499D">
            <w:pPr>
              <w:pStyle w:val="TM6"/>
              <w:tabs>
                <w:tab w:val="left" w:pos="1960"/>
                <w:tab w:val="right" w:leader="dot" w:pos="10024"/>
              </w:tabs>
              <w:rPr>
                <w:rFonts w:cstheme="minorBidi"/>
                <w:noProof/>
                <w:color w:val="auto"/>
                <w:sz w:val="22"/>
                <w:szCs w:val="22"/>
                <w:lang w:eastAsia="fr-FR"/>
              </w:rPr>
            </w:pPr>
            <w:hyperlink w:anchor="_Toc40372261" w:history="1">
              <w:r w:rsidR="00891A18" w:rsidRPr="002D3F55">
                <w:rPr>
                  <w:rStyle w:val="Lienhypertexte"/>
                  <w:noProof/>
                  <w:lang w:eastAsia="fr-FR"/>
                </w:rPr>
                <w:t>h)</w:t>
              </w:r>
              <w:r w:rsidR="00891A18">
                <w:rPr>
                  <w:rFonts w:cstheme="minorBidi"/>
                  <w:noProof/>
                  <w:color w:val="auto"/>
                  <w:sz w:val="22"/>
                  <w:szCs w:val="22"/>
                  <w:lang w:eastAsia="fr-FR"/>
                </w:rPr>
                <w:tab/>
              </w:r>
              <w:r w:rsidR="00891A18" w:rsidRPr="002D3F55">
                <w:rPr>
                  <w:rStyle w:val="Lienhypertexte"/>
                  <w:noProof/>
                  <w:lang w:eastAsia="fr-FR"/>
                </w:rPr>
                <w:t>Fiches descriptives des cas d’utilisation de l’interface web administration :</w:t>
              </w:r>
              <w:r w:rsidR="00891A18">
                <w:rPr>
                  <w:noProof/>
                  <w:webHidden/>
                </w:rPr>
                <w:tab/>
              </w:r>
              <w:r w:rsidR="00891A18">
                <w:rPr>
                  <w:noProof/>
                  <w:webHidden/>
                </w:rPr>
                <w:fldChar w:fldCharType="begin"/>
              </w:r>
              <w:r w:rsidR="00891A18">
                <w:rPr>
                  <w:noProof/>
                  <w:webHidden/>
                </w:rPr>
                <w:instrText xml:space="preserve"> PAGEREF _Toc40372261 \h </w:instrText>
              </w:r>
              <w:r w:rsidR="00891A18">
                <w:rPr>
                  <w:noProof/>
                  <w:webHidden/>
                </w:rPr>
              </w:r>
              <w:r w:rsidR="00891A18">
                <w:rPr>
                  <w:noProof/>
                  <w:webHidden/>
                </w:rPr>
                <w:fldChar w:fldCharType="separate"/>
              </w:r>
              <w:r w:rsidR="007E08B5">
                <w:rPr>
                  <w:noProof/>
                  <w:webHidden/>
                </w:rPr>
                <w:t>29</w:t>
              </w:r>
              <w:r w:rsidR="00891A18">
                <w:rPr>
                  <w:noProof/>
                  <w:webHidden/>
                </w:rPr>
                <w:fldChar w:fldCharType="end"/>
              </w:r>
            </w:hyperlink>
          </w:p>
          <w:p w14:paraId="76B16891" w14:textId="77A13EF9" w:rsidR="00891A18" w:rsidRDefault="00E9499D">
            <w:pPr>
              <w:pStyle w:val="TM2"/>
              <w:rPr>
                <w:rFonts w:cstheme="minorBidi"/>
                <w:b w:val="0"/>
                <w:bCs w:val="0"/>
                <w:noProof/>
                <w:color w:val="auto"/>
                <w:lang w:eastAsia="fr-FR"/>
              </w:rPr>
            </w:pPr>
            <w:hyperlink w:anchor="_Toc40372262" w:history="1">
              <w:r w:rsidR="00891A18" w:rsidRPr="002D3F55">
                <w:rPr>
                  <w:rStyle w:val="Lienhypertexte"/>
                  <w:noProof/>
                </w:rPr>
                <w:t>IV.</w:t>
              </w:r>
              <w:r w:rsidR="00891A18">
                <w:rPr>
                  <w:rFonts w:cstheme="minorBidi"/>
                  <w:b w:val="0"/>
                  <w:bCs w:val="0"/>
                  <w:noProof/>
                  <w:color w:val="auto"/>
                  <w:lang w:eastAsia="fr-FR"/>
                </w:rPr>
                <w:tab/>
              </w:r>
              <w:r w:rsidR="00891A18" w:rsidRPr="002D3F55">
                <w:rPr>
                  <w:rStyle w:val="Lienhypertexte"/>
                  <w:noProof/>
                </w:rPr>
                <w:t>Étude des interactions entre acteurs</w:t>
              </w:r>
              <w:r w:rsidR="00891A18">
                <w:rPr>
                  <w:noProof/>
                  <w:webHidden/>
                </w:rPr>
                <w:tab/>
              </w:r>
              <w:r w:rsidR="00891A18">
                <w:rPr>
                  <w:noProof/>
                  <w:webHidden/>
                </w:rPr>
                <w:fldChar w:fldCharType="begin"/>
              </w:r>
              <w:r w:rsidR="00891A18">
                <w:rPr>
                  <w:noProof/>
                  <w:webHidden/>
                </w:rPr>
                <w:instrText xml:space="preserve"> PAGEREF _Toc40372262 \h </w:instrText>
              </w:r>
              <w:r w:rsidR="00891A18">
                <w:rPr>
                  <w:noProof/>
                  <w:webHidden/>
                </w:rPr>
              </w:r>
              <w:r w:rsidR="00891A18">
                <w:rPr>
                  <w:noProof/>
                  <w:webHidden/>
                </w:rPr>
                <w:fldChar w:fldCharType="separate"/>
              </w:r>
              <w:r w:rsidR="007E08B5">
                <w:rPr>
                  <w:noProof/>
                  <w:webHidden/>
                </w:rPr>
                <w:t>34</w:t>
              </w:r>
              <w:r w:rsidR="00891A18">
                <w:rPr>
                  <w:noProof/>
                  <w:webHidden/>
                </w:rPr>
                <w:fldChar w:fldCharType="end"/>
              </w:r>
            </w:hyperlink>
          </w:p>
          <w:p w14:paraId="0F058C06" w14:textId="2D6AF1A1" w:rsidR="00891A18" w:rsidRDefault="00E9499D">
            <w:pPr>
              <w:pStyle w:val="TM6"/>
              <w:tabs>
                <w:tab w:val="left" w:pos="1960"/>
                <w:tab w:val="right" w:leader="dot" w:pos="10024"/>
              </w:tabs>
              <w:rPr>
                <w:rFonts w:cstheme="minorBidi"/>
                <w:noProof/>
                <w:color w:val="auto"/>
                <w:sz w:val="22"/>
                <w:szCs w:val="22"/>
                <w:lang w:eastAsia="fr-FR"/>
              </w:rPr>
            </w:pPr>
            <w:hyperlink w:anchor="_Toc40372263" w:history="1">
              <w:r w:rsidR="00891A18" w:rsidRPr="002D3F55">
                <w:rPr>
                  <w:rStyle w:val="Lienhypertexte"/>
                  <w:noProof/>
                  <w:lang w:eastAsia="fr-FR"/>
                </w:rPr>
                <w:t>a)</w:t>
              </w:r>
              <w:r w:rsidR="00891A18">
                <w:rPr>
                  <w:rFonts w:cstheme="minorBidi"/>
                  <w:noProof/>
                  <w:color w:val="auto"/>
                  <w:sz w:val="22"/>
                  <w:szCs w:val="22"/>
                  <w:lang w:eastAsia="fr-FR"/>
                </w:rPr>
                <w:tab/>
              </w:r>
              <w:r w:rsidR="00891A18" w:rsidRPr="002D3F55">
                <w:rPr>
                  <w:rStyle w:val="Lienhypertexte"/>
                  <w:noProof/>
                  <w:lang w:eastAsia="fr-FR"/>
                </w:rPr>
                <w:t>Le diagramme de séquence</w:t>
              </w:r>
              <w:r w:rsidR="00891A18">
                <w:rPr>
                  <w:noProof/>
                  <w:webHidden/>
                </w:rPr>
                <w:tab/>
              </w:r>
              <w:r w:rsidR="00891A18">
                <w:rPr>
                  <w:noProof/>
                  <w:webHidden/>
                </w:rPr>
                <w:fldChar w:fldCharType="begin"/>
              </w:r>
              <w:r w:rsidR="00891A18">
                <w:rPr>
                  <w:noProof/>
                  <w:webHidden/>
                </w:rPr>
                <w:instrText xml:space="preserve"> PAGEREF _Toc40372263 \h </w:instrText>
              </w:r>
              <w:r w:rsidR="00891A18">
                <w:rPr>
                  <w:noProof/>
                  <w:webHidden/>
                </w:rPr>
              </w:r>
              <w:r w:rsidR="00891A18">
                <w:rPr>
                  <w:noProof/>
                  <w:webHidden/>
                </w:rPr>
                <w:fldChar w:fldCharType="separate"/>
              </w:r>
              <w:r w:rsidR="007E08B5">
                <w:rPr>
                  <w:noProof/>
                  <w:webHidden/>
                </w:rPr>
                <w:t>34</w:t>
              </w:r>
              <w:r w:rsidR="00891A18">
                <w:rPr>
                  <w:noProof/>
                  <w:webHidden/>
                </w:rPr>
                <w:fldChar w:fldCharType="end"/>
              </w:r>
            </w:hyperlink>
          </w:p>
          <w:p w14:paraId="62D973B5" w14:textId="5BF3A7F3" w:rsidR="00891A18" w:rsidRDefault="00E9499D">
            <w:pPr>
              <w:pStyle w:val="TM2"/>
              <w:rPr>
                <w:rFonts w:cstheme="minorBidi"/>
                <w:b w:val="0"/>
                <w:bCs w:val="0"/>
                <w:noProof/>
                <w:color w:val="auto"/>
                <w:lang w:eastAsia="fr-FR"/>
              </w:rPr>
            </w:pPr>
            <w:hyperlink w:anchor="_Toc40372264" w:history="1">
              <w:r w:rsidR="00891A18" w:rsidRPr="002D3F55">
                <w:rPr>
                  <w:rStyle w:val="Lienhypertexte"/>
                  <w:noProof/>
                  <w:lang w:eastAsia="fr-FR"/>
                </w:rPr>
                <w:t>V.</w:t>
              </w:r>
              <w:r w:rsidR="00891A18">
                <w:rPr>
                  <w:rFonts w:cstheme="minorBidi"/>
                  <w:b w:val="0"/>
                  <w:bCs w:val="0"/>
                  <w:noProof/>
                  <w:color w:val="auto"/>
                  <w:lang w:eastAsia="fr-FR"/>
                </w:rPr>
                <w:tab/>
              </w:r>
              <w:r w:rsidR="00891A18" w:rsidRPr="002D3F55">
                <w:rPr>
                  <w:rStyle w:val="Lienhypertexte"/>
                  <w:noProof/>
                  <w:lang w:eastAsia="fr-FR"/>
                </w:rPr>
                <w:t>Cycle de vie d’une commande</w:t>
              </w:r>
              <w:r w:rsidR="00891A18">
                <w:rPr>
                  <w:noProof/>
                  <w:webHidden/>
                </w:rPr>
                <w:tab/>
              </w:r>
              <w:r w:rsidR="00891A18">
                <w:rPr>
                  <w:noProof/>
                  <w:webHidden/>
                </w:rPr>
                <w:fldChar w:fldCharType="begin"/>
              </w:r>
              <w:r w:rsidR="00891A18">
                <w:rPr>
                  <w:noProof/>
                  <w:webHidden/>
                </w:rPr>
                <w:instrText xml:space="preserve"> PAGEREF _Toc40372264 \h </w:instrText>
              </w:r>
              <w:r w:rsidR="00891A18">
                <w:rPr>
                  <w:noProof/>
                  <w:webHidden/>
                </w:rPr>
              </w:r>
              <w:r w:rsidR="00891A18">
                <w:rPr>
                  <w:noProof/>
                  <w:webHidden/>
                </w:rPr>
                <w:fldChar w:fldCharType="separate"/>
              </w:r>
              <w:r w:rsidR="007E08B5">
                <w:rPr>
                  <w:noProof/>
                  <w:webHidden/>
                </w:rPr>
                <w:t>36</w:t>
              </w:r>
              <w:r w:rsidR="00891A18">
                <w:rPr>
                  <w:noProof/>
                  <w:webHidden/>
                </w:rPr>
                <w:fldChar w:fldCharType="end"/>
              </w:r>
            </w:hyperlink>
          </w:p>
          <w:p w14:paraId="4B38C311" w14:textId="7E5F6D40" w:rsidR="00891A18" w:rsidRDefault="00E9499D">
            <w:pPr>
              <w:pStyle w:val="TM6"/>
              <w:tabs>
                <w:tab w:val="left" w:pos="1960"/>
                <w:tab w:val="right" w:leader="dot" w:pos="10024"/>
              </w:tabs>
              <w:rPr>
                <w:rFonts w:cstheme="minorBidi"/>
                <w:noProof/>
                <w:color w:val="auto"/>
                <w:sz w:val="22"/>
                <w:szCs w:val="22"/>
                <w:lang w:eastAsia="fr-FR"/>
              </w:rPr>
            </w:pPr>
            <w:hyperlink w:anchor="_Toc40372265" w:history="1">
              <w:r w:rsidR="00891A18" w:rsidRPr="002D3F55">
                <w:rPr>
                  <w:rStyle w:val="Lienhypertexte"/>
                  <w:noProof/>
                  <w:lang w:eastAsia="fr-FR"/>
                </w:rPr>
                <w:t>a)</w:t>
              </w:r>
              <w:r w:rsidR="00891A18">
                <w:rPr>
                  <w:rFonts w:cstheme="minorBidi"/>
                  <w:noProof/>
                  <w:color w:val="auto"/>
                  <w:sz w:val="22"/>
                  <w:szCs w:val="22"/>
                  <w:lang w:eastAsia="fr-FR"/>
                </w:rPr>
                <w:tab/>
              </w:r>
              <w:r w:rsidR="00891A18" w:rsidRPr="002D3F55">
                <w:rPr>
                  <w:rStyle w:val="Lienhypertexte"/>
                  <w:noProof/>
                  <w:lang w:eastAsia="fr-FR"/>
                </w:rPr>
                <w:t>Le diagramme d’activité interface web client</w:t>
              </w:r>
              <w:r w:rsidR="00891A18">
                <w:rPr>
                  <w:noProof/>
                  <w:webHidden/>
                </w:rPr>
                <w:tab/>
              </w:r>
              <w:r w:rsidR="00891A18">
                <w:rPr>
                  <w:noProof/>
                  <w:webHidden/>
                </w:rPr>
                <w:fldChar w:fldCharType="begin"/>
              </w:r>
              <w:r w:rsidR="00891A18">
                <w:rPr>
                  <w:noProof/>
                  <w:webHidden/>
                </w:rPr>
                <w:instrText xml:space="preserve"> PAGEREF _Toc40372265 \h </w:instrText>
              </w:r>
              <w:r w:rsidR="00891A18">
                <w:rPr>
                  <w:noProof/>
                  <w:webHidden/>
                </w:rPr>
              </w:r>
              <w:r w:rsidR="00891A18">
                <w:rPr>
                  <w:noProof/>
                  <w:webHidden/>
                </w:rPr>
                <w:fldChar w:fldCharType="separate"/>
              </w:r>
              <w:r w:rsidR="007E08B5">
                <w:rPr>
                  <w:noProof/>
                  <w:webHidden/>
                </w:rPr>
                <w:t>36</w:t>
              </w:r>
              <w:r w:rsidR="00891A18">
                <w:rPr>
                  <w:noProof/>
                  <w:webHidden/>
                </w:rPr>
                <w:fldChar w:fldCharType="end"/>
              </w:r>
            </w:hyperlink>
          </w:p>
          <w:p w14:paraId="5BA0349F" w14:textId="4B64EC6C" w:rsidR="00891A18" w:rsidRDefault="00E9499D">
            <w:pPr>
              <w:pStyle w:val="TM6"/>
              <w:tabs>
                <w:tab w:val="left" w:pos="1960"/>
                <w:tab w:val="right" w:leader="dot" w:pos="10024"/>
              </w:tabs>
              <w:rPr>
                <w:rFonts w:cstheme="minorBidi"/>
                <w:noProof/>
                <w:color w:val="auto"/>
                <w:sz w:val="22"/>
                <w:szCs w:val="22"/>
                <w:lang w:eastAsia="fr-FR"/>
              </w:rPr>
            </w:pPr>
            <w:hyperlink w:anchor="_Toc40372266" w:history="1">
              <w:r w:rsidR="00891A18" w:rsidRPr="002D3F55">
                <w:rPr>
                  <w:rStyle w:val="Lienhypertexte"/>
                  <w:noProof/>
                  <w:lang w:eastAsia="fr-FR"/>
                </w:rPr>
                <w:t>b)</w:t>
              </w:r>
              <w:r w:rsidR="00891A18">
                <w:rPr>
                  <w:rFonts w:cstheme="minorBidi"/>
                  <w:noProof/>
                  <w:color w:val="auto"/>
                  <w:sz w:val="22"/>
                  <w:szCs w:val="22"/>
                  <w:lang w:eastAsia="fr-FR"/>
                </w:rPr>
                <w:tab/>
              </w:r>
              <w:r w:rsidR="00891A18" w:rsidRPr="002D3F55">
                <w:rPr>
                  <w:rStyle w:val="Lienhypertexte"/>
                  <w:noProof/>
                  <w:lang w:eastAsia="fr-FR"/>
                </w:rPr>
                <w:t>Le diagramme d’activité interface web restaurant</w:t>
              </w:r>
              <w:r w:rsidR="00891A18">
                <w:rPr>
                  <w:noProof/>
                  <w:webHidden/>
                </w:rPr>
                <w:tab/>
              </w:r>
              <w:r w:rsidR="00891A18">
                <w:rPr>
                  <w:noProof/>
                  <w:webHidden/>
                </w:rPr>
                <w:fldChar w:fldCharType="begin"/>
              </w:r>
              <w:r w:rsidR="00891A18">
                <w:rPr>
                  <w:noProof/>
                  <w:webHidden/>
                </w:rPr>
                <w:instrText xml:space="preserve"> PAGEREF _Toc40372266 \h </w:instrText>
              </w:r>
              <w:r w:rsidR="00891A18">
                <w:rPr>
                  <w:noProof/>
                  <w:webHidden/>
                </w:rPr>
              </w:r>
              <w:r w:rsidR="00891A18">
                <w:rPr>
                  <w:noProof/>
                  <w:webHidden/>
                </w:rPr>
                <w:fldChar w:fldCharType="separate"/>
              </w:r>
              <w:r w:rsidR="007E08B5">
                <w:rPr>
                  <w:noProof/>
                  <w:webHidden/>
                </w:rPr>
                <w:t>37</w:t>
              </w:r>
              <w:r w:rsidR="00891A18">
                <w:rPr>
                  <w:noProof/>
                  <w:webHidden/>
                </w:rPr>
                <w:fldChar w:fldCharType="end"/>
              </w:r>
            </w:hyperlink>
          </w:p>
          <w:p w14:paraId="2C0FA29C" w14:textId="0DE98A61" w:rsidR="00891A18" w:rsidRDefault="00E9499D">
            <w:pPr>
              <w:pStyle w:val="TM6"/>
              <w:tabs>
                <w:tab w:val="left" w:pos="1960"/>
                <w:tab w:val="right" w:leader="dot" w:pos="10024"/>
              </w:tabs>
              <w:rPr>
                <w:rFonts w:cstheme="minorBidi"/>
                <w:noProof/>
                <w:color w:val="auto"/>
                <w:sz w:val="22"/>
                <w:szCs w:val="22"/>
                <w:lang w:eastAsia="fr-FR"/>
              </w:rPr>
            </w:pPr>
            <w:hyperlink w:anchor="_Toc40372267" w:history="1">
              <w:r w:rsidR="00891A18" w:rsidRPr="002D3F55">
                <w:rPr>
                  <w:rStyle w:val="Lienhypertexte"/>
                  <w:noProof/>
                  <w:lang w:eastAsia="fr-FR"/>
                </w:rPr>
                <w:t>c)</w:t>
              </w:r>
              <w:r w:rsidR="00891A18">
                <w:rPr>
                  <w:rFonts w:cstheme="minorBidi"/>
                  <w:noProof/>
                  <w:color w:val="auto"/>
                  <w:sz w:val="22"/>
                  <w:szCs w:val="22"/>
                  <w:lang w:eastAsia="fr-FR"/>
                </w:rPr>
                <w:tab/>
              </w:r>
              <w:r w:rsidR="00891A18" w:rsidRPr="002D3F55">
                <w:rPr>
                  <w:rStyle w:val="Lienhypertexte"/>
                  <w:noProof/>
                  <w:lang w:eastAsia="fr-FR"/>
                </w:rPr>
                <w:t>Le diagramme d’activité récapitulatif</w:t>
              </w:r>
              <w:r w:rsidR="00891A18">
                <w:rPr>
                  <w:noProof/>
                  <w:webHidden/>
                </w:rPr>
                <w:tab/>
              </w:r>
              <w:r w:rsidR="00891A18">
                <w:rPr>
                  <w:noProof/>
                  <w:webHidden/>
                </w:rPr>
                <w:fldChar w:fldCharType="begin"/>
              </w:r>
              <w:r w:rsidR="00891A18">
                <w:rPr>
                  <w:noProof/>
                  <w:webHidden/>
                </w:rPr>
                <w:instrText xml:space="preserve"> PAGEREF _Toc40372267 \h </w:instrText>
              </w:r>
              <w:r w:rsidR="00891A18">
                <w:rPr>
                  <w:noProof/>
                  <w:webHidden/>
                </w:rPr>
              </w:r>
              <w:r w:rsidR="00891A18">
                <w:rPr>
                  <w:noProof/>
                  <w:webHidden/>
                </w:rPr>
                <w:fldChar w:fldCharType="separate"/>
              </w:r>
              <w:r w:rsidR="007E08B5">
                <w:rPr>
                  <w:noProof/>
                  <w:webHidden/>
                </w:rPr>
                <w:t>38</w:t>
              </w:r>
              <w:r w:rsidR="00891A18">
                <w:rPr>
                  <w:noProof/>
                  <w:webHidden/>
                </w:rPr>
                <w:fldChar w:fldCharType="end"/>
              </w:r>
            </w:hyperlink>
          </w:p>
          <w:p w14:paraId="6EDE1542" w14:textId="4A7F77CF" w:rsidR="00891A18" w:rsidRDefault="00E9499D">
            <w:pPr>
              <w:pStyle w:val="TM6"/>
              <w:tabs>
                <w:tab w:val="left" w:pos="1960"/>
                <w:tab w:val="right" w:leader="dot" w:pos="10024"/>
              </w:tabs>
              <w:rPr>
                <w:rFonts w:cstheme="minorBidi"/>
                <w:noProof/>
                <w:color w:val="auto"/>
                <w:sz w:val="22"/>
                <w:szCs w:val="22"/>
                <w:lang w:eastAsia="fr-FR"/>
              </w:rPr>
            </w:pPr>
            <w:hyperlink w:anchor="_Toc40372268" w:history="1">
              <w:r w:rsidR="00891A18" w:rsidRPr="002D3F55">
                <w:rPr>
                  <w:rStyle w:val="Lienhypertexte"/>
                  <w:noProof/>
                </w:rPr>
                <w:t>d)</w:t>
              </w:r>
              <w:r w:rsidR="00891A18">
                <w:rPr>
                  <w:rFonts w:cstheme="minorBidi"/>
                  <w:noProof/>
                  <w:color w:val="auto"/>
                  <w:sz w:val="22"/>
                  <w:szCs w:val="22"/>
                  <w:lang w:eastAsia="fr-FR"/>
                </w:rPr>
                <w:tab/>
              </w:r>
              <w:r w:rsidR="00891A18" w:rsidRPr="002D3F55">
                <w:rPr>
                  <w:rStyle w:val="Lienhypertexte"/>
                  <w:noProof/>
                </w:rPr>
                <w:t>Conclusion</w:t>
              </w:r>
              <w:r w:rsidR="00891A18">
                <w:rPr>
                  <w:noProof/>
                  <w:webHidden/>
                </w:rPr>
                <w:tab/>
              </w:r>
              <w:r w:rsidR="00891A18">
                <w:rPr>
                  <w:noProof/>
                  <w:webHidden/>
                </w:rPr>
                <w:fldChar w:fldCharType="begin"/>
              </w:r>
              <w:r w:rsidR="00891A18">
                <w:rPr>
                  <w:noProof/>
                  <w:webHidden/>
                </w:rPr>
                <w:instrText xml:space="preserve"> PAGEREF _Toc40372268 \h </w:instrText>
              </w:r>
              <w:r w:rsidR="00891A18">
                <w:rPr>
                  <w:noProof/>
                  <w:webHidden/>
                </w:rPr>
              </w:r>
              <w:r w:rsidR="00891A18">
                <w:rPr>
                  <w:noProof/>
                  <w:webHidden/>
                </w:rPr>
                <w:fldChar w:fldCharType="separate"/>
              </w:r>
              <w:r w:rsidR="007E08B5">
                <w:rPr>
                  <w:noProof/>
                  <w:webHidden/>
                </w:rPr>
                <w:t>39</w:t>
              </w:r>
              <w:r w:rsidR="00891A18">
                <w:rPr>
                  <w:noProof/>
                  <w:webHidden/>
                </w:rPr>
                <w:fldChar w:fldCharType="end"/>
              </w:r>
            </w:hyperlink>
          </w:p>
          <w:p w14:paraId="11AE3677" w14:textId="58E275F8" w:rsidR="00AD6BC8" w:rsidRPr="0039102F" w:rsidRDefault="00891A18" w:rsidP="000D47B0">
            <w:pPr>
              <w:pStyle w:val="En-ttedetabledesmatires"/>
            </w:pPr>
            <w:r>
              <w:rPr>
                <w:rFonts w:asciiTheme="minorHAnsi" w:eastAsiaTheme="minorEastAsia" w:hAnsiTheme="minorHAnsi" w:cstheme="minorHAnsi"/>
                <w:b/>
                <w:bCs/>
                <w:i/>
                <w:iCs/>
                <w:color w:val="082A75" w:themeColor="text2"/>
                <w:szCs w:val="24"/>
                <w:lang w:eastAsia="en-US"/>
              </w:rPr>
              <w:fldChar w:fldCharType="end"/>
            </w:r>
          </w:p>
        </w:tc>
      </w:tr>
    </w:tbl>
    <w:p w14:paraId="062461F8" w14:textId="77777777" w:rsidR="00D21D43" w:rsidRDefault="00D21D43" w:rsidP="00AB02A7">
      <w:pPr>
        <w:spacing w:after="200"/>
      </w:pPr>
    </w:p>
    <w:p w14:paraId="3CCF1E2B" w14:textId="77777777" w:rsidR="00D21D43" w:rsidRDefault="00D21D43" w:rsidP="00AB02A7">
      <w:pPr>
        <w:spacing w:after="200"/>
      </w:pPr>
    </w:p>
    <w:p w14:paraId="2F9FDA43" w14:textId="77777777" w:rsidR="00D21D43" w:rsidRDefault="00D21D43" w:rsidP="00AB02A7">
      <w:pPr>
        <w:spacing w:after="200"/>
      </w:pPr>
    </w:p>
    <w:p w14:paraId="2284FF7A" w14:textId="77777777" w:rsidR="00D21D43" w:rsidRDefault="00D21D43" w:rsidP="00AB02A7">
      <w:pPr>
        <w:spacing w:after="200"/>
      </w:pPr>
    </w:p>
    <w:p w14:paraId="6349BB91" w14:textId="77777777" w:rsidR="00D21D43" w:rsidRDefault="00D21D43" w:rsidP="00AB02A7">
      <w:pPr>
        <w:spacing w:after="200"/>
      </w:pPr>
    </w:p>
    <w:p w14:paraId="1EAD981F" w14:textId="77777777" w:rsidR="00D21D43" w:rsidRDefault="00D21D43" w:rsidP="00AB02A7">
      <w:pPr>
        <w:spacing w:after="200"/>
      </w:pPr>
    </w:p>
    <w:p w14:paraId="04B1AD10" w14:textId="77777777" w:rsidR="00D21D43" w:rsidRDefault="00D21D43" w:rsidP="00AB02A7">
      <w:pPr>
        <w:spacing w:after="200"/>
      </w:pPr>
    </w:p>
    <w:p w14:paraId="607E8A9C" w14:textId="77777777" w:rsidR="00D21D43" w:rsidRDefault="00D21D43" w:rsidP="00AB02A7">
      <w:pPr>
        <w:spacing w:after="200"/>
      </w:pPr>
    </w:p>
    <w:p w14:paraId="48494F01" w14:textId="77777777" w:rsidR="006A1A00" w:rsidRDefault="006A1A00" w:rsidP="006A1A00">
      <w:pPr>
        <w:pStyle w:val="Titre2"/>
      </w:pPr>
      <w:bookmarkStart w:id="12" w:name="_Toc40135536"/>
      <w:bookmarkStart w:id="13" w:name="_Toc40366452"/>
    </w:p>
    <w:p w14:paraId="6279B4B3" w14:textId="1B0FCD72" w:rsidR="00D97269" w:rsidRPr="00D97269" w:rsidRDefault="000D47B0" w:rsidP="00D97269">
      <w:pPr>
        <w:pStyle w:val="Titre2"/>
        <w:numPr>
          <w:ilvl w:val="0"/>
          <w:numId w:val="9"/>
        </w:numPr>
      </w:pPr>
      <w:bookmarkStart w:id="14" w:name="_Toc40372246"/>
      <w:r w:rsidRPr="0036464D">
        <w:t>Entreprise contexte</w:t>
      </w:r>
      <w:r w:rsidR="00D21D43" w:rsidRPr="0036464D">
        <w:t xml:space="preserve"> et besoin</w:t>
      </w:r>
      <w:bookmarkEnd w:id="12"/>
      <w:bookmarkEnd w:id="13"/>
      <w:bookmarkEnd w:id="14"/>
    </w:p>
    <w:p w14:paraId="00D0B4D9" w14:textId="4487A8D6" w:rsidR="00D21D43" w:rsidRDefault="00D21D43" w:rsidP="00D6391C">
      <w:pPr>
        <w:pStyle w:val="Titre6"/>
        <w:numPr>
          <w:ilvl w:val="0"/>
          <w:numId w:val="25"/>
        </w:numPr>
      </w:pPr>
      <w:bookmarkStart w:id="15" w:name="_Toc40135537"/>
      <w:bookmarkStart w:id="16" w:name="_Toc40372247"/>
      <w:r>
        <w:t>Rappel du contexte</w:t>
      </w:r>
      <w:r w:rsidR="003E61EF">
        <w:t> :</w:t>
      </w:r>
      <w:bookmarkEnd w:id="15"/>
      <w:bookmarkEnd w:id="16"/>
    </w:p>
    <w:p w14:paraId="6166A2FF" w14:textId="77777777" w:rsidR="0036464D" w:rsidRPr="0036464D" w:rsidRDefault="0036464D" w:rsidP="0036464D"/>
    <w:p w14:paraId="61B69304" w14:textId="350C4CC4" w:rsidR="00D21D43" w:rsidRDefault="00D21D43" w:rsidP="00D21D43">
      <w:pPr>
        <w:pStyle w:val="Contenu"/>
      </w:pPr>
      <w:r w:rsidRPr="00D21D43">
        <w:rPr>
          <w:b/>
          <w:bCs/>
        </w:rPr>
        <w:t>OP</w:t>
      </w:r>
      <w:r>
        <w:t xml:space="preserve"> </w:t>
      </w:r>
      <w:r w:rsidRPr="00D21D43">
        <w:rPr>
          <w:b/>
          <w:bCs/>
        </w:rPr>
        <w:t>Pizza</w:t>
      </w:r>
      <w:r>
        <w:t xml:space="preserve"> est un jeune groupe de pizzeria en plein essor et spécialisé dans la vente des pizzas à emporter ou livrées.</w:t>
      </w:r>
    </w:p>
    <w:p w14:paraId="3432E469" w14:textId="77777777" w:rsidR="00D21D43" w:rsidRDefault="00D21D43" w:rsidP="00D21D43">
      <w:pPr>
        <w:pStyle w:val="Contenu"/>
      </w:pPr>
    </w:p>
    <w:p w14:paraId="1F715AED" w14:textId="1A4ED671" w:rsidR="00D21D43" w:rsidRDefault="00D21D43" w:rsidP="00D21D43">
      <w:pPr>
        <w:pStyle w:val="Contenu"/>
      </w:pPr>
      <w:r>
        <w:t>Vous comptez déjà Cinque points de vente et prévoyez d’en ouvrir au moins trois de plus d’ici la fin de l’année 2020. Un des responsables du groupe a pris contact avec nous afin de mettre en place un système informatique.</w:t>
      </w:r>
    </w:p>
    <w:p w14:paraId="5D857009" w14:textId="77777777" w:rsidR="003E61EF" w:rsidRDefault="003E61EF" w:rsidP="00D21D43">
      <w:pPr>
        <w:pStyle w:val="Contenu"/>
      </w:pPr>
    </w:p>
    <w:p w14:paraId="5AB9F436" w14:textId="327FA31B" w:rsidR="00D21D43" w:rsidRDefault="00D21D43" w:rsidP="00D6391C">
      <w:pPr>
        <w:pStyle w:val="Titre6"/>
        <w:numPr>
          <w:ilvl w:val="0"/>
          <w:numId w:val="25"/>
        </w:numPr>
      </w:pPr>
      <w:bookmarkStart w:id="17" w:name="_Toc40135538"/>
      <w:bookmarkStart w:id="18" w:name="_Toc40372248"/>
      <w:r w:rsidRPr="003E61EF">
        <w:t>Rappel des besoins attendus</w:t>
      </w:r>
      <w:r w:rsidR="003E61EF">
        <w:t> :</w:t>
      </w:r>
      <w:bookmarkEnd w:id="17"/>
      <w:bookmarkEnd w:id="18"/>
    </w:p>
    <w:p w14:paraId="45F6701E" w14:textId="77777777" w:rsidR="00E15063" w:rsidRDefault="00E15063" w:rsidP="00E15063">
      <w:pPr>
        <w:pStyle w:val="Contenu"/>
        <w:ind w:left="1440"/>
        <w:rPr>
          <w:b/>
          <w:bCs/>
        </w:rPr>
      </w:pPr>
    </w:p>
    <w:p w14:paraId="0E79A13E" w14:textId="157A919C" w:rsidR="003E61EF" w:rsidRDefault="003E61EF" w:rsidP="003E61EF">
      <w:pPr>
        <w:pStyle w:val="Contenu"/>
      </w:pPr>
      <w:r>
        <w:t>Ce système, une fois déployé dans toutes ses pizzerias vous permettrait notamment :</w:t>
      </w:r>
    </w:p>
    <w:p w14:paraId="1A30BE4E" w14:textId="027DB036" w:rsidR="003E61EF" w:rsidRDefault="003E61EF" w:rsidP="00776B30">
      <w:pPr>
        <w:pStyle w:val="Contenu"/>
        <w:numPr>
          <w:ilvl w:val="0"/>
          <w:numId w:val="1"/>
        </w:numPr>
      </w:pPr>
      <w:r>
        <w:t>D’être plus efficace dans la gestion des commandes, de leur réception à leur livraison en passant par leur préparation.</w:t>
      </w:r>
    </w:p>
    <w:p w14:paraId="2ADDC582" w14:textId="0ED0EFED" w:rsidR="003E61EF" w:rsidRDefault="003E61EF" w:rsidP="00776B30">
      <w:pPr>
        <w:pStyle w:val="Contenu"/>
        <w:numPr>
          <w:ilvl w:val="0"/>
          <w:numId w:val="1"/>
        </w:numPr>
      </w:pPr>
      <w:r>
        <w:t>De suivre en temps réel les commandes passées ainsi que celles en préparation.</w:t>
      </w:r>
    </w:p>
    <w:p w14:paraId="00911285" w14:textId="64B0A519" w:rsidR="003E61EF" w:rsidRDefault="003E61EF" w:rsidP="00776B30">
      <w:pPr>
        <w:pStyle w:val="Contenu"/>
        <w:numPr>
          <w:ilvl w:val="0"/>
          <w:numId w:val="1"/>
        </w:numPr>
      </w:pPr>
      <w:r>
        <w:t>De suivre en temps réel le stock d’ingrédients restants pour définir quelles pizzas sont encore réalisables et leur quantité.</w:t>
      </w:r>
    </w:p>
    <w:p w14:paraId="5380878E" w14:textId="29F8658B" w:rsidR="003E61EF" w:rsidRDefault="00813AB0" w:rsidP="00776B30">
      <w:pPr>
        <w:pStyle w:val="Contenu"/>
        <w:numPr>
          <w:ilvl w:val="0"/>
          <w:numId w:val="1"/>
        </w:numPr>
      </w:pPr>
      <w:r>
        <w:t>De proposer un site internet pour que les clients puissent :</w:t>
      </w:r>
    </w:p>
    <w:p w14:paraId="395C590B" w14:textId="078BD05F" w:rsidR="00813AB0" w:rsidRDefault="00813AB0" w:rsidP="00776B30">
      <w:pPr>
        <w:pStyle w:val="Contenu"/>
        <w:numPr>
          <w:ilvl w:val="0"/>
          <w:numId w:val="2"/>
        </w:numPr>
      </w:pPr>
      <w:r>
        <w:t>Passer leurs commandes, en plus de la prise de la commande par téléphone ou sur place.</w:t>
      </w:r>
    </w:p>
    <w:p w14:paraId="3F4BDEC2" w14:textId="595A0C4F" w:rsidR="00813AB0" w:rsidRDefault="00813AB0" w:rsidP="00776B30">
      <w:pPr>
        <w:pStyle w:val="Contenu"/>
        <w:numPr>
          <w:ilvl w:val="0"/>
          <w:numId w:val="2"/>
        </w:numPr>
      </w:pPr>
      <w:r>
        <w:t>Payer en ligne leur commande s’ils le souhaitent sinon ils paieront directement à la livraison.</w:t>
      </w:r>
    </w:p>
    <w:p w14:paraId="6E972077" w14:textId="51D44979" w:rsidR="00813AB0" w:rsidRDefault="00813AB0" w:rsidP="00776B30">
      <w:pPr>
        <w:pStyle w:val="Contenu"/>
        <w:numPr>
          <w:ilvl w:val="0"/>
          <w:numId w:val="2"/>
        </w:numPr>
      </w:pPr>
      <w:r>
        <w:t>Modifier ou annuler la commande tant que celle-ci n’a pas été préparée.</w:t>
      </w:r>
    </w:p>
    <w:p w14:paraId="58139001" w14:textId="0ABA3A57" w:rsidR="00813AB0" w:rsidRDefault="00813AB0" w:rsidP="00776B30">
      <w:pPr>
        <w:pStyle w:val="Contenu"/>
        <w:numPr>
          <w:ilvl w:val="0"/>
          <w:numId w:val="2"/>
        </w:numPr>
      </w:pPr>
      <w:r>
        <w:t>De proposer un aide-mémoire aux pizzaiolos indiquant la recette de chaque pizza.</w:t>
      </w:r>
    </w:p>
    <w:p w14:paraId="6B16E216" w14:textId="77777777" w:rsidR="003E61EF" w:rsidRPr="003E61EF" w:rsidRDefault="003E61EF" w:rsidP="003E61EF">
      <w:pPr>
        <w:pStyle w:val="Contenu"/>
      </w:pPr>
    </w:p>
    <w:p w14:paraId="46753A6A" w14:textId="2DFF5349" w:rsidR="003E61EF" w:rsidRDefault="003E61EF" w:rsidP="003E61EF">
      <w:pPr>
        <w:pStyle w:val="Contenu"/>
        <w:rPr>
          <w:b/>
          <w:bCs/>
        </w:rPr>
      </w:pPr>
    </w:p>
    <w:p w14:paraId="372AF362" w14:textId="2BBCE818" w:rsidR="00CA3790" w:rsidRDefault="00CA3790" w:rsidP="003E61EF">
      <w:pPr>
        <w:pStyle w:val="Contenu"/>
        <w:rPr>
          <w:b/>
          <w:bCs/>
        </w:rPr>
      </w:pPr>
    </w:p>
    <w:p w14:paraId="0920B47E" w14:textId="46B8FC19" w:rsidR="008D0C10" w:rsidRDefault="008D0C10" w:rsidP="003E61EF">
      <w:pPr>
        <w:pStyle w:val="Contenu"/>
        <w:rPr>
          <w:b/>
          <w:bCs/>
        </w:rPr>
      </w:pPr>
    </w:p>
    <w:p w14:paraId="41AC1902" w14:textId="77777777" w:rsidR="008D0C10" w:rsidRDefault="008D0C10" w:rsidP="003E61EF">
      <w:pPr>
        <w:pStyle w:val="Contenu"/>
        <w:rPr>
          <w:b/>
          <w:bCs/>
        </w:rPr>
      </w:pPr>
    </w:p>
    <w:p w14:paraId="5BCE2528" w14:textId="0F989CBE" w:rsidR="00CA3790" w:rsidRDefault="00CA3790" w:rsidP="003E61EF">
      <w:pPr>
        <w:pStyle w:val="Contenu"/>
        <w:rPr>
          <w:b/>
          <w:bCs/>
        </w:rPr>
      </w:pPr>
    </w:p>
    <w:p w14:paraId="6CC1DB1F" w14:textId="640013A5" w:rsidR="00CA3790" w:rsidRDefault="00CA3790" w:rsidP="003E61EF">
      <w:pPr>
        <w:pStyle w:val="Contenu"/>
        <w:rPr>
          <w:b/>
          <w:bCs/>
        </w:rPr>
      </w:pPr>
    </w:p>
    <w:p w14:paraId="71656814" w14:textId="5A56ADFE" w:rsidR="00CA3790" w:rsidRDefault="00CA3790" w:rsidP="003E61EF">
      <w:pPr>
        <w:pStyle w:val="Contenu"/>
        <w:rPr>
          <w:b/>
          <w:bCs/>
        </w:rPr>
      </w:pPr>
    </w:p>
    <w:p w14:paraId="207447F6" w14:textId="15973826" w:rsidR="00CA3790" w:rsidRPr="00176D3C" w:rsidRDefault="00CA3790" w:rsidP="00776B30">
      <w:pPr>
        <w:pStyle w:val="Titre2"/>
        <w:numPr>
          <w:ilvl w:val="0"/>
          <w:numId w:val="9"/>
        </w:numPr>
        <w:rPr>
          <w:lang w:eastAsia="fr-FR"/>
        </w:rPr>
      </w:pPr>
      <w:bookmarkStart w:id="19" w:name="_Toc534885730"/>
      <w:bookmarkStart w:id="20" w:name="_Toc40134700"/>
      <w:bookmarkStart w:id="21" w:name="_Toc40135539"/>
      <w:bookmarkStart w:id="22" w:name="_Toc40366453"/>
      <w:bookmarkStart w:id="23" w:name="_Toc40372249"/>
      <w:r w:rsidRPr="00176D3C">
        <w:rPr>
          <w:rStyle w:val="Titre4Car"/>
          <w:rFonts w:asciiTheme="minorHAnsi" w:eastAsiaTheme="minorEastAsia" w:hAnsiTheme="minorHAnsi" w:cstheme="minorHAnsi"/>
          <w:b/>
          <w:bCs w:val="0"/>
          <w:sz w:val="40"/>
          <w:szCs w:val="40"/>
        </w:rPr>
        <w:t>Acteurs</w:t>
      </w:r>
      <w:r w:rsidRPr="00176D3C">
        <w:t xml:space="preserve"> </w:t>
      </w:r>
      <w:r w:rsidRPr="00176D3C">
        <w:rPr>
          <w:lang w:eastAsia="fr-FR"/>
        </w:rPr>
        <w:t>interagissant avec le futur système</w:t>
      </w:r>
      <w:bookmarkEnd w:id="19"/>
      <w:bookmarkEnd w:id="20"/>
      <w:bookmarkEnd w:id="21"/>
      <w:bookmarkEnd w:id="22"/>
      <w:bookmarkEnd w:id="23"/>
    </w:p>
    <w:p w14:paraId="15DE6915" w14:textId="77777777" w:rsidR="00CA3790" w:rsidRPr="00CA3790" w:rsidRDefault="00CA3790" w:rsidP="00CA3790">
      <w:pPr>
        <w:pStyle w:val="Paragraphedeliste"/>
        <w:ind w:left="1211"/>
        <w:rPr>
          <w:rFonts w:cstheme="minorHAnsi"/>
          <w:sz w:val="40"/>
          <w:szCs w:val="40"/>
          <w:lang w:eastAsia="fr-FR"/>
        </w:rPr>
      </w:pPr>
    </w:p>
    <w:p w14:paraId="14CEFCC8" w14:textId="0C56A503" w:rsidR="00CA3790" w:rsidRPr="00010AA4" w:rsidRDefault="00CA3790" w:rsidP="00D6391C">
      <w:pPr>
        <w:pStyle w:val="Titre6"/>
        <w:numPr>
          <w:ilvl w:val="0"/>
          <w:numId w:val="24"/>
        </w:numPr>
        <w:rPr>
          <w:rFonts w:cstheme="minorHAnsi"/>
          <w:lang w:eastAsia="fr-FR"/>
        </w:rPr>
      </w:pPr>
      <w:bookmarkStart w:id="24" w:name="_Toc40135540"/>
      <w:bookmarkStart w:id="25" w:name="_Toc40372250"/>
      <w:r w:rsidRPr="0039102F">
        <w:t>Définition</w:t>
      </w:r>
      <w:r w:rsidRPr="00010AA4">
        <w:t xml:space="preserve"> des acteurs :</w:t>
      </w:r>
      <w:bookmarkEnd w:id="24"/>
      <w:bookmarkEnd w:id="25"/>
    </w:p>
    <w:p w14:paraId="73052AAB" w14:textId="77777777" w:rsidR="00010AA4" w:rsidRPr="00010AA4" w:rsidRDefault="00010AA4" w:rsidP="00337AF2">
      <w:pPr>
        <w:pStyle w:val="Paragraphedeliste"/>
        <w:ind w:left="1211"/>
        <w:rPr>
          <w:rFonts w:cstheme="minorHAnsi"/>
          <w:sz w:val="32"/>
          <w:szCs w:val="32"/>
          <w:lang w:eastAsia="fr-FR"/>
        </w:rPr>
      </w:pPr>
    </w:p>
    <w:p w14:paraId="1491DB3A" w14:textId="5EB320A6" w:rsidR="00CA3790" w:rsidRDefault="00200147" w:rsidP="00CA3790">
      <w:pPr>
        <w:rPr>
          <w:rFonts w:cstheme="minorHAnsi"/>
          <w:b w:val="0"/>
          <w:bCs/>
          <w:szCs w:val="28"/>
          <w:lang w:eastAsia="fr-FR"/>
        </w:rPr>
      </w:pPr>
      <w:r>
        <w:rPr>
          <w:rFonts w:cstheme="minorHAnsi"/>
          <w:b w:val="0"/>
          <w:bCs/>
          <w:szCs w:val="28"/>
          <w:lang w:eastAsia="fr-FR"/>
        </w:rPr>
        <w:t>A partir du</w:t>
      </w:r>
      <w:r w:rsidR="00CA3790">
        <w:rPr>
          <w:rFonts w:cstheme="minorHAnsi"/>
          <w:b w:val="0"/>
          <w:bCs/>
          <w:szCs w:val="28"/>
          <w:lang w:eastAsia="fr-FR"/>
        </w:rPr>
        <w:t xml:space="preserve"> cahier des charges dont </w:t>
      </w:r>
      <w:r w:rsidR="00CA3790" w:rsidRPr="00E15063">
        <w:rPr>
          <w:rFonts w:cstheme="minorHAnsi"/>
          <w:szCs w:val="28"/>
          <w:lang w:eastAsia="fr-FR"/>
        </w:rPr>
        <w:t>OC Pizza</w:t>
      </w:r>
      <w:r w:rsidR="009821A1">
        <w:rPr>
          <w:rFonts w:cstheme="minorHAnsi"/>
          <w:szCs w:val="28"/>
          <w:lang w:eastAsia="fr-FR"/>
        </w:rPr>
        <w:t xml:space="preserve"> </w:t>
      </w:r>
      <w:r w:rsidR="009821A1" w:rsidRPr="009821A1">
        <w:rPr>
          <w:rFonts w:cstheme="minorHAnsi"/>
          <w:b w:val="0"/>
          <w:bCs/>
          <w:szCs w:val="28"/>
          <w:lang w:eastAsia="fr-FR"/>
        </w:rPr>
        <w:t>nous</w:t>
      </w:r>
      <w:r w:rsidR="00E15063">
        <w:rPr>
          <w:rFonts w:cstheme="minorHAnsi"/>
          <w:b w:val="0"/>
          <w:bCs/>
          <w:szCs w:val="28"/>
          <w:lang w:eastAsia="fr-FR"/>
        </w:rPr>
        <w:t xml:space="preserve"> a fait part, nous avons décomposé le système en huit acteurs dont :</w:t>
      </w:r>
    </w:p>
    <w:p w14:paraId="26563C29" w14:textId="77777777" w:rsidR="00B41BDA" w:rsidRDefault="00B41BDA" w:rsidP="00CA3790">
      <w:pPr>
        <w:rPr>
          <w:rFonts w:cstheme="minorHAnsi"/>
          <w:b w:val="0"/>
          <w:bCs/>
          <w:szCs w:val="28"/>
          <w:lang w:eastAsia="fr-FR"/>
        </w:rPr>
      </w:pPr>
    </w:p>
    <w:p w14:paraId="0F47DCAC" w14:textId="5D8D66A3" w:rsidR="00E15063" w:rsidRPr="00E15063" w:rsidRDefault="00E15063" w:rsidP="00776B30">
      <w:pPr>
        <w:pStyle w:val="Paragraphedeliste"/>
        <w:numPr>
          <w:ilvl w:val="0"/>
          <w:numId w:val="3"/>
        </w:numPr>
        <w:rPr>
          <w:rFonts w:cstheme="minorHAnsi"/>
          <w:b w:val="0"/>
          <w:bCs/>
          <w:szCs w:val="28"/>
          <w:lang w:eastAsia="fr-FR"/>
        </w:rPr>
      </w:pPr>
      <w:r>
        <w:rPr>
          <w:rFonts w:cstheme="minorHAnsi"/>
          <w:b w:val="0"/>
          <w:bCs/>
          <w:szCs w:val="28"/>
          <w:lang w:eastAsia="fr-FR"/>
        </w:rPr>
        <w:t xml:space="preserve">Six principaux : </w:t>
      </w:r>
      <w:r>
        <w:rPr>
          <w:rFonts w:cstheme="minorHAnsi"/>
          <w:szCs w:val="28"/>
          <w:lang w:eastAsia="fr-FR"/>
        </w:rPr>
        <w:t xml:space="preserve">le client, l’employé, le pizzaiolo, le livreur, le manager </w:t>
      </w:r>
      <w:r>
        <w:rPr>
          <w:rFonts w:cstheme="minorHAnsi"/>
          <w:b w:val="0"/>
          <w:bCs/>
          <w:szCs w:val="28"/>
          <w:lang w:eastAsia="fr-FR"/>
        </w:rPr>
        <w:t xml:space="preserve">et </w:t>
      </w:r>
      <w:r>
        <w:rPr>
          <w:rFonts w:cstheme="minorHAnsi"/>
          <w:szCs w:val="28"/>
          <w:lang w:eastAsia="fr-FR"/>
        </w:rPr>
        <w:t>le patron.</w:t>
      </w:r>
    </w:p>
    <w:p w14:paraId="14A774C0" w14:textId="4ED1826A" w:rsidR="00E15063" w:rsidRPr="00E15063" w:rsidRDefault="009821A1" w:rsidP="00776B30">
      <w:pPr>
        <w:pStyle w:val="Paragraphedeliste"/>
        <w:numPr>
          <w:ilvl w:val="0"/>
          <w:numId w:val="3"/>
        </w:numPr>
        <w:rPr>
          <w:rFonts w:cstheme="minorHAnsi"/>
          <w:b w:val="0"/>
          <w:bCs/>
          <w:szCs w:val="28"/>
          <w:lang w:eastAsia="fr-FR"/>
        </w:rPr>
      </w:pPr>
      <w:r>
        <w:rPr>
          <w:rFonts w:cstheme="minorHAnsi"/>
          <w:b w:val="0"/>
          <w:bCs/>
          <w:szCs w:val="28"/>
          <w:lang w:eastAsia="fr-FR"/>
        </w:rPr>
        <w:t>Deux secondaires</w:t>
      </w:r>
      <w:r w:rsidR="00E15063">
        <w:rPr>
          <w:rFonts w:cstheme="minorHAnsi"/>
          <w:b w:val="0"/>
          <w:bCs/>
          <w:szCs w:val="28"/>
          <w:lang w:eastAsia="fr-FR"/>
        </w:rPr>
        <w:t xml:space="preserve"> : </w:t>
      </w:r>
      <w:r w:rsidR="00E15063">
        <w:rPr>
          <w:rFonts w:cstheme="minorHAnsi"/>
          <w:szCs w:val="28"/>
          <w:lang w:eastAsia="fr-FR"/>
        </w:rPr>
        <w:t xml:space="preserve">le système bancaire </w:t>
      </w:r>
      <w:r w:rsidR="00E15063">
        <w:rPr>
          <w:rFonts w:cstheme="minorHAnsi"/>
          <w:b w:val="0"/>
          <w:bCs/>
          <w:szCs w:val="28"/>
          <w:lang w:eastAsia="fr-FR"/>
        </w:rPr>
        <w:t xml:space="preserve">et </w:t>
      </w:r>
      <w:r w:rsidR="00E15063">
        <w:rPr>
          <w:rFonts w:cstheme="minorHAnsi"/>
          <w:szCs w:val="28"/>
          <w:lang w:eastAsia="fr-FR"/>
        </w:rPr>
        <w:t>le fournisseur.</w:t>
      </w:r>
    </w:p>
    <w:p w14:paraId="60BDFF0C" w14:textId="77777777" w:rsidR="00E15063" w:rsidRPr="00E15063" w:rsidRDefault="00E15063" w:rsidP="00E15063">
      <w:pPr>
        <w:pStyle w:val="Paragraphedeliste"/>
        <w:rPr>
          <w:rFonts w:cstheme="minorHAnsi"/>
          <w:b w:val="0"/>
          <w:bCs/>
          <w:szCs w:val="28"/>
          <w:lang w:eastAsia="fr-FR"/>
        </w:rPr>
      </w:pPr>
    </w:p>
    <w:p w14:paraId="1FBE1A27" w14:textId="7AD49C97" w:rsidR="00E15063" w:rsidRPr="00337AF2" w:rsidRDefault="00E15063" w:rsidP="00337AF2">
      <w:pPr>
        <w:rPr>
          <w:rFonts w:cstheme="minorHAnsi"/>
          <w:szCs w:val="28"/>
          <w:lang w:eastAsia="fr-FR"/>
        </w:rPr>
      </w:pPr>
      <w:r w:rsidRPr="00337AF2">
        <w:rPr>
          <w:rFonts w:cstheme="minorHAnsi"/>
          <w:szCs w:val="28"/>
          <w:lang w:eastAsia="fr-FR"/>
        </w:rPr>
        <w:t xml:space="preserve">Le </w:t>
      </w:r>
      <w:r w:rsidR="009821A1" w:rsidRPr="00337AF2">
        <w:rPr>
          <w:rFonts w:cstheme="minorHAnsi"/>
          <w:szCs w:val="28"/>
          <w:lang w:eastAsia="fr-FR"/>
        </w:rPr>
        <w:t xml:space="preserve">client </w:t>
      </w:r>
      <w:r w:rsidR="009821A1" w:rsidRPr="00337AF2">
        <w:rPr>
          <w:rFonts w:cstheme="minorHAnsi"/>
          <w:b w:val="0"/>
          <w:bCs/>
          <w:szCs w:val="28"/>
          <w:lang w:eastAsia="fr-FR"/>
        </w:rPr>
        <w:t xml:space="preserve">se connecte sur le site web </w:t>
      </w:r>
      <w:r w:rsidR="00E8017A">
        <w:rPr>
          <w:rFonts w:cstheme="minorHAnsi"/>
          <w:b w:val="0"/>
          <w:bCs/>
          <w:szCs w:val="28"/>
          <w:lang w:eastAsia="fr-FR"/>
        </w:rPr>
        <w:t>d</w:t>
      </w:r>
      <w:r w:rsidR="009821A1" w:rsidRPr="00E8017A">
        <w:rPr>
          <w:rFonts w:cstheme="minorHAnsi"/>
          <w:szCs w:val="28"/>
          <w:lang w:eastAsia="fr-FR"/>
        </w:rPr>
        <w:t>’OC</w:t>
      </w:r>
      <w:r w:rsidR="009821A1" w:rsidRPr="00337AF2">
        <w:rPr>
          <w:rFonts w:cstheme="minorHAnsi"/>
          <w:b w:val="0"/>
          <w:bCs/>
          <w:szCs w:val="28"/>
          <w:lang w:eastAsia="fr-FR"/>
        </w:rPr>
        <w:t xml:space="preserve"> </w:t>
      </w:r>
      <w:r w:rsidR="009821A1" w:rsidRPr="00E8017A">
        <w:rPr>
          <w:rFonts w:cstheme="minorHAnsi"/>
          <w:szCs w:val="28"/>
          <w:lang w:eastAsia="fr-FR"/>
        </w:rPr>
        <w:t>Pizza</w:t>
      </w:r>
      <w:r w:rsidR="009821A1" w:rsidRPr="00337AF2">
        <w:rPr>
          <w:rFonts w:cstheme="minorHAnsi"/>
          <w:b w:val="0"/>
          <w:bCs/>
          <w:szCs w:val="28"/>
          <w:lang w:eastAsia="fr-FR"/>
        </w:rPr>
        <w:t xml:space="preserve">, se rendra sur place ou appellera pour passer commande. Il fera son choix parmi une large gammes de pizzas proposées. Chaque pizza </w:t>
      </w:r>
      <w:r w:rsidR="00F009B8" w:rsidRPr="00337AF2">
        <w:rPr>
          <w:rFonts w:cstheme="minorHAnsi"/>
          <w:b w:val="0"/>
          <w:bCs/>
          <w:szCs w:val="28"/>
          <w:lang w:eastAsia="fr-FR"/>
        </w:rPr>
        <w:t>proposée à la vente en ligne sera décrite brièvement avec une image et les ingrédients nécessaires à sa réalisation seront listés. Le client pourra consulter sa commande, la modifier ou l’annuler tant que celle-ci n’a pas encore le statut « en préparation » ou « en livraison </w:t>
      </w:r>
      <w:r w:rsidR="00A339B6" w:rsidRPr="00337AF2">
        <w:rPr>
          <w:rFonts w:cstheme="minorHAnsi"/>
          <w:b w:val="0"/>
          <w:bCs/>
          <w:szCs w:val="28"/>
          <w:lang w:eastAsia="fr-FR"/>
        </w:rPr>
        <w:t>».</w:t>
      </w:r>
    </w:p>
    <w:p w14:paraId="3E1209D6" w14:textId="51AF9D3B" w:rsidR="00F009B8" w:rsidRPr="00337AF2" w:rsidRDefault="003A078E" w:rsidP="00337AF2">
      <w:pPr>
        <w:jc w:val="both"/>
        <w:rPr>
          <w:rFonts w:cstheme="minorHAnsi"/>
          <w:b w:val="0"/>
          <w:bCs/>
          <w:szCs w:val="28"/>
          <w:lang w:eastAsia="fr-FR"/>
        </w:rPr>
      </w:pPr>
      <w:r w:rsidRPr="00337AF2">
        <w:rPr>
          <w:rFonts w:cstheme="minorHAnsi"/>
          <w:b w:val="0"/>
          <w:bCs/>
          <w:szCs w:val="28"/>
          <w:lang w:eastAsia="fr-FR"/>
        </w:rPr>
        <w:t xml:space="preserve">Il pourra régler en </w:t>
      </w:r>
      <w:r w:rsidR="00A339B6" w:rsidRPr="00337AF2">
        <w:rPr>
          <w:rFonts w:cstheme="minorHAnsi"/>
          <w:b w:val="0"/>
          <w:bCs/>
          <w:szCs w:val="28"/>
          <w:lang w:eastAsia="fr-FR"/>
        </w:rPr>
        <w:t>ligne par</w:t>
      </w:r>
      <w:r w:rsidRPr="00337AF2">
        <w:rPr>
          <w:rFonts w:cstheme="minorHAnsi"/>
          <w:b w:val="0"/>
          <w:bCs/>
          <w:szCs w:val="28"/>
          <w:lang w:eastAsia="fr-FR"/>
        </w:rPr>
        <w:t xml:space="preserve"> carte </w:t>
      </w:r>
      <w:r w:rsidR="00A339B6" w:rsidRPr="00337AF2">
        <w:rPr>
          <w:rFonts w:cstheme="minorHAnsi"/>
          <w:b w:val="0"/>
          <w:bCs/>
          <w:szCs w:val="28"/>
          <w:lang w:eastAsia="fr-FR"/>
        </w:rPr>
        <w:t>bancaire, ou sur place par carte bancaire, espèces, chèque etc. Il aura également le choix entre récupérer sa commande sur place dans     le restaurant ou se faire livrer à domicile.</w:t>
      </w:r>
    </w:p>
    <w:p w14:paraId="592FBA32" w14:textId="1707013C" w:rsidR="00B41BDA" w:rsidRDefault="00B41BDA" w:rsidP="00A339B6">
      <w:pPr>
        <w:ind w:left="360"/>
        <w:jc w:val="both"/>
        <w:rPr>
          <w:rFonts w:cstheme="minorHAnsi"/>
          <w:b w:val="0"/>
          <w:bCs/>
          <w:szCs w:val="28"/>
          <w:lang w:eastAsia="fr-FR"/>
        </w:rPr>
      </w:pPr>
    </w:p>
    <w:p w14:paraId="2A083EC4" w14:textId="259351A1" w:rsidR="00B41BDA" w:rsidRPr="00F17DA7" w:rsidRDefault="00B41BDA" w:rsidP="00F17DA7">
      <w:pPr>
        <w:pStyle w:val="Contenu"/>
        <w:rPr>
          <w:b/>
        </w:rPr>
      </w:pPr>
      <w:r w:rsidRPr="00F17DA7">
        <w:rPr>
          <w:b/>
        </w:rPr>
        <w:t>L’employé(e)</w:t>
      </w:r>
      <w:r w:rsidRPr="00F17DA7">
        <w:t xml:space="preserve"> devra prendre les commandes des clients </w:t>
      </w:r>
      <w:r w:rsidR="002E177F">
        <w:t xml:space="preserve">et demander </w:t>
      </w:r>
      <w:r w:rsidRPr="00F17DA7">
        <w:t xml:space="preserve">si ceux-ci ont décidé de passer </w:t>
      </w:r>
      <w:r w:rsidR="00F17DA7">
        <w:t xml:space="preserve">chercher </w:t>
      </w:r>
      <w:r w:rsidRPr="00F17DA7">
        <w:t xml:space="preserve">leur commande sur place ou </w:t>
      </w:r>
      <w:r w:rsidR="00F17DA7">
        <w:t xml:space="preserve">être livrer à domicile </w:t>
      </w:r>
      <w:r w:rsidRPr="00F17DA7">
        <w:t>par téléphone. Il</w:t>
      </w:r>
      <w:r w:rsidRPr="00F17DA7">
        <w:rPr>
          <w:b/>
        </w:rPr>
        <w:t xml:space="preserve"> </w:t>
      </w:r>
      <w:r w:rsidRPr="00F17DA7">
        <w:t xml:space="preserve">accueillera les clients </w:t>
      </w:r>
      <w:r w:rsidR="002E177F">
        <w:t xml:space="preserve">qui viennent chercher leurs commandes sur place et </w:t>
      </w:r>
      <w:r w:rsidRPr="00F17DA7">
        <w:t>servira d’intermédiaire entre le pizzaiolo et le</w:t>
      </w:r>
      <w:r w:rsidR="002E177F">
        <w:t xml:space="preserve"> </w:t>
      </w:r>
      <w:r w:rsidRPr="00F17DA7">
        <w:t>livreur si le client souhaite être livré</w:t>
      </w:r>
      <w:r w:rsidR="00F17DA7">
        <w:t xml:space="preserve"> </w:t>
      </w:r>
      <w:r w:rsidRPr="00F17DA7">
        <w:t>à domicile.</w:t>
      </w:r>
    </w:p>
    <w:p w14:paraId="195CB47B" w14:textId="77777777" w:rsidR="00B41BDA" w:rsidRPr="00F17DA7" w:rsidRDefault="00B41BDA" w:rsidP="00F17DA7">
      <w:pPr>
        <w:pStyle w:val="Contenu"/>
        <w:rPr>
          <w:b/>
        </w:rPr>
      </w:pPr>
    </w:p>
    <w:p w14:paraId="2798018F" w14:textId="27174CC1" w:rsidR="008D0C10" w:rsidRPr="0036464D" w:rsidRDefault="00B41BDA" w:rsidP="00F17DA7">
      <w:pPr>
        <w:pStyle w:val="Contenu"/>
      </w:pPr>
      <w:r w:rsidRPr="00F17DA7">
        <w:rPr>
          <w:b/>
        </w:rPr>
        <w:t xml:space="preserve">Le </w:t>
      </w:r>
      <w:r w:rsidR="002E177F" w:rsidRPr="00F17DA7">
        <w:rPr>
          <w:b/>
        </w:rPr>
        <w:t xml:space="preserve">pizzaïolo </w:t>
      </w:r>
      <w:r w:rsidR="002E177F" w:rsidRPr="002E177F">
        <w:rPr>
          <w:rFonts w:cs="Cambria"/>
          <w:bCs/>
        </w:rPr>
        <w:t>préparera</w:t>
      </w:r>
      <w:r w:rsidRPr="00F17DA7">
        <w:t xml:space="preserve"> les commandes des clients. Il utilisera le logiciel pour avoir accès aux commandes à réaliser. Pour des raisons écologiques et pratiques, l’aide-mémoire ne sera pas imprimé mais sera directement visible à l'écran. Lorsque la pizza de la cliente est prête, il la confie, soit au livreur si le client a décidé d’être livré à domicile, soit à l’employé(e) si le client a décidé d’aller chercher sa commande sur place</w:t>
      </w:r>
      <w:r w:rsidR="00F56C44">
        <w:t>, ce dernier gardera la commande au chaud.</w:t>
      </w:r>
    </w:p>
    <w:p w14:paraId="1653BAB5" w14:textId="77777777" w:rsidR="008D0C10" w:rsidRDefault="008D0C10" w:rsidP="00F17DA7">
      <w:pPr>
        <w:pStyle w:val="Contenu"/>
        <w:rPr>
          <w:b/>
        </w:rPr>
      </w:pPr>
    </w:p>
    <w:p w14:paraId="31B75EA9" w14:textId="0D8083FA" w:rsidR="00B41BDA" w:rsidRDefault="00B41BDA" w:rsidP="00F17DA7">
      <w:pPr>
        <w:pStyle w:val="Contenu"/>
      </w:pPr>
      <w:r w:rsidRPr="00F17DA7">
        <w:rPr>
          <w:b/>
        </w:rPr>
        <w:lastRenderedPageBreak/>
        <w:t>Le livreur</w:t>
      </w:r>
      <w:r w:rsidRPr="00F17DA7">
        <w:rPr>
          <w:rFonts w:cs="Cambria"/>
          <w:b/>
        </w:rPr>
        <w:t> </w:t>
      </w:r>
      <w:r w:rsidRPr="00F17DA7">
        <w:t>remettra au client la commande et s’assurera que celui-ci l’ait bien payé</w:t>
      </w:r>
      <w:r w:rsidR="007B6F39">
        <w:t>.</w:t>
      </w:r>
    </w:p>
    <w:p w14:paraId="76034CF9" w14:textId="2984CD58" w:rsidR="007B6F39" w:rsidRPr="00F17DA7" w:rsidRDefault="007B6F39" w:rsidP="00F17DA7">
      <w:pPr>
        <w:pStyle w:val="Contenu"/>
      </w:pPr>
      <w:r>
        <w:t>Il validera sur son mobile la livraison de la commande.</w:t>
      </w:r>
    </w:p>
    <w:p w14:paraId="62B742E6" w14:textId="77777777" w:rsidR="00B41BDA" w:rsidRPr="00F17DA7" w:rsidRDefault="00B41BDA" w:rsidP="00F17DA7">
      <w:pPr>
        <w:pStyle w:val="Contenu"/>
        <w:rPr>
          <w:b/>
        </w:rPr>
      </w:pPr>
    </w:p>
    <w:p w14:paraId="2B8E52AA" w14:textId="77777777" w:rsidR="00B41BDA" w:rsidRPr="00F17DA7" w:rsidRDefault="00B41BDA" w:rsidP="00F17DA7">
      <w:pPr>
        <w:pStyle w:val="Contenu"/>
      </w:pPr>
      <w:r w:rsidRPr="00F17DA7">
        <w:rPr>
          <w:b/>
        </w:rPr>
        <w:t xml:space="preserve">Le manager </w:t>
      </w:r>
      <w:r w:rsidRPr="00F17DA7">
        <w:t xml:space="preserve">gèrera la carte des produits des restaurants et lira les avis clients (sur internet, sur le livre d’or etc.) afin de s’assurer de la qualité du service et des produits. </w:t>
      </w:r>
    </w:p>
    <w:p w14:paraId="0E0606D2" w14:textId="77777777" w:rsidR="00B41BDA" w:rsidRPr="00F17DA7" w:rsidRDefault="00B41BDA" w:rsidP="00F17DA7">
      <w:pPr>
        <w:pStyle w:val="Contenu"/>
        <w:rPr>
          <w:b/>
        </w:rPr>
      </w:pPr>
    </w:p>
    <w:p w14:paraId="18406F92" w14:textId="7D903605" w:rsidR="00B41BDA" w:rsidRPr="00F17DA7" w:rsidRDefault="00B41BDA" w:rsidP="00F17DA7">
      <w:pPr>
        <w:pStyle w:val="Contenu"/>
      </w:pPr>
      <w:r w:rsidRPr="00F17DA7">
        <w:rPr>
          <w:b/>
        </w:rPr>
        <w:t xml:space="preserve">Le patron </w:t>
      </w:r>
      <w:r w:rsidRPr="00F17DA7">
        <w:t xml:space="preserve">n’est pas spécifiquement mentionné dans le cahier des charges, cependant on peut deviner les rôles qu’il ou elle joue au sein de l’entreprise.  Il lit les avis clients tout comme le manager. Son rôle est aussi de motiver l’équipe qu’il dirige et d’assurer une bonne coordination en son sein, il peut aussi se charger de faire de la publicité, consulter les statistiques, et s’assurer également de la gestion des stocks, des commandes de matières premières auprès de fournisseurs et négocier les prix. </w:t>
      </w:r>
    </w:p>
    <w:p w14:paraId="7B05003D" w14:textId="77777777" w:rsidR="00B41BDA" w:rsidRPr="00F17DA7" w:rsidRDefault="00B41BDA" w:rsidP="00F17DA7">
      <w:pPr>
        <w:pStyle w:val="Contenu"/>
      </w:pPr>
    </w:p>
    <w:p w14:paraId="09E719F3" w14:textId="77777777" w:rsidR="00B41BDA" w:rsidRPr="00F17DA7" w:rsidRDefault="00B41BDA" w:rsidP="00F17DA7">
      <w:pPr>
        <w:pStyle w:val="Contenu"/>
      </w:pPr>
      <w:r w:rsidRPr="00F17DA7">
        <w:rPr>
          <w:b/>
        </w:rPr>
        <w:t>Le système bancaire</w:t>
      </w:r>
      <w:r w:rsidRPr="00F17DA7">
        <w:rPr>
          <w:rFonts w:cs="Cambria"/>
          <w:b/>
        </w:rPr>
        <w:t> </w:t>
      </w:r>
      <w:r w:rsidRPr="00F17DA7">
        <w:t xml:space="preserve">: Un service de paiement en ligne qui permet de payer des achats, et qui met éventuellement l’utilisateur en relation avec sa banque pour confirmer ceux-ci (système 3D </w:t>
      </w:r>
      <w:proofErr w:type="spellStart"/>
      <w:r w:rsidRPr="00F17DA7">
        <w:t>secure</w:t>
      </w:r>
      <w:proofErr w:type="spellEnd"/>
      <w:r w:rsidRPr="00F17DA7">
        <w:t>).</w:t>
      </w:r>
    </w:p>
    <w:p w14:paraId="01DB4770" w14:textId="77777777" w:rsidR="00B41BDA" w:rsidRPr="00F17DA7" w:rsidRDefault="00B41BDA" w:rsidP="00F17DA7">
      <w:pPr>
        <w:pStyle w:val="Contenu"/>
      </w:pPr>
    </w:p>
    <w:p w14:paraId="54504417" w14:textId="75A73CB1" w:rsidR="00B41BDA" w:rsidRPr="00F17DA7" w:rsidRDefault="00E355EA" w:rsidP="00F17DA7">
      <w:pPr>
        <w:pStyle w:val="Contenu"/>
      </w:pPr>
      <w:r>
        <w:rPr>
          <w:b/>
        </w:rPr>
        <w:t>Le</w:t>
      </w:r>
      <w:r w:rsidR="00B41BDA" w:rsidRPr="00F17DA7">
        <w:rPr>
          <w:b/>
        </w:rPr>
        <w:t xml:space="preserve"> fournisseur</w:t>
      </w:r>
      <w:r w:rsidR="00B41BDA" w:rsidRPr="00F17DA7">
        <w:t xml:space="preserve"> est l’entreprise à laquelle vous vous approvisionnez en matières premières et/ou fournitures.</w:t>
      </w:r>
    </w:p>
    <w:p w14:paraId="5E101929" w14:textId="77777777" w:rsidR="00E15063" w:rsidRPr="00E15063" w:rsidRDefault="00E15063" w:rsidP="00A339B6">
      <w:pPr>
        <w:jc w:val="both"/>
        <w:rPr>
          <w:rFonts w:cstheme="minorHAnsi"/>
          <w:b w:val="0"/>
          <w:bCs/>
          <w:szCs w:val="28"/>
          <w:lang w:eastAsia="fr-FR"/>
        </w:rPr>
      </w:pPr>
    </w:p>
    <w:p w14:paraId="3A4D7A0D" w14:textId="776EB7A0" w:rsidR="00CA3790" w:rsidRDefault="00EB594B" w:rsidP="00CA3790">
      <w:pPr>
        <w:pStyle w:val="Contenu"/>
        <w:ind w:left="720"/>
        <w:rPr>
          <w:b/>
          <w:bCs/>
        </w:rPr>
      </w:pPr>
      <w:r>
        <w:rPr>
          <w:b/>
          <w:bCs/>
        </w:rPr>
        <w:t xml:space="preserve">              </w:t>
      </w:r>
      <w:r w:rsidR="007A3048">
        <w:rPr>
          <w:b/>
          <w:bCs/>
          <w:noProof/>
        </w:rPr>
        <w:drawing>
          <wp:inline distT="0" distB="0" distL="0" distR="0" wp14:anchorId="578D0EF4" wp14:editId="096DD079">
            <wp:extent cx="4099560" cy="3265714"/>
            <wp:effectExtent l="0" t="0" r="0" b="0"/>
            <wp:docPr id="12" name="Image 12"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eurs.jpg"/>
                    <pic:cNvPicPr/>
                  </pic:nvPicPr>
                  <pic:blipFill>
                    <a:blip r:embed="rId13">
                      <a:extLst>
                        <a:ext uri="{28A0092B-C50C-407E-A947-70E740481C1C}">
                          <a14:useLocalDpi xmlns:a14="http://schemas.microsoft.com/office/drawing/2010/main" val="0"/>
                        </a:ext>
                      </a:extLst>
                    </a:blip>
                    <a:stretch>
                      <a:fillRect/>
                    </a:stretch>
                  </pic:blipFill>
                  <pic:spPr>
                    <a:xfrm>
                      <a:off x="0" y="0"/>
                      <a:ext cx="4134463" cy="3293518"/>
                    </a:xfrm>
                    <a:prstGeom prst="rect">
                      <a:avLst/>
                    </a:prstGeom>
                  </pic:spPr>
                </pic:pic>
              </a:graphicData>
            </a:graphic>
          </wp:inline>
        </w:drawing>
      </w:r>
    </w:p>
    <w:p w14:paraId="0EF56B02" w14:textId="2842E65F" w:rsidR="00CA3790" w:rsidRDefault="00CA3790" w:rsidP="003E61EF">
      <w:pPr>
        <w:pStyle w:val="Contenu"/>
        <w:rPr>
          <w:b/>
          <w:bCs/>
        </w:rPr>
      </w:pPr>
    </w:p>
    <w:p w14:paraId="298C94EB" w14:textId="1139BD03" w:rsidR="00010AA4" w:rsidRDefault="00010AA4" w:rsidP="003E61EF">
      <w:pPr>
        <w:pStyle w:val="Contenu"/>
        <w:rPr>
          <w:b/>
          <w:bCs/>
        </w:rPr>
      </w:pPr>
    </w:p>
    <w:p w14:paraId="6F14D40F" w14:textId="0D183797" w:rsidR="00010AA4" w:rsidRDefault="00010AA4" w:rsidP="003E61EF">
      <w:pPr>
        <w:pStyle w:val="Contenu"/>
        <w:rPr>
          <w:b/>
          <w:bCs/>
        </w:rPr>
      </w:pPr>
    </w:p>
    <w:p w14:paraId="1FA04986" w14:textId="63315732" w:rsidR="00CA3790" w:rsidRDefault="00CA3790" w:rsidP="003E61EF">
      <w:pPr>
        <w:pStyle w:val="Contenu"/>
        <w:rPr>
          <w:b/>
          <w:bCs/>
        </w:rPr>
      </w:pPr>
    </w:p>
    <w:p w14:paraId="092C7FCE" w14:textId="409AEDD2" w:rsidR="00CA3790" w:rsidRDefault="00010AA4" w:rsidP="00D6391C">
      <w:pPr>
        <w:pStyle w:val="Titre6"/>
        <w:numPr>
          <w:ilvl w:val="0"/>
          <w:numId w:val="24"/>
        </w:numPr>
        <w:rPr>
          <w:lang w:eastAsia="fr-FR"/>
        </w:rPr>
      </w:pPr>
      <w:bookmarkStart w:id="26" w:name="_Toc40135541"/>
      <w:bookmarkStart w:id="27" w:name="_Toc40372251"/>
      <w:r w:rsidRPr="00010AA4">
        <w:rPr>
          <w:lang w:eastAsia="fr-FR"/>
        </w:rPr>
        <w:t>Diagramme de contexte :</w:t>
      </w:r>
      <w:bookmarkEnd w:id="26"/>
      <w:bookmarkEnd w:id="27"/>
    </w:p>
    <w:p w14:paraId="12A26151" w14:textId="77777777" w:rsidR="00D576CD" w:rsidRDefault="00D576CD" w:rsidP="00D576CD">
      <w:pPr>
        <w:pStyle w:val="Contenu"/>
        <w:ind w:left="1211"/>
        <w:rPr>
          <w:b/>
          <w:bCs/>
          <w:sz w:val="32"/>
          <w:szCs w:val="32"/>
          <w:lang w:eastAsia="fr-FR"/>
        </w:rPr>
      </w:pPr>
    </w:p>
    <w:p w14:paraId="65B1EEEF" w14:textId="5D0700DF" w:rsidR="00B5284B" w:rsidRPr="00582133" w:rsidRDefault="005800A4" w:rsidP="00D21D43">
      <w:pPr>
        <w:pStyle w:val="Contenu"/>
        <w:rPr>
          <w:b/>
          <w:bCs/>
          <w:sz w:val="32"/>
          <w:szCs w:val="32"/>
          <w:lang w:eastAsia="fr-FR"/>
        </w:rPr>
      </w:pPr>
      <w:r>
        <w:rPr>
          <w:b/>
          <w:bCs/>
          <w:noProof/>
          <w:sz w:val="32"/>
          <w:szCs w:val="32"/>
          <w:lang w:eastAsia="fr-FR"/>
        </w:rPr>
        <w:drawing>
          <wp:inline distT="0" distB="0" distL="0" distR="0" wp14:anchorId="4C9745E3" wp14:editId="45DA204D">
            <wp:extent cx="6326966" cy="6800193"/>
            <wp:effectExtent l="0" t="0" r="0" b="127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 de contexte.jpg"/>
                    <pic:cNvPicPr/>
                  </pic:nvPicPr>
                  <pic:blipFill>
                    <a:blip r:embed="rId14">
                      <a:extLst>
                        <a:ext uri="{28A0092B-C50C-407E-A947-70E740481C1C}">
                          <a14:useLocalDpi xmlns:a14="http://schemas.microsoft.com/office/drawing/2010/main" val="0"/>
                        </a:ext>
                      </a:extLst>
                    </a:blip>
                    <a:stretch>
                      <a:fillRect/>
                    </a:stretch>
                  </pic:blipFill>
                  <pic:spPr>
                    <a:xfrm>
                      <a:off x="0" y="0"/>
                      <a:ext cx="6363503" cy="6839463"/>
                    </a:xfrm>
                    <a:prstGeom prst="rect">
                      <a:avLst/>
                    </a:prstGeom>
                  </pic:spPr>
                </pic:pic>
              </a:graphicData>
            </a:graphic>
          </wp:inline>
        </w:drawing>
      </w:r>
    </w:p>
    <w:p w14:paraId="7CECE641" w14:textId="77777777" w:rsidR="00B5284B" w:rsidRDefault="00B5284B" w:rsidP="00D21D43">
      <w:pPr>
        <w:pStyle w:val="Contenu"/>
      </w:pPr>
    </w:p>
    <w:p w14:paraId="5AE488F1" w14:textId="77777777" w:rsidR="00B5284B" w:rsidRDefault="00B5284B" w:rsidP="00B5284B">
      <w:pPr>
        <w:pStyle w:val="Titre6"/>
      </w:pPr>
      <w:bookmarkStart w:id="28" w:name="_Toc40135542"/>
    </w:p>
    <w:p w14:paraId="30BC5F8C" w14:textId="0C665E0B" w:rsidR="00800B28" w:rsidRPr="0036464D" w:rsidRDefault="004D4CC5" w:rsidP="007C627A">
      <w:pPr>
        <w:pStyle w:val="Titre2"/>
        <w:numPr>
          <w:ilvl w:val="0"/>
          <w:numId w:val="9"/>
        </w:numPr>
      </w:pPr>
      <w:bookmarkStart w:id="29" w:name="_Toc40366454"/>
      <w:bookmarkStart w:id="30" w:name="_Toc40372252"/>
      <w:r>
        <w:t>Les p</w:t>
      </w:r>
      <w:r w:rsidR="007A3048">
        <w:t>ackages interagissant avec le système</w:t>
      </w:r>
      <w:bookmarkEnd w:id="28"/>
      <w:bookmarkEnd w:id="29"/>
      <w:bookmarkEnd w:id="30"/>
    </w:p>
    <w:p w14:paraId="72C7503F" w14:textId="45AA44F7" w:rsidR="00800B28" w:rsidRPr="00D97269" w:rsidRDefault="00800B28" w:rsidP="00D97269">
      <w:pPr>
        <w:pStyle w:val="Titre6"/>
        <w:numPr>
          <w:ilvl w:val="0"/>
          <w:numId w:val="28"/>
        </w:numPr>
      </w:pPr>
      <w:bookmarkStart w:id="31" w:name="_Toc40135543"/>
      <w:bookmarkStart w:id="32" w:name="_Toc40366455"/>
      <w:bookmarkStart w:id="33" w:name="_Toc40372253"/>
      <w:r w:rsidRPr="00D97269">
        <w:rPr>
          <w:rStyle w:val="Titre3Car"/>
          <w:b/>
        </w:rPr>
        <w:t>Définition</w:t>
      </w:r>
      <w:bookmarkEnd w:id="31"/>
      <w:bookmarkEnd w:id="32"/>
      <w:r w:rsidRPr="00D97269">
        <w:t xml:space="preserve"> des packages :</w:t>
      </w:r>
      <w:bookmarkEnd w:id="33"/>
    </w:p>
    <w:p w14:paraId="3024A008" w14:textId="0F293F5E" w:rsidR="00800B28" w:rsidRDefault="0070703C" w:rsidP="00800B28">
      <w:pPr>
        <w:pStyle w:val="Contenu"/>
        <w:rPr>
          <w:szCs w:val="28"/>
        </w:rPr>
      </w:pPr>
      <w:r>
        <w:rPr>
          <w:szCs w:val="28"/>
        </w:rPr>
        <w:t>A partir du</w:t>
      </w:r>
      <w:r w:rsidR="001764C3">
        <w:rPr>
          <w:szCs w:val="28"/>
        </w:rPr>
        <w:t xml:space="preserve"> cahier des charges dont vous nous avait fait part, nous avons décomposé le système en trois packages :</w:t>
      </w:r>
    </w:p>
    <w:p w14:paraId="494BE61A" w14:textId="77777777" w:rsidR="001764C3" w:rsidRDefault="001764C3" w:rsidP="00800B28">
      <w:pPr>
        <w:pStyle w:val="Contenu"/>
        <w:rPr>
          <w:szCs w:val="28"/>
        </w:rPr>
      </w:pPr>
    </w:p>
    <w:p w14:paraId="1BB80120" w14:textId="7FC76170" w:rsidR="001764C3" w:rsidRDefault="001764C3" w:rsidP="00776B30">
      <w:pPr>
        <w:pStyle w:val="Contenu"/>
        <w:numPr>
          <w:ilvl w:val="0"/>
          <w:numId w:val="4"/>
        </w:numPr>
        <w:rPr>
          <w:b/>
          <w:bCs/>
          <w:szCs w:val="28"/>
        </w:rPr>
      </w:pPr>
      <w:r w:rsidRPr="001764C3">
        <w:rPr>
          <w:b/>
          <w:bCs/>
          <w:szCs w:val="28"/>
        </w:rPr>
        <w:t>L’interface web client</w:t>
      </w:r>
    </w:p>
    <w:p w14:paraId="1EF1F868" w14:textId="4F11A45C" w:rsidR="001764C3" w:rsidRDefault="001764C3" w:rsidP="00776B30">
      <w:pPr>
        <w:pStyle w:val="Contenu"/>
        <w:numPr>
          <w:ilvl w:val="0"/>
          <w:numId w:val="4"/>
        </w:numPr>
        <w:rPr>
          <w:b/>
          <w:bCs/>
          <w:szCs w:val="28"/>
        </w:rPr>
      </w:pPr>
      <w:r>
        <w:rPr>
          <w:b/>
          <w:bCs/>
          <w:szCs w:val="28"/>
        </w:rPr>
        <w:t>L’interface web restaurant</w:t>
      </w:r>
    </w:p>
    <w:p w14:paraId="72DB3EAD" w14:textId="0B5442CA" w:rsidR="001764C3" w:rsidRDefault="001764C3" w:rsidP="00776B30">
      <w:pPr>
        <w:pStyle w:val="Contenu"/>
        <w:numPr>
          <w:ilvl w:val="0"/>
          <w:numId w:val="4"/>
        </w:numPr>
        <w:rPr>
          <w:b/>
          <w:bCs/>
          <w:szCs w:val="28"/>
        </w:rPr>
      </w:pPr>
      <w:r>
        <w:rPr>
          <w:b/>
          <w:bCs/>
          <w:szCs w:val="28"/>
        </w:rPr>
        <w:t>L’interface web administration</w:t>
      </w:r>
    </w:p>
    <w:p w14:paraId="3A930032" w14:textId="77777777" w:rsidR="001764C3" w:rsidRDefault="001764C3" w:rsidP="001764C3">
      <w:pPr>
        <w:pStyle w:val="Contenu"/>
        <w:ind w:left="720"/>
        <w:rPr>
          <w:b/>
          <w:bCs/>
          <w:szCs w:val="28"/>
        </w:rPr>
      </w:pPr>
    </w:p>
    <w:p w14:paraId="35604445" w14:textId="65B4E4EE" w:rsidR="000E374B" w:rsidRPr="00630B93" w:rsidRDefault="001764C3" w:rsidP="000E374B">
      <w:pPr>
        <w:pStyle w:val="Contenu"/>
      </w:pPr>
      <w:r>
        <w:rPr>
          <w:b/>
          <w:bCs/>
          <w:szCs w:val="28"/>
        </w:rPr>
        <w:t xml:space="preserve">L’interface web client </w:t>
      </w:r>
      <w:r>
        <w:rPr>
          <w:szCs w:val="28"/>
        </w:rPr>
        <w:t xml:space="preserve">permet aux clients qui recherche </w:t>
      </w:r>
      <w:r w:rsidR="000E374B">
        <w:rPr>
          <w:szCs w:val="28"/>
        </w:rPr>
        <w:t>un restaurant</w:t>
      </w:r>
      <w:r>
        <w:rPr>
          <w:szCs w:val="28"/>
        </w:rPr>
        <w:t xml:space="preserve"> aux alentours de pouvoir consulter les produits que </w:t>
      </w:r>
      <w:r w:rsidRPr="000E374B">
        <w:rPr>
          <w:b/>
          <w:bCs/>
          <w:szCs w:val="28"/>
        </w:rPr>
        <w:t>OC Pizza</w:t>
      </w:r>
      <w:r>
        <w:rPr>
          <w:szCs w:val="28"/>
        </w:rPr>
        <w:t xml:space="preserve"> propose. </w:t>
      </w:r>
      <w:r w:rsidR="000E374B">
        <w:t xml:space="preserve">Cette interface permet également </w:t>
      </w:r>
      <w:r w:rsidR="000E374B" w:rsidRPr="00630B93">
        <w:t>de se connecter pour passer une commande en ligne et de la régler. Après avoir sélectionné les pizzas qu’il souhaite commander en les ajoutant au panier, le client choisit parmi les options suivantes</w:t>
      </w:r>
      <w:r w:rsidR="000E374B" w:rsidRPr="00630B93">
        <w:rPr>
          <w:rFonts w:ascii="Cambria" w:hAnsi="Cambria" w:cs="Cambria"/>
        </w:rPr>
        <w:t> </w:t>
      </w:r>
      <w:r w:rsidR="000E374B" w:rsidRPr="00630B93">
        <w:t>:</w:t>
      </w:r>
    </w:p>
    <w:p w14:paraId="4927E3A2" w14:textId="77777777" w:rsidR="000E374B" w:rsidRPr="00630B93" w:rsidRDefault="000E374B" w:rsidP="00776B30">
      <w:pPr>
        <w:pStyle w:val="Contenu"/>
        <w:numPr>
          <w:ilvl w:val="0"/>
          <w:numId w:val="7"/>
        </w:numPr>
      </w:pPr>
      <w:r w:rsidRPr="00630B93">
        <w:t>Le client paie en ligne et retire la commande sur place.</w:t>
      </w:r>
    </w:p>
    <w:p w14:paraId="1A548C27" w14:textId="77777777" w:rsidR="000E374B" w:rsidRDefault="000E374B" w:rsidP="00776B30">
      <w:pPr>
        <w:pStyle w:val="Contenu"/>
        <w:numPr>
          <w:ilvl w:val="0"/>
          <w:numId w:val="7"/>
        </w:numPr>
      </w:pPr>
      <w:r w:rsidRPr="00630B93">
        <w:t>Le client paie en ligne et choisit de se faire livrer.</w:t>
      </w:r>
    </w:p>
    <w:p w14:paraId="41F0A0AF" w14:textId="67F9FCA9" w:rsidR="000E374B" w:rsidRPr="00516A96" w:rsidRDefault="000E374B" w:rsidP="00776B30">
      <w:pPr>
        <w:pStyle w:val="Contenu"/>
        <w:numPr>
          <w:ilvl w:val="0"/>
          <w:numId w:val="7"/>
        </w:numPr>
      </w:pPr>
      <w:r>
        <w:t>Le client paie lors de la livraison</w:t>
      </w:r>
    </w:p>
    <w:p w14:paraId="47513AD5" w14:textId="77777777" w:rsidR="000E374B" w:rsidRDefault="000E374B" w:rsidP="00776B30">
      <w:pPr>
        <w:pStyle w:val="Contenu"/>
        <w:numPr>
          <w:ilvl w:val="0"/>
          <w:numId w:val="7"/>
        </w:numPr>
      </w:pPr>
      <w:r>
        <w:t>Le client a également la possibilité de consulter sa commande (son statut/état, ses détails) et de la modifier ou l’annuler tant que la commande n’est pas prête.</w:t>
      </w:r>
    </w:p>
    <w:p w14:paraId="124ACE61" w14:textId="77777777" w:rsidR="000E374B" w:rsidRPr="008459FC" w:rsidRDefault="000E374B" w:rsidP="000E374B">
      <w:pPr>
        <w:pStyle w:val="Contenu"/>
      </w:pPr>
    </w:p>
    <w:p w14:paraId="5ADC2046" w14:textId="77777777" w:rsidR="000E374B" w:rsidRDefault="000E374B" w:rsidP="000E374B">
      <w:pPr>
        <w:pStyle w:val="Contenu"/>
      </w:pPr>
      <w:r w:rsidRPr="00EA21D5">
        <w:rPr>
          <w:b/>
        </w:rPr>
        <w:t>L’interface web restaurant</w:t>
      </w:r>
      <w:r>
        <w:rPr>
          <w:b/>
        </w:rPr>
        <w:t xml:space="preserve"> </w:t>
      </w:r>
      <w:r>
        <w:t>permet</w:t>
      </w:r>
      <w:r w:rsidRPr="00CC1422">
        <w:t xml:space="preserve"> à l’équipe d’</w:t>
      </w:r>
      <w:r w:rsidRPr="0006297A">
        <w:rPr>
          <w:b/>
          <w:bCs/>
        </w:rPr>
        <w:t xml:space="preserve">OC Pizza </w:t>
      </w:r>
      <w:r w:rsidRPr="00CC1422">
        <w:t xml:space="preserve">de </w:t>
      </w:r>
      <w:r>
        <w:t>travailler en coordination</w:t>
      </w:r>
      <w:r>
        <w:rPr>
          <w:rFonts w:ascii="Cambria" w:hAnsi="Cambria" w:cs="Cambria"/>
        </w:rPr>
        <w:t> </w:t>
      </w:r>
      <w:r>
        <w:t>:</w:t>
      </w:r>
    </w:p>
    <w:p w14:paraId="49CF10BE" w14:textId="08242928" w:rsidR="000E374B" w:rsidRDefault="000E374B" w:rsidP="00776B30">
      <w:pPr>
        <w:pStyle w:val="Contenu"/>
        <w:numPr>
          <w:ilvl w:val="0"/>
          <w:numId w:val="6"/>
        </w:numPr>
      </w:pPr>
      <w:r>
        <w:t xml:space="preserve">L’employé </w:t>
      </w:r>
      <w:r w:rsidRPr="00CC1422">
        <w:t xml:space="preserve">prend les commandes </w:t>
      </w:r>
      <w:r>
        <w:t>du client si celui-ci</w:t>
      </w:r>
      <w:r w:rsidRPr="00CC1422">
        <w:t xml:space="preserve"> a choisi de commander par téléphone ou sur place</w:t>
      </w:r>
      <w:r>
        <w:t>, de le faire payer et de lui donner la commande s’il a choisi de récupérer sa commande sur place.</w:t>
      </w:r>
    </w:p>
    <w:p w14:paraId="27C237C5" w14:textId="77777777" w:rsidR="000E374B" w:rsidRDefault="000E374B" w:rsidP="00776B30">
      <w:pPr>
        <w:pStyle w:val="Contenu"/>
        <w:numPr>
          <w:ilvl w:val="0"/>
          <w:numId w:val="6"/>
        </w:numPr>
      </w:pPr>
      <w:r>
        <w:t>Le pizzaiolo prépare les commandes, en cas de doute, il peut consulter un aide-mémoire.</w:t>
      </w:r>
    </w:p>
    <w:p w14:paraId="60E245E0" w14:textId="0650D24C" w:rsidR="000E374B" w:rsidRPr="00CC1422" w:rsidRDefault="000E374B" w:rsidP="00776B30">
      <w:pPr>
        <w:pStyle w:val="Contenu"/>
        <w:numPr>
          <w:ilvl w:val="0"/>
          <w:numId w:val="6"/>
        </w:numPr>
      </w:pPr>
      <w:r>
        <w:t>Si le client a choisi de se faire livrer, le livreur entre en jeu, récupère la commande du client, lit les informations de la commande et recherche l’adresse de celui-ci via un système de navigation. Lors de la livraison, il peut demander au client de régler, dans le cas où celui-ci ait choisi de payer lors de la livraison.</w:t>
      </w:r>
    </w:p>
    <w:p w14:paraId="639F7CE3" w14:textId="77777777" w:rsidR="000E374B" w:rsidRPr="00CC1422" w:rsidRDefault="000E374B" w:rsidP="000E374B">
      <w:pPr>
        <w:pStyle w:val="Contenu"/>
      </w:pPr>
    </w:p>
    <w:p w14:paraId="7886FA7C" w14:textId="77777777" w:rsidR="000E374B" w:rsidRPr="00EA21D5" w:rsidRDefault="000E374B" w:rsidP="000E374B">
      <w:pPr>
        <w:pStyle w:val="Contenu"/>
        <w:rPr>
          <w:b/>
        </w:rPr>
      </w:pPr>
    </w:p>
    <w:p w14:paraId="77404B80" w14:textId="77777777" w:rsidR="00176D3C" w:rsidRDefault="00176D3C" w:rsidP="000E374B">
      <w:pPr>
        <w:pStyle w:val="Contenu"/>
        <w:rPr>
          <w:b/>
        </w:rPr>
      </w:pPr>
    </w:p>
    <w:p w14:paraId="6D446812" w14:textId="049F8865" w:rsidR="000E374B" w:rsidRDefault="000E374B" w:rsidP="000E374B">
      <w:pPr>
        <w:pStyle w:val="Contenu"/>
      </w:pPr>
      <w:r w:rsidRPr="00EA21D5">
        <w:rPr>
          <w:b/>
        </w:rPr>
        <w:lastRenderedPageBreak/>
        <w:t xml:space="preserve">L’interface web </w:t>
      </w:r>
      <w:r>
        <w:rPr>
          <w:b/>
        </w:rPr>
        <w:t>administration</w:t>
      </w:r>
      <w:r w:rsidRPr="00EA21D5">
        <w:rPr>
          <w:b/>
        </w:rPr>
        <w:t xml:space="preserve"> </w:t>
      </w:r>
      <w:r w:rsidRPr="00576BE1">
        <w:t>per</w:t>
      </w:r>
      <w:r>
        <w:t>met au manager et au patron de gérer la chaine de pizzeria</w:t>
      </w:r>
      <w:r>
        <w:rPr>
          <w:rFonts w:ascii="Cambria" w:hAnsi="Cambria" w:cs="Cambria"/>
        </w:rPr>
        <w:t> </w:t>
      </w:r>
      <w:r>
        <w:t>:</w:t>
      </w:r>
    </w:p>
    <w:p w14:paraId="745972A5" w14:textId="05B4484A" w:rsidR="000E374B" w:rsidRDefault="000E374B" w:rsidP="00776B30">
      <w:pPr>
        <w:pStyle w:val="Contenu"/>
        <w:numPr>
          <w:ilvl w:val="0"/>
          <w:numId w:val="5"/>
        </w:numPr>
      </w:pPr>
      <w:r>
        <w:t xml:space="preserve">Le manager gère la carte du restaurant via des actions </w:t>
      </w:r>
      <w:r w:rsidRPr="000E374B">
        <w:rPr>
          <w:b/>
          <w:bCs/>
        </w:rPr>
        <w:t>CRUD</w:t>
      </w:r>
      <w:r>
        <w:t xml:space="preserve">, il peut supprimer des </w:t>
      </w:r>
      <w:r w:rsidR="000661CE">
        <w:t>recettes</w:t>
      </w:r>
      <w:r>
        <w:t>, modifier leur composition, ou en ajouter. Il lit également les avis clients.</w:t>
      </w:r>
    </w:p>
    <w:p w14:paraId="26902ABD" w14:textId="789D7245" w:rsidR="000E374B" w:rsidRDefault="000E374B" w:rsidP="00776B30">
      <w:pPr>
        <w:pStyle w:val="Contenu"/>
        <w:numPr>
          <w:ilvl w:val="0"/>
          <w:numId w:val="5"/>
        </w:numPr>
      </w:pPr>
      <w:r>
        <w:t>Le patron lit les avis clients, consulte les statistiques, fait de la publicité, motive son équipe et gère l’approvisionnement des pizzerias. Il actualise les stocks.</w:t>
      </w:r>
    </w:p>
    <w:p w14:paraId="4B35BC2C" w14:textId="6780CE9B" w:rsidR="00176D3C" w:rsidRDefault="00176D3C" w:rsidP="00176D3C">
      <w:pPr>
        <w:pStyle w:val="Contenu"/>
      </w:pPr>
    </w:p>
    <w:p w14:paraId="5382FC5B" w14:textId="6318060C" w:rsidR="00176D3C" w:rsidRDefault="00176D3C" w:rsidP="00176D3C">
      <w:pPr>
        <w:pStyle w:val="Contenu"/>
      </w:pPr>
    </w:p>
    <w:p w14:paraId="2BACF624" w14:textId="77777777" w:rsidR="00176D3C" w:rsidRDefault="00176D3C" w:rsidP="00176D3C">
      <w:pPr>
        <w:pStyle w:val="Contenu"/>
      </w:pPr>
    </w:p>
    <w:p w14:paraId="76B3984A" w14:textId="62E648CA" w:rsidR="00AC020A" w:rsidRDefault="00AC020A" w:rsidP="000E374B">
      <w:pPr>
        <w:pStyle w:val="Contenu"/>
      </w:pPr>
    </w:p>
    <w:p w14:paraId="37835B9A" w14:textId="797512B7" w:rsidR="00AC020A" w:rsidRPr="008E5C0A" w:rsidRDefault="00275012" w:rsidP="000E374B">
      <w:pPr>
        <w:pStyle w:val="Contenu"/>
      </w:pPr>
      <w:r>
        <w:t xml:space="preserve">            </w:t>
      </w:r>
      <w:r w:rsidR="008E5C0A">
        <w:rPr>
          <w:noProof/>
        </w:rPr>
        <w:drawing>
          <wp:inline distT="0" distB="0" distL="0" distR="0" wp14:anchorId="037A9191" wp14:editId="15A7A1CF">
            <wp:extent cx="5313536" cy="4229735"/>
            <wp:effectExtent l="0" t="0" r="190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actions.jpg"/>
                    <pic:cNvPicPr/>
                  </pic:nvPicPr>
                  <pic:blipFill>
                    <a:blip r:embed="rId15">
                      <a:extLst>
                        <a:ext uri="{28A0092B-C50C-407E-A947-70E740481C1C}">
                          <a14:useLocalDpi xmlns:a14="http://schemas.microsoft.com/office/drawing/2010/main" val="0"/>
                        </a:ext>
                      </a:extLst>
                    </a:blip>
                    <a:stretch>
                      <a:fillRect/>
                    </a:stretch>
                  </pic:blipFill>
                  <pic:spPr>
                    <a:xfrm>
                      <a:off x="0" y="0"/>
                      <a:ext cx="5520197" cy="4394243"/>
                    </a:xfrm>
                    <a:prstGeom prst="rect">
                      <a:avLst/>
                    </a:prstGeom>
                  </pic:spPr>
                </pic:pic>
              </a:graphicData>
            </a:graphic>
          </wp:inline>
        </w:drawing>
      </w:r>
    </w:p>
    <w:p w14:paraId="6100EC79" w14:textId="03C465D0" w:rsidR="001764C3" w:rsidRPr="001764C3" w:rsidRDefault="001764C3" w:rsidP="001764C3">
      <w:pPr>
        <w:pStyle w:val="Contenu"/>
        <w:rPr>
          <w:szCs w:val="28"/>
        </w:rPr>
      </w:pPr>
    </w:p>
    <w:p w14:paraId="409EA9B2" w14:textId="77777777" w:rsidR="001764C3" w:rsidRDefault="001764C3" w:rsidP="00800B28">
      <w:pPr>
        <w:pStyle w:val="Contenu"/>
        <w:rPr>
          <w:szCs w:val="28"/>
        </w:rPr>
      </w:pPr>
    </w:p>
    <w:p w14:paraId="37E69DC8" w14:textId="77777777" w:rsidR="001764C3" w:rsidRPr="0094453D" w:rsidRDefault="001764C3" w:rsidP="00800B28">
      <w:pPr>
        <w:pStyle w:val="Contenu"/>
        <w:rPr>
          <w:szCs w:val="28"/>
        </w:rPr>
      </w:pPr>
    </w:p>
    <w:p w14:paraId="5C8EDBA1" w14:textId="77777777" w:rsidR="00800B28" w:rsidRPr="00800B28" w:rsidRDefault="00800B28" w:rsidP="007A3048">
      <w:pPr>
        <w:pStyle w:val="Contenu"/>
        <w:ind w:left="851"/>
        <w:rPr>
          <w:sz w:val="32"/>
          <w:szCs w:val="32"/>
        </w:rPr>
      </w:pPr>
    </w:p>
    <w:p w14:paraId="58A7C9B4" w14:textId="77777777" w:rsidR="00176D3C" w:rsidRDefault="00176D3C" w:rsidP="007A3048">
      <w:pPr>
        <w:pStyle w:val="Contenu"/>
        <w:ind w:left="851"/>
        <w:rPr>
          <w:sz w:val="32"/>
          <w:szCs w:val="32"/>
        </w:rPr>
      </w:pPr>
    </w:p>
    <w:p w14:paraId="2CD73064" w14:textId="77777777" w:rsidR="00176D3C" w:rsidRDefault="00176D3C" w:rsidP="006A1A00">
      <w:pPr>
        <w:pStyle w:val="Contenu"/>
        <w:rPr>
          <w:sz w:val="32"/>
          <w:szCs w:val="32"/>
        </w:rPr>
      </w:pPr>
    </w:p>
    <w:p w14:paraId="5B0FBE8B" w14:textId="39D55A01" w:rsidR="001523D5" w:rsidRPr="00D6391C" w:rsidRDefault="001523D5" w:rsidP="00D6391C">
      <w:pPr>
        <w:pStyle w:val="Titre6"/>
        <w:numPr>
          <w:ilvl w:val="0"/>
          <w:numId w:val="23"/>
        </w:numPr>
      </w:pPr>
      <w:bookmarkStart w:id="34" w:name="_Toc40372254"/>
      <w:r w:rsidRPr="00D6391C">
        <w:lastRenderedPageBreak/>
        <w:t>Diagramme de packages :</w:t>
      </w:r>
      <w:bookmarkEnd w:id="34"/>
    </w:p>
    <w:p w14:paraId="48EABBA5" w14:textId="77777777" w:rsidR="001523D5" w:rsidRDefault="001523D5" w:rsidP="001523D5">
      <w:pPr>
        <w:pStyle w:val="Contenu"/>
        <w:ind w:left="1571"/>
        <w:rPr>
          <w:sz w:val="32"/>
          <w:szCs w:val="32"/>
        </w:rPr>
      </w:pPr>
    </w:p>
    <w:p w14:paraId="0CFD5619" w14:textId="77777777" w:rsidR="001523D5" w:rsidRDefault="001523D5" w:rsidP="001523D5">
      <w:pPr>
        <w:pStyle w:val="Contenu"/>
        <w:rPr>
          <w:sz w:val="32"/>
          <w:szCs w:val="32"/>
        </w:rPr>
      </w:pPr>
    </w:p>
    <w:p w14:paraId="14C6C293" w14:textId="76E1B287" w:rsidR="001523D5" w:rsidRDefault="002A1060" w:rsidP="002A1060">
      <w:pPr>
        <w:pStyle w:val="Contenu"/>
        <w:rPr>
          <w:sz w:val="32"/>
          <w:szCs w:val="32"/>
        </w:rPr>
      </w:pPr>
      <w:r>
        <w:rPr>
          <w:sz w:val="32"/>
          <w:szCs w:val="32"/>
        </w:rPr>
        <w:t xml:space="preserve">       </w:t>
      </w:r>
      <w:r w:rsidR="001523D5">
        <w:rPr>
          <w:noProof/>
          <w:sz w:val="32"/>
          <w:szCs w:val="32"/>
        </w:rPr>
        <w:drawing>
          <wp:inline distT="0" distB="0" distL="0" distR="0" wp14:anchorId="37A591D9" wp14:editId="5C563CF7">
            <wp:extent cx="5634586" cy="6348904"/>
            <wp:effectExtent l="0" t="0" r="4445" b="0"/>
            <wp:docPr id="15" name="Image 15"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packages.png"/>
                    <pic:cNvPicPr/>
                  </pic:nvPicPr>
                  <pic:blipFill>
                    <a:blip r:embed="rId16">
                      <a:extLst>
                        <a:ext uri="{28A0092B-C50C-407E-A947-70E740481C1C}">
                          <a14:useLocalDpi xmlns:a14="http://schemas.microsoft.com/office/drawing/2010/main" val="0"/>
                        </a:ext>
                      </a:extLst>
                    </a:blip>
                    <a:stretch>
                      <a:fillRect/>
                    </a:stretch>
                  </pic:blipFill>
                  <pic:spPr>
                    <a:xfrm>
                      <a:off x="0" y="0"/>
                      <a:ext cx="5868059" cy="6611975"/>
                    </a:xfrm>
                    <a:prstGeom prst="rect">
                      <a:avLst/>
                    </a:prstGeom>
                  </pic:spPr>
                </pic:pic>
              </a:graphicData>
            </a:graphic>
          </wp:inline>
        </w:drawing>
      </w:r>
    </w:p>
    <w:p w14:paraId="28FAE547" w14:textId="3C3A8C9D" w:rsidR="00A53A22" w:rsidRDefault="00A53A22" w:rsidP="001523D5">
      <w:pPr>
        <w:pStyle w:val="Contenu"/>
        <w:ind w:left="1571"/>
        <w:rPr>
          <w:sz w:val="32"/>
          <w:szCs w:val="32"/>
        </w:rPr>
      </w:pPr>
    </w:p>
    <w:p w14:paraId="2D31493D" w14:textId="56D379B5" w:rsidR="00A53A22" w:rsidRDefault="00A53A22" w:rsidP="001523D5">
      <w:pPr>
        <w:pStyle w:val="Contenu"/>
        <w:ind w:left="1571"/>
        <w:rPr>
          <w:sz w:val="32"/>
          <w:szCs w:val="32"/>
        </w:rPr>
      </w:pPr>
    </w:p>
    <w:p w14:paraId="09F0F8B6" w14:textId="7C821D6E" w:rsidR="00A53A22" w:rsidRDefault="00A53A22" w:rsidP="001523D5">
      <w:pPr>
        <w:pStyle w:val="Contenu"/>
        <w:ind w:left="1571"/>
        <w:rPr>
          <w:sz w:val="32"/>
          <w:szCs w:val="32"/>
        </w:rPr>
      </w:pPr>
    </w:p>
    <w:p w14:paraId="26AFF175" w14:textId="46CEEFF1" w:rsidR="00A53A22" w:rsidRDefault="00A53A22" w:rsidP="001523D5">
      <w:pPr>
        <w:pStyle w:val="Contenu"/>
        <w:ind w:left="1571"/>
        <w:rPr>
          <w:sz w:val="32"/>
          <w:szCs w:val="32"/>
        </w:rPr>
      </w:pPr>
    </w:p>
    <w:p w14:paraId="0BD7D39C" w14:textId="71DDC017" w:rsidR="00A53A22" w:rsidRDefault="00A53A22" w:rsidP="001523D5">
      <w:pPr>
        <w:pStyle w:val="Contenu"/>
        <w:ind w:left="1571"/>
        <w:rPr>
          <w:sz w:val="32"/>
          <w:szCs w:val="32"/>
        </w:rPr>
      </w:pPr>
    </w:p>
    <w:p w14:paraId="5492187A" w14:textId="77777777" w:rsidR="00A53A22" w:rsidRDefault="00A53A22" w:rsidP="00A53A22">
      <w:pPr>
        <w:pStyle w:val="Contenu"/>
        <w:rPr>
          <w:sz w:val="32"/>
          <w:szCs w:val="32"/>
        </w:rPr>
      </w:pPr>
    </w:p>
    <w:p w14:paraId="705ABA03" w14:textId="77777777" w:rsidR="00D218CA" w:rsidRDefault="00D218CA" w:rsidP="00D218CA">
      <w:pPr>
        <w:pStyle w:val="Contenu"/>
        <w:rPr>
          <w:sz w:val="32"/>
          <w:szCs w:val="32"/>
        </w:rPr>
      </w:pPr>
    </w:p>
    <w:p w14:paraId="21435F03" w14:textId="38174910" w:rsidR="00A53A22" w:rsidRDefault="00A53A22" w:rsidP="00D6391C">
      <w:pPr>
        <w:pStyle w:val="Titre6"/>
        <w:numPr>
          <w:ilvl w:val="0"/>
          <w:numId w:val="23"/>
        </w:numPr>
      </w:pPr>
      <w:bookmarkStart w:id="35" w:name="_Toc40372255"/>
      <w:r>
        <w:t>Diagramme cas d’utilisation global :</w:t>
      </w:r>
      <w:bookmarkEnd w:id="35"/>
    </w:p>
    <w:p w14:paraId="4192C945" w14:textId="74FBAC4A" w:rsidR="00A53A22" w:rsidRDefault="00A53A22" w:rsidP="00A53A22">
      <w:pPr>
        <w:pStyle w:val="Contenu"/>
        <w:rPr>
          <w:sz w:val="32"/>
          <w:szCs w:val="32"/>
        </w:rPr>
      </w:pPr>
      <w:r>
        <w:rPr>
          <w:noProof/>
          <w:sz w:val="32"/>
          <w:szCs w:val="32"/>
        </w:rPr>
        <w:drawing>
          <wp:inline distT="0" distB="0" distL="0" distR="0" wp14:anchorId="26098078" wp14:editId="1E3737CB">
            <wp:extent cx="6371590" cy="8189406"/>
            <wp:effectExtent l="0" t="0" r="0" b="2540"/>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 d'utilisation global.jpg"/>
                    <pic:cNvPicPr/>
                  </pic:nvPicPr>
                  <pic:blipFill>
                    <a:blip r:embed="rId17">
                      <a:extLst>
                        <a:ext uri="{28A0092B-C50C-407E-A947-70E740481C1C}">
                          <a14:useLocalDpi xmlns:a14="http://schemas.microsoft.com/office/drawing/2010/main" val="0"/>
                        </a:ext>
                      </a:extLst>
                    </a:blip>
                    <a:stretch>
                      <a:fillRect/>
                    </a:stretch>
                  </pic:blipFill>
                  <pic:spPr>
                    <a:xfrm>
                      <a:off x="0" y="0"/>
                      <a:ext cx="6376624" cy="8195876"/>
                    </a:xfrm>
                    <a:prstGeom prst="rect">
                      <a:avLst/>
                    </a:prstGeom>
                  </pic:spPr>
                </pic:pic>
              </a:graphicData>
            </a:graphic>
          </wp:inline>
        </w:drawing>
      </w:r>
    </w:p>
    <w:p w14:paraId="760D963B" w14:textId="02493F50" w:rsidR="008A6BC3" w:rsidRDefault="008A6BC3" w:rsidP="00A53A22">
      <w:pPr>
        <w:pStyle w:val="Contenu"/>
        <w:rPr>
          <w:sz w:val="32"/>
          <w:szCs w:val="32"/>
        </w:rPr>
      </w:pPr>
    </w:p>
    <w:p w14:paraId="182BC4B8" w14:textId="77777777" w:rsidR="00D218CA" w:rsidRDefault="00D218CA" w:rsidP="00D218CA">
      <w:pPr>
        <w:pStyle w:val="Contenu"/>
        <w:rPr>
          <w:sz w:val="32"/>
          <w:szCs w:val="32"/>
        </w:rPr>
      </w:pPr>
    </w:p>
    <w:p w14:paraId="7D4D6440" w14:textId="53BD1718" w:rsidR="008A6BC3" w:rsidRDefault="00D218CA" w:rsidP="00D6391C">
      <w:pPr>
        <w:pStyle w:val="Titre6"/>
        <w:numPr>
          <w:ilvl w:val="0"/>
          <w:numId w:val="23"/>
        </w:numPr>
      </w:pPr>
      <w:bookmarkStart w:id="36" w:name="_Toc40372256"/>
      <w:r>
        <w:t>Diagramme cas d’utilisation interface web client :</w:t>
      </w:r>
      <w:bookmarkEnd w:id="36"/>
    </w:p>
    <w:p w14:paraId="6F0952DF" w14:textId="2C2C27A0" w:rsidR="00D218CA" w:rsidRDefault="00D218CA" w:rsidP="00D218CA">
      <w:pPr>
        <w:pStyle w:val="Contenu"/>
        <w:ind w:left="720"/>
        <w:rPr>
          <w:sz w:val="32"/>
          <w:szCs w:val="32"/>
        </w:rPr>
      </w:pPr>
    </w:p>
    <w:p w14:paraId="34F9027D" w14:textId="4FE13553" w:rsidR="001E5F53" w:rsidRDefault="001E5F53" w:rsidP="00D218CA">
      <w:pPr>
        <w:pStyle w:val="Contenu"/>
        <w:ind w:left="720"/>
        <w:rPr>
          <w:sz w:val="32"/>
          <w:szCs w:val="32"/>
        </w:rPr>
      </w:pPr>
    </w:p>
    <w:p w14:paraId="0DC788AC" w14:textId="77777777" w:rsidR="001E5F53" w:rsidRDefault="001E5F53" w:rsidP="00D218CA">
      <w:pPr>
        <w:pStyle w:val="Contenu"/>
        <w:ind w:left="720"/>
        <w:rPr>
          <w:sz w:val="32"/>
          <w:szCs w:val="32"/>
        </w:rPr>
      </w:pPr>
    </w:p>
    <w:p w14:paraId="2B58DA4E" w14:textId="18351A24" w:rsidR="00A53A22" w:rsidRDefault="00627DD1" w:rsidP="00627DD1">
      <w:pPr>
        <w:pStyle w:val="Contenu"/>
        <w:rPr>
          <w:sz w:val="32"/>
          <w:szCs w:val="32"/>
        </w:rPr>
      </w:pPr>
      <w:r>
        <w:rPr>
          <w:sz w:val="32"/>
          <w:szCs w:val="32"/>
        </w:rPr>
        <w:t xml:space="preserve"> </w:t>
      </w:r>
      <w:r w:rsidR="00D218CA">
        <w:rPr>
          <w:noProof/>
          <w:sz w:val="32"/>
          <w:szCs w:val="32"/>
        </w:rPr>
        <w:drawing>
          <wp:inline distT="0" distB="0" distL="0" distR="0" wp14:anchorId="21709304" wp14:editId="24B58F9F">
            <wp:extent cx="6178550" cy="5864772"/>
            <wp:effectExtent l="0" t="0" r="0" b="3175"/>
            <wp:docPr id="17" name="Image 17" descr="Une image contenant car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 web client.jpg"/>
                    <pic:cNvPicPr/>
                  </pic:nvPicPr>
                  <pic:blipFill>
                    <a:blip r:embed="rId18">
                      <a:extLst>
                        <a:ext uri="{28A0092B-C50C-407E-A947-70E740481C1C}">
                          <a14:useLocalDpi xmlns:a14="http://schemas.microsoft.com/office/drawing/2010/main" val="0"/>
                        </a:ext>
                      </a:extLst>
                    </a:blip>
                    <a:stretch>
                      <a:fillRect/>
                    </a:stretch>
                  </pic:blipFill>
                  <pic:spPr>
                    <a:xfrm>
                      <a:off x="0" y="0"/>
                      <a:ext cx="6223871" cy="5907791"/>
                    </a:xfrm>
                    <a:prstGeom prst="rect">
                      <a:avLst/>
                    </a:prstGeom>
                  </pic:spPr>
                </pic:pic>
              </a:graphicData>
            </a:graphic>
          </wp:inline>
        </w:drawing>
      </w:r>
    </w:p>
    <w:p w14:paraId="481961B1" w14:textId="10C5AC47" w:rsidR="001E5F53" w:rsidRDefault="001E5F53" w:rsidP="00A53A22">
      <w:pPr>
        <w:pStyle w:val="Contenu"/>
        <w:ind w:left="720"/>
        <w:rPr>
          <w:sz w:val="32"/>
          <w:szCs w:val="32"/>
        </w:rPr>
      </w:pPr>
    </w:p>
    <w:p w14:paraId="0A6EE5A1" w14:textId="5B6C100D" w:rsidR="001E5F53" w:rsidRDefault="001E5F53" w:rsidP="00A53A22">
      <w:pPr>
        <w:pStyle w:val="Contenu"/>
        <w:ind w:left="720"/>
        <w:rPr>
          <w:sz w:val="32"/>
          <w:szCs w:val="32"/>
        </w:rPr>
      </w:pPr>
    </w:p>
    <w:p w14:paraId="5BB0B643" w14:textId="254D05A1" w:rsidR="001E5F53" w:rsidRDefault="001E5F53" w:rsidP="00A53A22">
      <w:pPr>
        <w:pStyle w:val="Contenu"/>
        <w:ind w:left="720"/>
        <w:rPr>
          <w:sz w:val="32"/>
          <w:szCs w:val="32"/>
        </w:rPr>
      </w:pPr>
    </w:p>
    <w:p w14:paraId="16DDAA70" w14:textId="50E03FF6" w:rsidR="001E5F53" w:rsidRDefault="001E5F53" w:rsidP="00A53A22">
      <w:pPr>
        <w:pStyle w:val="Contenu"/>
        <w:ind w:left="720"/>
        <w:rPr>
          <w:sz w:val="32"/>
          <w:szCs w:val="32"/>
        </w:rPr>
      </w:pPr>
    </w:p>
    <w:p w14:paraId="46029FD3" w14:textId="6DBA4B39" w:rsidR="001E5F53" w:rsidRDefault="001E5F53" w:rsidP="00A53A22">
      <w:pPr>
        <w:pStyle w:val="Contenu"/>
        <w:ind w:left="720"/>
        <w:rPr>
          <w:sz w:val="32"/>
          <w:szCs w:val="32"/>
        </w:rPr>
      </w:pPr>
    </w:p>
    <w:p w14:paraId="1EE4C74A" w14:textId="49BE25D8" w:rsidR="001E5F53" w:rsidRDefault="001E5F53" w:rsidP="00A53A22">
      <w:pPr>
        <w:pStyle w:val="Contenu"/>
        <w:ind w:left="720"/>
        <w:rPr>
          <w:sz w:val="32"/>
          <w:szCs w:val="32"/>
        </w:rPr>
      </w:pPr>
    </w:p>
    <w:p w14:paraId="07FC7302" w14:textId="7AD4D7FC" w:rsidR="001E5F53" w:rsidRDefault="001E5F53" w:rsidP="00A53A22">
      <w:pPr>
        <w:pStyle w:val="Contenu"/>
        <w:ind w:left="720"/>
        <w:rPr>
          <w:sz w:val="32"/>
          <w:szCs w:val="32"/>
        </w:rPr>
      </w:pPr>
    </w:p>
    <w:p w14:paraId="23F95415" w14:textId="75C60A92" w:rsidR="003C30FD" w:rsidRPr="00BE2206" w:rsidRDefault="003C30FD" w:rsidP="00D6391C">
      <w:pPr>
        <w:pStyle w:val="Titre6"/>
        <w:numPr>
          <w:ilvl w:val="0"/>
          <w:numId w:val="23"/>
        </w:numPr>
      </w:pPr>
      <w:bookmarkStart w:id="37" w:name="_Toc40372257"/>
      <w:r w:rsidRPr="00BE2206">
        <w:t>Fiches descriptives des cas d’utilisation interface web :</w:t>
      </w:r>
      <w:bookmarkEnd w:id="37"/>
    </w:p>
    <w:p w14:paraId="7DAF7081" w14:textId="046CB663" w:rsidR="003C30FD" w:rsidRPr="001523D5" w:rsidRDefault="003C30FD" w:rsidP="003C30FD">
      <w:pPr>
        <w:pStyle w:val="Contenu"/>
        <w:rPr>
          <w:sz w:val="32"/>
          <w:szCs w:val="32"/>
        </w:rPr>
      </w:pPr>
    </w:p>
    <w:tbl>
      <w:tblPr>
        <w:tblStyle w:val="Grilledutableau"/>
        <w:tblW w:w="10148" w:type="dxa"/>
        <w:tblLook w:val="04A0" w:firstRow="1" w:lastRow="0" w:firstColumn="1" w:lastColumn="0" w:noHBand="0" w:noVBand="1"/>
      </w:tblPr>
      <w:tblGrid>
        <w:gridCol w:w="10148"/>
      </w:tblGrid>
      <w:tr w:rsidR="003C30FD" w14:paraId="0C19B5FD" w14:textId="77777777" w:rsidTr="00D953B4">
        <w:trPr>
          <w:trHeight w:val="5919"/>
        </w:trPr>
        <w:tc>
          <w:tcPr>
            <w:tcW w:w="10148" w:type="dxa"/>
            <w:shd w:val="clear" w:color="auto" w:fill="FFFFFF" w:themeFill="background1"/>
          </w:tcPr>
          <w:p w14:paraId="599DB560" w14:textId="77777777" w:rsidR="003C30FD" w:rsidRPr="00FA3515" w:rsidRDefault="003C30FD" w:rsidP="00FA3515">
            <w:pPr>
              <w:pStyle w:val="Contenu"/>
              <w:shd w:val="clear" w:color="auto" w:fill="F2F2F2" w:themeFill="background1" w:themeFillShade="F2"/>
              <w:jc w:val="center"/>
              <w:rPr>
                <w:rFonts w:ascii="Cambria" w:hAnsi="Cambria" w:cs="Cambria"/>
                <w:b/>
                <w:bCs/>
              </w:rPr>
            </w:pPr>
            <w:r w:rsidRPr="00FA3515">
              <w:rPr>
                <w:b/>
                <w:bCs/>
              </w:rPr>
              <w:t>Interface web client - Cas n°1</w:t>
            </w:r>
          </w:p>
          <w:p w14:paraId="124413AC" w14:textId="77777777" w:rsidR="003C30FD" w:rsidRPr="00F36C59" w:rsidRDefault="003C30FD" w:rsidP="007C3350">
            <w:pPr>
              <w:pStyle w:val="Contenu"/>
              <w:shd w:val="clear" w:color="auto" w:fill="F2F2F2" w:themeFill="background1" w:themeFillShade="F2"/>
            </w:pPr>
          </w:p>
          <w:p w14:paraId="58B36142" w14:textId="77777777" w:rsidR="003C30FD" w:rsidRPr="00875993" w:rsidRDefault="003C30FD" w:rsidP="007C3350">
            <w:pPr>
              <w:pStyle w:val="Contenu"/>
              <w:shd w:val="clear" w:color="auto" w:fill="F2F2F2" w:themeFill="background1" w:themeFillShade="F2"/>
            </w:pPr>
            <w:r w:rsidRPr="00E9536F">
              <w:rPr>
                <w:b/>
                <w:bCs/>
              </w:rPr>
              <w:t>Nom</w:t>
            </w:r>
            <w:r w:rsidRPr="00875993">
              <w:t xml:space="preserve"> : </w:t>
            </w:r>
            <w:r w:rsidRPr="00E9536F">
              <w:t>Consulter les produits</w:t>
            </w:r>
            <w:r w:rsidRPr="00875993">
              <w:t xml:space="preserve"> </w:t>
            </w:r>
          </w:p>
          <w:p w14:paraId="74A70E85" w14:textId="77777777" w:rsidR="003C30FD" w:rsidRPr="003C30FD" w:rsidRDefault="003C30FD" w:rsidP="007C3350">
            <w:pPr>
              <w:pStyle w:val="Contenu"/>
              <w:shd w:val="clear" w:color="auto" w:fill="F2F2F2" w:themeFill="background1" w:themeFillShade="F2"/>
              <w:rPr>
                <w:b/>
                <w:bCs/>
              </w:rPr>
            </w:pPr>
            <w:r w:rsidRPr="00E9536F">
              <w:rPr>
                <w:b/>
                <w:bCs/>
              </w:rPr>
              <w:t>Acteur</w:t>
            </w:r>
            <w:r w:rsidRPr="00875993">
              <w:t xml:space="preserve">(s) </w:t>
            </w:r>
            <w:r w:rsidRPr="00E9536F">
              <w:t xml:space="preserve">: </w:t>
            </w:r>
            <w:r w:rsidRPr="00DB0B11">
              <w:rPr>
                <w:highlight w:val="red"/>
              </w:rPr>
              <w:t>Client</w:t>
            </w:r>
          </w:p>
          <w:p w14:paraId="47E4F396" w14:textId="626583D9" w:rsidR="003C30FD" w:rsidRDefault="003C30FD" w:rsidP="007C3350">
            <w:pPr>
              <w:pStyle w:val="Contenu"/>
              <w:shd w:val="clear" w:color="auto" w:fill="F2F2F2" w:themeFill="background1" w:themeFillShade="F2"/>
            </w:pPr>
            <w:r w:rsidRPr="00E9536F">
              <w:rPr>
                <w:b/>
                <w:bCs/>
              </w:rPr>
              <w:t>Description</w:t>
            </w:r>
            <w:r w:rsidRPr="00875993">
              <w:t xml:space="preserve"> : </w:t>
            </w:r>
            <w:r>
              <w:t>Le client veut commander des pizzas. Il utilise un système internet qui permet de chercher un restaurant (ex</w:t>
            </w:r>
            <w:r>
              <w:rPr>
                <w:rFonts w:ascii="Cambria" w:hAnsi="Cambria" w:cs="Cambria"/>
              </w:rPr>
              <w:t> </w:t>
            </w:r>
            <w:r>
              <w:t xml:space="preserve">: Google </w:t>
            </w:r>
            <w:proofErr w:type="spellStart"/>
            <w:r>
              <w:t>Map</w:t>
            </w:r>
            <w:r w:rsidR="007C3350">
              <w:t>s</w:t>
            </w:r>
            <w:proofErr w:type="spellEnd"/>
            <w:r>
              <w:t>) aux alentours, il trouve dans les suggestions de recherche la chaine «</w:t>
            </w:r>
            <w:r>
              <w:rPr>
                <w:rFonts w:ascii="Cambria" w:hAnsi="Cambria" w:cs="Cambria"/>
              </w:rPr>
              <w:t> </w:t>
            </w:r>
            <w:r>
              <w:t>OC PIZZA</w:t>
            </w:r>
            <w:r>
              <w:rPr>
                <w:rFonts w:ascii="Cambria" w:hAnsi="Cambria" w:cs="Cambria"/>
              </w:rPr>
              <w:t> </w:t>
            </w:r>
            <w:r>
              <w:t>».</w:t>
            </w:r>
          </w:p>
          <w:p w14:paraId="7AB1090C" w14:textId="77777777" w:rsidR="003C30FD" w:rsidRPr="00875993" w:rsidRDefault="003C30FD" w:rsidP="007C3350">
            <w:pPr>
              <w:pStyle w:val="Contenu"/>
              <w:shd w:val="clear" w:color="auto" w:fill="F2F2F2" w:themeFill="background1" w:themeFillShade="F2"/>
            </w:pPr>
          </w:p>
          <w:p w14:paraId="3561914B" w14:textId="0E55A11D" w:rsidR="003C30FD" w:rsidRPr="002D1D47" w:rsidRDefault="003C30FD" w:rsidP="007C3350">
            <w:pPr>
              <w:pStyle w:val="Contenu"/>
              <w:shd w:val="clear" w:color="auto" w:fill="F2F2F2" w:themeFill="background1" w:themeFillShade="F2"/>
              <w:rPr>
                <w:b/>
                <w:bCs/>
              </w:rPr>
            </w:pPr>
            <w:r w:rsidRPr="00E9536F">
              <w:rPr>
                <w:b/>
                <w:bCs/>
              </w:rPr>
              <w:t>Auteur :</w:t>
            </w:r>
            <w:r w:rsidRPr="00875993">
              <w:t xml:space="preserve"> </w:t>
            </w:r>
            <w:r w:rsidRPr="00E9536F">
              <w:t>Lamine MESSACI</w:t>
            </w:r>
          </w:p>
          <w:p w14:paraId="7B0FAEE1" w14:textId="5BCD3B79" w:rsidR="003C30FD" w:rsidRPr="00875993" w:rsidRDefault="003C30FD" w:rsidP="007C3350">
            <w:pPr>
              <w:pStyle w:val="Contenu"/>
              <w:shd w:val="clear" w:color="auto" w:fill="F2F2F2" w:themeFill="background1" w:themeFillShade="F2"/>
            </w:pPr>
            <w:r w:rsidRPr="00E9536F">
              <w:rPr>
                <w:b/>
                <w:bCs/>
              </w:rPr>
              <w:t>Date(s) :</w:t>
            </w:r>
            <w:r w:rsidRPr="00E9536F">
              <w:t xml:space="preserve"> </w:t>
            </w:r>
            <w:r w:rsidR="002D1D47" w:rsidRPr="00E9536F">
              <w:t>12</w:t>
            </w:r>
            <w:r w:rsidRPr="00E9536F">
              <w:t>/</w:t>
            </w:r>
            <w:r w:rsidR="002D1D47" w:rsidRPr="00E9536F">
              <w:t>05</w:t>
            </w:r>
            <w:r w:rsidRPr="00E9536F">
              <w:t>/20</w:t>
            </w:r>
            <w:r w:rsidR="002D1D47" w:rsidRPr="00E9536F">
              <w:t>20</w:t>
            </w:r>
            <w:r w:rsidRPr="00E9536F">
              <w:t xml:space="preserve"> </w:t>
            </w:r>
            <w:r w:rsidRPr="00372B98">
              <w:t>(première rédaction)</w:t>
            </w:r>
          </w:p>
          <w:p w14:paraId="10DF328B" w14:textId="5DA2CA3F" w:rsidR="00372B98" w:rsidRDefault="00372B98" w:rsidP="007C3350">
            <w:pPr>
              <w:pStyle w:val="Contenu"/>
              <w:shd w:val="clear" w:color="auto" w:fill="F2F2F2" w:themeFill="background1" w:themeFillShade="F2"/>
            </w:pPr>
          </w:p>
          <w:p w14:paraId="2EDC22F4" w14:textId="77777777" w:rsidR="00372B98" w:rsidRDefault="00372B98" w:rsidP="007C3350">
            <w:pPr>
              <w:pStyle w:val="Contenu"/>
              <w:shd w:val="clear" w:color="auto" w:fill="F2F2F2" w:themeFill="background1" w:themeFillShade="F2"/>
            </w:pPr>
            <w:r w:rsidRPr="00875993">
              <w:rPr>
                <w:b/>
              </w:rPr>
              <w:t>Préconditions :</w:t>
            </w:r>
            <w:r>
              <w:rPr>
                <w:b/>
              </w:rPr>
              <w:t xml:space="preserve"> </w:t>
            </w:r>
            <w:r>
              <w:t>Le client navigue sur le site web.</w:t>
            </w:r>
          </w:p>
          <w:p w14:paraId="4935C53A" w14:textId="5B8196D4" w:rsidR="00372B98" w:rsidRDefault="00372B98" w:rsidP="007C3350">
            <w:pPr>
              <w:pStyle w:val="Contenu"/>
              <w:shd w:val="clear" w:color="auto" w:fill="F2F2F2" w:themeFill="background1" w:themeFillShade="F2"/>
            </w:pPr>
            <w:r w:rsidRPr="00CD50E0">
              <w:rPr>
                <w:b/>
              </w:rPr>
              <w:t>Démarrage :</w:t>
            </w:r>
            <w:r w:rsidRPr="00875993">
              <w:t xml:space="preserve"> </w:t>
            </w:r>
            <w:r>
              <w:t>Le client se rend sur le site internet du restaurant et sur la page «</w:t>
            </w:r>
            <w:r>
              <w:rPr>
                <w:rFonts w:ascii="Cambria" w:hAnsi="Cambria" w:cs="Cambria"/>
              </w:rPr>
              <w:t> </w:t>
            </w:r>
            <w:r>
              <w:t>Nos pizzas</w:t>
            </w:r>
            <w:r>
              <w:rPr>
                <w:rFonts w:ascii="Cambria" w:hAnsi="Cambria" w:cs="Cambria"/>
              </w:rPr>
              <w:t> </w:t>
            </w:r>
            <w:r>
              <w:t>» de celui-ci</w:t>
            </w:r>
          </w:p>
          <w:p w14:paraId="15841F2E" w14:textId="08ACEB3A" w:rsidR="0049443B" w:rsidRDefault="0049443B" w:rsidP="007C3350">
            <w:pPr>
              <w:pStyle w:val="Contenu"/>
              <w:shd w:val="clear" w:color="auto" w:fill="F2F2F2" w:themeFill="background1" w:themeFillShade="F2"/>
            </w:pPr>
          </w:p>
          <w:p w14:paraId="6CC8B66E" w14:textId="77777777" w:rsidR="0049443B" w:rsidRDefault="0049443B" w:rsidP="007C3350">
            <w:pPr>
              <w:pStyle w:val="Contenu"/>
              <w:shd w:val="clear" w:color="auto" w:fill="F2F2F2" w:themeFill="background1" w:themeFillShade="F2"/>
              <w:rPr>
                <w:sz w:val="32"/>
                <w:szCs w:val="32"/>
              </w:rPr>
            </w:pPr>
          </w:p>
          <w:p w14:paraId="5A42D6C0" w14:textId="7A0D30F6" w:rsidR="003C30FD" w:rsidRDefault="003C30FD" w:rsidP="003C30FD">
            <w:pPr>
              <w:pStyle w:val="Contenu"/>
              <w:rPr>
                <w:sz w:val="32"/>
                <w:szCs w:val="32"/>
              </w:rPr>
            </w:pPr>
          </w:p>
          <w:p w14:paraId="671C598E" w14:textId="77777777" w:rsidR="0049443B" w:rsidRDefault="0049443B" w:rsidP="003C30FD">
            <w:pPr>
              <w:pStyle w:val="Contenu"/>
              <w:rPr>
                <w:sz w:val="32"/>
                <w:szCs w:val="32"/>
              </w:rPr>
            </w:pPr>
          </w:p>
          <w:p w14:paraId="255E600C" w14:textId="77777777" w:rsidR="00FA3515" w:rsidRDefault="00372B98" w:rsidP="00372B98">
            <w:pPr>
              <w:pStyle w:val="Contenu"/>
              <w:shd w:val="clear" w:color="auto" w:fill="FFFFFF" w:themeFill="background1"/>
              <w:rPr>
                <w:b/>
              </w:rPr>
            </w:pPr>
            <w:r w:rsidRPr="003423E8">
              <w:rPr>
                <w:b/>
              </w:rPr>
              <w:t>DESCRIPTION</w:t>
            </w:r>
          </w:p>
          <w:p w14:paraId="7672CD51" w14:textId="4304AC9A" w:rsidR="00372B98" w:rsidRPr="00FA3515" w:rsidRDefault="00372B98" w:rsidP="00372B98">
            <w:pPr>
              <w:pStyle w:val="Contenu"/>
              <w:shd w:val="clear" w:color="auto" w:fill="FFFFFF" w:themeFill="background1"/>
              <w:rPr>
                <w:b/>
              </w:rPr>
            </w:pP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DE2EF0">
              <w:rPr>
                <w:b/>
              </w:rPr>
              <w:t>Le système</w:t>
            </w:r>
            <w:r w:rsidRPr="00264B5A">
              <w:t xml:space="preserve"> affiche </w:t>
            </w:r>
            <w:r>
              <w:t>la page d’accueil du site internet du restaurant.</w:t>
            </w:r>
          </w:p>
          <w:p w14:paraId="7D27F005" w14:textId="45A49718" w:rsidR="003C30FD" w:rsidRDefault="00372B98" w:rsidP="00372B98">
            <w:pPr>
              <w:pStyle w:val="Contenu"/>
              <w:shd w:val="clear" w:color="auto" w:fill="FFFFFF" w:themeFill="background1"/>
            </w:pPr>
            <w:r>
              <w:t xml:space="preserve">2. </w:t>
            </w:r>
            <w:r w:rsidRPr="00E9536F">
              <w:rPr>
                <w:b/>
                <w:bCs/>
                <w:iCs/>
              </w:rPr>
              <w:t>Le client</w:t>
            </w:r>
            <w:r>
              <w:t xml:space="preserve"> cherche dans le menu de navigation principal du site internet du restaurant le lien vers la page «</w:t>
            </w:r>
            <w:r>
              <w:rPr>
                <w:rFonts w:ascii="Cambria" w:hAnsi="Cambria" w:cs="Cambria"/>
              </w:rPr>
              <w:t> </w:t>
            </w:r>
            <w:r>
              <w:t>Menu &amp; Cartes</w:t>
            </w:r>
            <w:r>
              <w:rPr>
                <w:rFonts w:ascii="Cambria" w:hAnsi="Cambria" w:cs="Cambria"/>
              </w:rPr>
              <w:t> </w:t>
            </w:r>
            <w:r>
              <w:t>».</w:t>
            </w:r>
            <w:r w:rsidRPr="00264B5A">
              <w:br/>
            </w:r>
            <w:r>
              <w:t>3</w:t>
            </w:r>
            <w:r w:rsidRPr="00264B5A">
              <w:t>.</w:t>
            </w:r>
            <w:r w:rsidRPr="00264B5A">
              <w:rPr>
                <w:rFonts w:ascii="Cambria" w:hAnsi="Cambria" w:cs="Cambria"/>
              </w:rPr>
              <w:t> </w:t>
            </w:r>
            <w:r w:rsidRPr="00264B5A">
              <w:rPr>
                <w:b/>
                <w:bCs/>
              </w:rPr>
              <w:t>Le système</w:t>
            </w:r>
            <w:r w:rsidRPr="00264B5A">
              <w:rPr>
                <w:rFonts w:ascii="Cambria" w:hAnsi="Cambria" w:cs="Cambria"/>
              </w:rPr>
              <w:t> </w:t>
            </w:r>
            <w:r w:rsidRPr="00DE2EF0">
              <w:t>renvoie</w:t>
            </w:r>
            <w:r w:rsidRPr="00264B5A">
              <w:t xml:space="preserve"> </w:t>
            </w:r>
            <w:r>
              <w:t>une liste de produits</w:t>
            </w:r>
            <w:r w:rsidRPr="00264B5A">
              <w:t>.</w:t>
            </w:r>
          </w:p>
          <w:p w14:paraId="56454CE2" w14:textId="77777777" w:rsidR="0049443B" w:rsidRDefault="0049443B" w:rsidP="00372B98">
            <w:pPr>
              <w:pStyle w:val="Contenu"/>
              <w:shd w:val="clear" w:color="auto" w:fill="FFFFFF" w:themeFill="background1"/>
            </w:pPr>
          </w:p>
          <w:p w14:paraId="6DE97064" w14:textId="77777777" w:rsidR="007C3350" w:rsidRDefault="007C3350" w:rsidP="00372B98">
            <w:pPr>
              <w:pStyle w:val="Contenu"/>
              <w:shd w:val="clear" w:color="auto" w:fill="FFFFFF" w:themeFill="background1"/>
            </w:pPr>
          </w:p>
          <w:p w14:paraId="10D5CB35" w14:textId="77777777" w:rsidR="007C3350" w:rsidRPr="007C3350" w:rsidRDefault="007C3350" w:rsidP="007C3350">
            <w:pPr>
              <w:pStyle w:val="Contenu"/>
              <w:shd w:val="clear" w:color="auto" w:fill="F2F2F2" w:themeFill="background1" w:themeFillShade="F2"/>
              <w:rPr>
                <w:b/>
                <w:bCs/>
              </w:rPr>
            </w:pPr>
            <w:r w:rsidRPr="007C3350">
              <w:rPr>
                <w:b/>
                <w:bCs/>
              </w:rPr>
              <w:t>Les scénarios alternatifs</w:t>
            </w:r>
          </w:p>
          <w:p w14:paraId="6D647354" w14:textId="1B136C3C" w:rsidR="00E9536F" w:rsidRDefault="007C3350" w:rsidP="007C3350">
            <w:pPr>
              <w:pStyle w:val="Contenu"/>
              <w:shd w:val="clear" w:color="auto" w:fill="F2F2F2" w:themeFill="background1" w:themeFillShade="F2"/>
            </w:pPr>
            <w:r>
              <w:t>2.a. Le client quitte le site web.</w:t>
            </w:r>
          </w:p>
          <w:p w14:paraId="532C09D2" w14:textId="77777777" w:rsidR="0049443B" w:rsidRDefault="0049443B" w:rsidP="007C3350">
            <w:pPr>
              <w:pStyle w:val="Contenu"/>
              <w:shd w:val="clear" w:color="auto" w:fill="F2F2F2" w:themeFill="background1" w:themeFillShade="F2"/>
            </w:pPr>
          </w:p>
          <w:p w14:paraId="473458CC" w14:textId="77777777" w:rsidR="00E9536F" w:rsidRDefault="00E9536F" w:rsidP="00E9536F">
            <w:pPr>
              <w:rPr>
                <w:b w:val="0"/>
              </w:rPr>
            </w:pPr>
          </w:p>
          <w:p w14:paraId="3E3F6ED0" w14:textId="77777777" w:rsidR="00E9536F" w:rsidRDefault="00E9536F" w:rsidP="00E9536F">
            <w:pPr>
              <w:pStyle w:val="Contenu"/>
            </w:pPr>
            <w:r w:rsidRPr="00DE2926">
              <w:rPr>
                <w:b/>
              </w:rPr>
              <w:t>Fin :</w:t>
            </w:r>
            <w:r w:rsidRPr="00DE2926">
              <w:rPr>
                <w:rFonts w:ascii="Cambria" w:hAnsi="Cambria" w:cs="Cambria"/>
              </w:rPr>
              <w:t> </w:t>
            </w:r>
            <w:r w:rsidRPr="002615C1">
              <w:rPr>
                <w:b/>
              </w:rPr>
              <w:t>Scénario nominal</w:t>
            </w:r>
            <w:r w:rsidRPr="00DE2926">
              <w:t xml:space="preserve"> </w:t>
            </w:r>
            <w:r w:rsidRPr="009F112F">
              <w:t xml:space="preserve">: </w:t>
            </w:r>
            <w:r>
              <w:t>Le client a accès à la liste des produits.</w:t>
            </w:r>
          </w:p>
          <w:p w14:paraId="5722A4EA" w14:textId="0938F567" w:rsidR="00E9536F" w:rsidRDefault="00E9536F" w:rsidP="00E9536F">
            <w:pPr>
              <w:pStyle w:val="Contenu"/>
            </w:pPr>
            <w:r w:rsidRPr="009F112F">
              <w:t xml:space="preserve"> </w:t>
            </w:r>
            <w:r w:rsidRPr="002615C1">
              <w:rPr>
                <w:b/>
              </w:rPr>
              <w:t>Scénario d’exception</w:t>
            </w:r>
            <w:r w:rsidRPr="009F112F">
              <w:t xml:space="preserve"> : </w:t>
            </w:r>
            <w:r>
              <w:t>Aucun.</w:t>
            </w:r>
          </w:p>
          <w:p w14:paraId="692B2444" w14:textId="77777777" w:rsidR="00E9536F" w:rsidRDefault="00E9536F" w:rsidP="00E9536F">
            <w:pPr>
              <w:pStyle w:val="Contenu"/>
            </w:pPr>
          </w:p>
          <w:p w14:paraId="04B84C24" w14:textId="77777777" w:rsidR="0049443B" w:rsidRDefault="00E9536F" w:rsidP="00E9536F">
            <w:pPr>
              <w:pStyle w:val="Contenu"/>
              <w:shd w:val="clear" w:color="auto" w:fill="F2F2F2" w:themeFill="background1" w:themeFillShade="F2"/>
              <w:rPr>
                <w:shd w:val="clear" w:color="auto" w:fill="F2F2F2" w:themeFill="background1" w:themeFillShade="F2"/>
              </w:rPr>
            </w:pPr>
            <w:r w:rsidRPr="00E9536F">
              <w:rPr>
                <w:b/>
                <w:bCs/>
                <w:shd w:val="clear" w:color="auto" w:fill="F2F2F2" w:themeFill="background1" w:themeFillShade="F2"/>
              </w:rPr>
              <w:t>Postconditions :</w:t>
            </w:r>
            <w:r w:rsidRPr="00E9536F">
              <w:rPr>
                <w:shd w:val="clear" w:color="auto" w:fill="F2F2F2" w:themeFill="background1" w:themeFillShade="F2"/>
              </w:rPr>
              <w:t> Scénario nominal : Aucun</w:t>
            </w:r>
            <w:r>
              <w:rPr>
                <w:shd w:val="clear" w:color="auto" w:fill="F2F2F2" w:themeFill="background1" w:themeFillShade="F2"/>
              </w:rPr>
              <w:t xml:space="preserve">.          </w:t>
            </w:r>
          </w:p>
          <w:p w14:paraId="16D59720" w14:textId="77777777" w:rsidR="0049443B" w:rsidRDefault="0049443B" w:rsidP="00E9536F">
            <w:pPr>
              <w:pStyle w:val="Contenu"/>
              <w:shd w:val="clear" w:color="auto" w:fill="F2F2F2" w:themeFill="background1" w:themeFillShade="F2"/>
              <w:rPr>
                <w:shd w:val="clear" w:color="auto" w:fill="F2F2F2" w:themeFill="background1" w:themeFillShade="F2"/>
              </w:rPr>
            </w:pPr>
          </w:p>
          <w:p w14:paraId="2A6EDE21" w14:textId="2D4DA592" w:rsidR="00E9536F" w:rsidRDefault="00E9536F" w:rsidP="00E9536F">
            <w:pPr>
              <w:pStyle w:val="Contenu"/>
              <w:shd w:val="clear" w:color="auto" w:fill="F2F2F2" w:themeFill="background1" w:themeFillShade="F2"/>
              <w:rPr>
                <w:shd w:val="clear" w:color="auto" w:fill="F2F2F2" w:themeFill="background1" w:themeFillShade="F2"/>
              </w:rPr>
            </w:pPr>
            <w:r>
              <w:rPr>
                <w:shd w:val="clear" w:color="auto" w:fill="F2F2F2" w:themeFill="background1" w:themeFillShade="F2"/>
              </w:rPr>
              <w:t xml:space="preserve">                                                                </w:t>
            </w:r>
          </w:p>
          <w:p w14:paraId="026646A6" w14:textId="30F29A7F" w:rsidR="00FA3515" w:rsidRDefault="00FA3515" w:rsidP="00FA3515">
            <w:pPr>
              <w:pStyle w:val="Contenu"/>
              <w:rPr>
                <w:b/>
                <w:bCs/>
              </w:rPr>
            </w:pPr>
          </w:p>
          <w:p w14:paraId="064D6DAC" w14:textId="77777777" w:rsidR="0049443B" w:rsidRDefault="0049443B" w:rsidP="00FA3515">
            <w:pPr>
              <w:pStyle w:val="Contenu"/>
              <w:rPr>
                <w:b/>
                <w:bCs/>
              </w:rPr>
            </w:pPr>
          </w:p>
          <w:p w14:paraId="1C96425A" w14:textId="77777777" w:rsidR="0049443B" w:rsidRDefault="0049443B" w:rsidP="00FA3515">
            <w:pPr>
              <w:pStyle w:val="Contenu"/>
              <w:rPr>
                <w:b/>
                <w:bCs/>
              </w:rPr>
            </w:pPr>
          </w:p>
          <w:p w14:paraId="5F2049EA" w14:textId="2E62068E" w:rsidR="00FA3515" w:rsidRDefault="00FA3515" w:rsidP="00FA3515">
            <w:pPr>
              <w:pStyle w:val="Contenu"/>
              <w:rPr>
                <w:b/>
                <w:bCs/>
              </w:rPr>
            </w:pPr>
            <w:r w:rsidRPr="00FA3515">
              <w:rPr>
                <w:b/>
                <w:bCs/>
              </w:rPr>
              <w:t>COMPLEMENTS</w:t>
            </w:r>
          </w:p>
          <w:p w14:paraId="01A23594" w14:textId="77777777" w:rsidR="0049443B" w:rsidRPr="00FA3515" w:rsidRDefault="0049443B" w:rsidP="00FA3515">
            <w:pPr>
              <w:pStyle w:val="Contenu"/>
              <w:rPr>
                <w:b/>
                <w:bCs/>
              </w:rPr>
            </w:pPr>
          </w:p>
          <w:p w14:paraId="74C07E74" w14:textId="77777777" w:rsidR="00FA3515" w:rsidRPr="00FA3515" w:rsidRDefault="00FA3515" w:rsidP="00FA3515">
            <w:pPr>
              <w:pStyle w:val="Contenu"/>
              <w:rPr>
                <w:b/>
                <w:bCs/>
              </w:rPr>
            </w:pPr>
            <w:r w:rsidRPr="00FA3515">
              <w:rPr>
                <w:b/>
                <w:bCs/>
              </w:rPr>
              <w:t>Ergonomie</w:t>
            </w:r>
            <w:r w:rsidRPr="00FA3515">
              <w:rPr>
                <w:rFonts w:ascii="Cambria" w:hAnsi="Cambria" w:cs="Cambria"/>
                <w:b/>
                <w:bCs/>
              </w:rPr>
              <w:t> </w:t>
            </w:r>
          </w:p>
          <w:p w14:paraId="7E486A5E" w14:textId="4C028CB9" w:rsidR="0049443B" w:rsidRDefault="00FA3515" w:rsidP="00FA3515">
            <w:pPr>
              <w:pStyle w:val="Contenu"/>
            </w:pPr>
            <w:r w:rsidRPr="00FA3515">
              <w:t>L’affichage des produits d’une catégorie devra se faire par groupe de 15 produits. Toutefois, afin d’éviter à l’utilisateur d’avoir à demander trop de pages, il devra être possible de choisir des pages avec 30, 45 ou 60 produits</w:t>
            </w:r>
            <w:r w:rsidR="0049443B">
              <w:t xml:space="preserve">. Ou bien </w:t>
            </w:r>
            <w:r w:rsidR="00575337">
              <w:t xml:space="preserve">trois </w:t>
            </w:r>
            <w:r w:rsidR="001707DC">
              <w:t>o</w:t>
            </w:r>
            <w:r w:rsidR="00575337">
              <w:t>nglets pour catégoriser les pizzas (</w:t>
            </w:r>
            <w:r w:rsidR="00575337" w:rsidRPr="00575337">
              <w:rPr>
                <w:b/>
                <w:bCs/>
                <w:i/>
                <w:iCs/>
              </w:rPr>
              <w:t>pizzas végétarienne, pizzas viandes, pizzas poissons</w:t>
            </w:r>
            <w:r w:rsidR="00575337">
              <w:t>).</w:t>
            </w:r>
          </w:p>
          <w:p w14:paraId="1F2D8922" w14:textId="77777777" w:rsidR="0049443B" w:rsidRPr="0049443B" w:rsidRDefault="0049443B" w:rsidP="0049443B">
            <w:pPr>
              <w:pStyle w:val="Contenu"/>
            </w:pPr>
          </w:p>
          <w:p w14:paraId="177F4214" w14:textId="0029D4D1" w:rsidR="0049443B" w:rsidRPr="0049443B" w:rsidRDefault="0049443B" w:rsidP="0049443B">
            <w:pPr>
              <w:pStyle w:val="Contenu"/>
              <w:shd w:val="clear" w:color="auto" w:fill="F2F2F2" w:themeFill="background1" w:themeFillShade="F2"/>
              <w:rPr>
                <w:b/>
                <w:bCs/>
              </w:rPr>
            </w:pPr>
            <w:r w:rsidRPr="0049443B">
              <w:rPr>
                <w:b/>
                <w:bCs/>
              </w:rPr>
              <w:t>Performance attendue </w:t>
            </w:r>
          </w:p>
          <w:p w14:paraId="17FA80BF" w14:textId="77777777" w:rsidR="0049443B" w:rsidRDefault="0049443B" w:rsidP="0049443B">
            <w:pPr>
              <w:pStyle w:val="Contenu"/>
              <w:shd w:val="clear" w:color="auto" w:fill="F2F2F2" w:themeFill="background1" w:themeFillShade="F2"/>
            </w:pPr>
            <w:r w:rsidRPr="0049443B">
              <w:t>Non communiquée.</w:t>
            </w:r>
            <w:r>
              <w:t xml:space="preserve"> </w:t>
            </w:r>
          </w:p>
          <w:p w14:paraId="2E914E8D" w14:textId="59AB3419" w:rsidR="0049443B" w:rsidRDefault="0049443B" w:rsidP="0049443B">
            <w:pPr>
              <w:pStyle w:val="Contenu"/>
              <w:shd w:val="clear" w:color="auto" w:fill="F2F2F2" w:themeFill="background1" w:themeFillShade="F2"/>
            </w:pPr>
            <w:r>
              <w:t xml:space="preserve">                                                                                                                          </w:t>
            </w:r>
          </w:p>
          <w:p w14:paraId="450AFEB8" w14:textId="77777777" w:rsidR="0049443B" w:rsidRPr="0049443B" w:rsidRDefault="0049443B" w:rsidP="0049443B">
            <w:pPr>
              <w:pStyle w:val="Contenu"/>
            </w:pPr>
          </w:p>
          <w:p w14:paraId="650C857D" w14:textId="77777777" w:rsidR="00D953B4" w:rsidRPr="00D953B4" w:rsidRDefault="00D953B4" w:rsidP="00D953B4">
            <w:pPr>
              <w:pStyle w:val="Contenu"/>
              <w:rPr>
                <w:b/>
                <w:bCs/>
              </w:rPr>
            </w:pPr>
            <w:r w:rsidRPr="00D953B4">
              <w:rPr>
                <w:b/>
                <w:bCs/>
              </w:rPr>
              <w:t>Problèmes non résolus</w:t>
            </w:r>
            <w:r w:rsidRPr="00D953B4">
              <w:rPr>
                <w:rFonts w:ascii="Cambria" w:hAnsi="Cambria" w:cs="Cambria"/>
                <w:b/>
                <w:bCs/>
              </w:rPr>
              <w:t> </w:t>
            </w:r>
          </w:p>
          <w:p w14:paraId="060F1809" w14:textId="2C69F071" w:rsidR="00E9536F" w:rsidRPr="00E9536F" w:rsidRDefault="00D953B4" w:rsidP="00D953B4">
            <w:pPr>
              <w:pStyle w:val="Contenu"/>
            </w:pPr>
            <w:r>
              <w:t>Non communiqués.</w:t>
            </w:r>
          </w:p>
        </w:tc>
      </w:tr>
    </w:tbl>
    <w:p w14:paraId="526ECA98" w14:textId="28B101B5" w:rsidR="001E5F53" w:rsidRDefault="001E5F53" w:rsidP="003C30FD">
      <w:pPr>
        <w:pStyle w:val="Contenu"/>
        <w:rPr>
          <w:sz w:val="32"/>
          <w:szCs w:val="32"/>
        </w:rPr>
      </w:pPr>
    </w:p>
    <w:tbl>
      <w:tblPr>
        <w:tblStyle w:val="Grilledutableau"/>
        <w:tblW w:w="10116" w:type="dxa"/>
        <w:tblLook w:val="04A0" w:firstRow="1" w:lastRow="0" w:firstColumn="1" w:lastColumn="0" w:noHBand="0" w:noVBand="1"/>
      </w:tblPr>
      <w:tblGrid>
        <w:gridCol w:w="10116"/>
      </w:tblGrid>
      <w:tr w:rsidR="00D953B4" w14:paraId="5F467862" w14:textId="77777777" w:rsidTr="00D953B4">
        <w:trPr>
          <w:trHeight w:val="6464"/>
        </w:trPr>
        <w:tc>
          <w:tcPr>
            <w:tcW w:w="10116" w:type="dxa"/>
            <w:shd w:val="clear" w:color="auto" w:fill="FFFFFF" w:themeFill="background1"/>
          </w:tcPr>
          <w:p w14:paraId="7E6CE0A3" w14:textId="77777777" w:rsidR="00D953B4" w:rsidRPr="00D953B4" w:rsidRDefault="00D953B4" w:rsidP="00D953B4">
            <w:pPr>
              <w:pStyle w:val="Contenu"/>
              <w:shd w:val="clear" w:color="auto" w:fill="F2F2F2" w:themeFill="background1" w:themeFillShade="F2"/>
              <w:jc w:val="center"/>
              <w:rPr>
                <w:rFonts w:ascii="Cambria" w:hAnsi="Cambria" w:cs="Cambria"/>
                <w:b/>
                <w:bCs/>
              </w:rPr>
            </w:pPr>
            <w:r w:rsidRPr="00D953B4">
              <w:rPr>
                <w:b/>
                <w:bCs/>
              </w:rPr>
              <w:t>Interface web client - Cas n°2</w:t>
            </w:r>
          </w:p>
          <w:p w14:paraId="31F2CC25" w14:textId="77777777" w:rsidR="00D953B4" w:rsidRPr="00F36C59" w:rsidRDefault="00D953B4" w:rsidP="00D953B4">
            <w:pPr>
              <w:pStyle w:val="Contenu"/>
              <w:shd w:val="clear" w:color="auto" w:fill="F2F2F2" w:themeFill="background1" w:themeFillShade="F2"/>
            </w:pPr>
          </w:p>
          <w:p w14:paraId="4A8E75E4" w14:textId="77777777" w:rsidR="00D953B4" w:rsidRPr="00875993" w:rsidRDefault="00D953B4" w:rsidP="00D953B4">
            <w:pPr>
              <w:pStyle w:val="Contenu"/>
              <w:shd w:val="clear" w:color="auto" w:fill="F2F2F2" w:themeFill="background1" w:themeFillShade="F2"/>
            </w:pPr>
            <w:r w:rsidRPr="00D953B4">
              <w:rPr>
                <w:b/>
                <w:bCs/>
              </w:rPr>
              <w:t>Nom :</w:t>
            </w:r>
            <w:r w:rsidRPr="00875993">
              <w:t xml:space="preserve"> </w:t>
            </w:r>
            <w:r>
              <w:t>Passer une commande</w:t>
            </w:r>
          </w:p>
          <w:p w14:paraId="564D8C7C" w14:textId="77777777" w:rsidR="00D953B4" w:rsidRDefault="00D953B4" w:rsidP="00D953B4">
            <w:pPr>
              <w:pStyle w:val="Contenu"/>
              <w:shd w:val="clear" w:color="auto" w:fill="F2F2F2" w:themeFill="background1" w:themeFillShade="F2"/>
            </w:pPr>
            <w:r w:rsidRPr="00D953B4">
              <w:rPr>
                <w:b/>
                <w:bCs/>
              </w:rPr>
              <w:t>Acteur(s) :</w:t>
            </w:r>
            <w:r w:rsidRPr="00875993">
              <w:t xml:space="preserve"> </w:t>
            </w:r>
            <w:r w:rsidRPr="00F6634D">
              <w:rPr>
                <w:highlight w:val="red"/>
              </w:rPr>
              <w:t>Client</w:t>
            </w:r>
          </w:p>
          <w:p w14:paraId="78135705" w14:textId="77777777" w:rsidR="00D953B4" w:rsidRPr="0077288D" w:rsidRDefault="00D953B4" w:rsidP="00D953B4">
            <w:pPr>
              <w:pStyle w:val="Contenu"/>
              <w:shd w:val="clear" w:color="auto" w:fill="F2F2F2" w:themeFill="background1" w:themeFillShade="F2"/>
            </w:pPr>
            <w:r w:rsidRPr="00D953B4">
              <w:rPr>
                <w:b/>
                <w:bCs/>
              </w:rPr>
              <w:t>Description :</w:t>
            </w:r>
            <w:r w:rsidRPr="00875993">
              <w:t xml:space="preserve"> </w:t>
            </w:r>
            <w:r>
              <w:t>Le client peut sélectionner parmi la liste de produits les pizzas qui</w:t>
            </w:r>
            <w:r w:rsidRPr="005F7F97">
              <w:rPr>
                <w:rFonts w:ascii="Cambria" w:hAnsi="Cambria" w:cs="Cambria"/>
              </w:rPr>
              <w:t> </w:t>
            </w:r>
            <w:r w:rsidRPr="005F7F97">
              <w:t>l</w:t>
            </w:r>
            <w:r>
              <w:t>’intéressent.</w:t>
            </w:r>
          </w:p>
          <w:p w14:paraId="18FE6330" w14:textId="5F11AD92" w:rsidR="00D953B4" w:rsidRPr="00875993" w:rsidRDefault="00D953B4" w:rsidP="00D953B4">
            <w:pPr>
              <w:pStyle w:val="Contenu"/>
              <w:shd w:val="clear" w:color="auto" w:fill="F2F2F2" w:themeFill="background1" w:themeFillShade="F2"/>
            </w:pPr>
            <w:r w:rsidRPr="00D953B4">
              <w:rPr>
                <w:b/>
                <w:bCs/>
              </w:rPr>
              <w:t>Auteur :</w:t>
            </w:r>
            <w:r w:rsidRPr="00875993">
              <w:t xml:space="preserve"> </w:t>
            </w:r>
            <w:r>
              <w:t>Lamine MESSACI</w:t>
            </w:r>
          </w:p>
          <w:p w14:paraId="722FF264" w14:textId="513BE98B" w:rsidR="00D953B4" w:rsidRPr="00875993" w:rsidRDefault="00D953B4" w:rsidP="00D953B4">
            <w:pPr>
              <w:pStyle w:val="Contenu"/>
              <w:shd w:val="clear" w:color="auto" w:fill="F2F2F2" w:themeFill="background1" w:themeFillShade="F2"/>
            </w:pPr>
            <w:r w:rsidRPr="00D953B4">
              <w:rPr>
                <w:b/>
                <w:bCs/>
              </w:rPr>
              <w:t>Date(s)</w:t>
            </w:r>
            <w:r w:rsidRPr="00875993">
              <w:t xml:space="preserve"> : </w:t>
            </w:r>
            <w:r w:rsidR="000A4690">
              <w:t>12</w:t>
            </w:r>
            <w:r w:rsidRPr="00875993">
              <w:t>/</w:t>
            </w:r>
            <w:r w:rsidR="000A4690">
              <w:t>05</w:t>
            </w:r>
            <w:r w:rsidRPr="00875993">
              <w:t>/2</w:t>
            </w:r>
            <w:r w:rsidR="000A4690">
              <w:t>020</w:t>
            </w:r>
            <w:r w:rsidRPr="00875993">
              <w:t xml:space="preserve"> (première rédaction)</w:t>
            </w:r>
          </w:p>
          <w:p w14:paraId="3472CAE2" w14:textId="77777777" w:rsidR="00D953B4" w:rsidRPr="00875993" w:rsidRDefault="00D953B4" w:rsidP="00D953B4">
            <w:pPr>
              <w:pStyle w:val="Contenu"/>
              <w:shd w:val="clear" w:color="auto" w:fill="F2F2F2" w:themeFill="background1" w:themeFillShade="F2"/>
            </w:pPr>
          </w:p>
          <w:p w14:paraId="32DE10F3" w14:textId="77777777" w:rsidR="00D953B4" w:rsidRPr="00875993" w:rsidRDefault="00D953B4" w:rsidP="00D953B4">
            <w:pPr>
              <w:pStyle w:val="Contenu"/>
              <w:shd w:val="clear" w:color="auto" w:fill="F2F2F2" w:themeFill="background1" w:themeFillShade="F2"/>
            </w:pPr>
            <w:r w:rsidRPr="00D953B4">
              <w:rPr>
                <w:b/>
                <w:bCs/>
              </w:rPr>
              <w:t>Préconditions :</w:t>
            </w:r>
            <w:r>
              <w:t xml:space="preserve"> </w:t>
            </w:r>
            <w:r w:rsidRPr="009F5965">
              <w:t>Le client doit s’être authentifié.</w:t>
            </w:r>
          </w:p>
          <w:p w14:paraId="44A96FD0" w14:textId="030BE8F0" w:rsidR="00D953B4" w:rsidRDefault="00D953B4" w:rsidP="00D953B4">
            <w:pPr>
              <w:pStyle w:val="Contenu"/>
              <w:shd w:val="clear" w:color="auto" w:fill="F2F2F2" w:themeFill="background1" w:themeFillShade="F2"/>
            </w:pPr>
            <w:r w:rsidRPr="00D953B4">
              <w:rPr>
                <w:b/>
                <w:bCs/>
              </w:rPr>
              <w:t>Démarrage :</w:t>
            </w:r>
            <w:r w:rsidRPr="00875993">
              <w:t xml:space="preserve"> </w:t>
            </w:r>
            <w:r>
              <w:t>Être sur la page de consultation des produits.</w:t>
            </w:r>
          </w:p>
          <w:p w14:paraId="7AF3E53F" w14:textId="77777777" w:rsidR="00D953B4" w:rsidRDefault="00D953B4" w:rsidP="00D953B4">
            <w:pPr>
              <w:pStyle w:val="Contenu"/>
              <w:shd w:val="clear" w:color="auto" w:fill="F2F2F2" w:themeFill="background1" w:themeFillShade="F2"/>
            </w:pPr>
          </w:p>
          <w:p w14:paraId="1781AAF5" w14:textId="77777777" w:rsidR="00D953B4" w:rsidRDefault="00D953B4" w:rsidP="00D953B4">
            <w:pPr>
              <w:pStyle w:val="Contenu"/>
              <w:shd w:val="clear" w:color="auto" w:fill="FFFFFF" w:themeFill="background1"/>
            </w:pPr>
          </w:p>
          <w:p w14:paraId="6488425B" w14:textId="77777777" w:rsidR="00D953B4" w:rsidRPr="00D953B4" w:rsidRDefault="00D953B4" w:rsidP="00D953B4">
            <w:pPr>
              <w:pStyle w:val="Contenu"/>
              <w:rPr>
                <w:b/>
                <w:bCs/>
              </w:rPr>
            </w:pPr>
            <w:r w:rsidRPr="00D953B4">
              <w:rPr>
                <w:b/>
                <w:bCs/>
              </w:rPr>
              <w:t>DESCRIPTION</w:t>
            </w:r>
            <w:r w:rsidRPr="00D953B4">
              <w:rPr>
                <w:b/>
                <w:bCs/>
              </w:rPr>
              <w:br/>
              <w:t>Le scénario nominal</w:t>
            </w:r>
            <w:r w:rsidRPr="00D953B4">
              <w:rPr>
                <w:rFonts w:ascii="Cambria" w:hAnsi="Cambria" w:cs="Cambria"/>
                <w:b/>
                <w:bCs/>
              </w:rPr>
              <w:t> </w:t>
            </w:r>
            <w:r w:rsidRPr="00D953B4">
              <w:rPr>
                <w:b/>
                <w:bCs/>
              </w:rPr>
              <w:t xml:space="preserve">: </w:t>
            </w:r>
          </w:p>
          <w:p w14:paraId="5A669697" w14:textId="77777777" w:rsidR="00D953B4" w:rsidRPr="00F6012F" w:rsidRDefault="00D953B4" w:rsidP="00D953B4">
            <w:pPr>
              <w:pStyle w:val="Contenu"/>
            </w:pPr>
            <w:r w:rsidRPr="00F6012F">
              <w:rPr>
                <w:i/>
                <w:iCs/>
              </w:rPr>
              <w:t>1.</w:t>
            </w:r>
            <w:r>
              <w:rPr>
                <w:i/>
                <w:iCs/>
              </w:rPr>
              <w:t xml:space="preserve"> </w:t>
            </w:r>
            <w:r w:rsidRPr="006959A5">
              <w:rPr>
                <w:b/>
                <w:bCs/>
              </w:rPr>
              <w:t>Le</w:t>
            </w:r>
            <w:r w:rsidRPr="00F6012F">
              <w:rPr>
                <w:i/>
                <w:iCs/>
              </w:rPr>
              <w:t xml:space="preserve"> </w:t>
            </w:r>
            <w:r w:rsidRPr="006959A5">
              <w:rPr>
                <w:b/>
                <w:bCs/>
              </w:rPr>
              <w:t>client</w:t>
            </w:r>
            <w:r w:rsidRPr="00F6012F">
              <w:rPr>
                <w:i/>
                <w:iCs/>
              </w:rPr>
              <w:t xml:space="preserve"> </w:t>
            </w:r>
            <w:r w:rsidRPr="0082200D">
              <w:rPr>
                <w:iCs/>
              </w:rPr>
              <w:t>sélectionne</w:t>
            </w:r>
            <w:r w:rsidRPr="0082200D">
              <w:t xml:space="preserve"> des</w:t>
            </w:r>
            <w:r w:rsidRPr="00F6012F">
              <w:t xml:space="preserve"> articles.</w:t>
            </w:r>
          </w:p>
          <w:p w14:paraId="3D1FA2ED" w14:textId="2262757B" w:rsidR="00D953B4" w:rsidRDefault="00D953B4" w:rsidP="00D953B4">
            <w:pPr>
              <w:pStyle w:val="Contenu"/>
            </w:pPr>
            <w:r w:rsidRPr="00F6012F">
              <w:t xml:space="preserve">2. </w:t>
            </w:r>
            <w:r w:rsidRPr="006959A5">
              <w:rPr>
                <w:b/>
                <w:bCs/>
              </w:rPr>
              <w:t>Le</w:t>
            </w:r>
            <w:r w:rsidRPr="00F6012F">
              <w:t xml:space="preserve"> </w:t>
            </w:r>
            <w:r w:rsidRPr="006959A5">
              <w:rPr>
                <w:b/>
                <w:bCs/>
              </w:rPr>
              <w:t>client</w:t>
            </w:r>
            <w:r w:rsidRPr="00F6012F">
              <w:t xml:space="preserve"> valide sa commande</w:t>
            </w:r>
            <w:r w:rsidRPr="00F6012F">
              <w:br/>
              <w:t>3.</w:t>
            </w:r>
            <w:r w:rsidRPr="00F6012F">
              <w:rPr>
                <w:rFonts w:ascii="Cambria" w:hAnsi="Cambria" w:cs="Cambria"/>
              </w:rPr>
              <w:t> </w:t>
            </w:r>
            <w:r w:rsidRPr="00F6012F">
              <w:t xml:space="preserve">Le </w:t>
            </w:r>
            <w:r w:rsidRPr="006959A5">
              <w:rPr>
                <w:b/>
                <w:bCs/>
              </w:rPr>
              <w:t>système</w:t>
            </w:r>
            <w:r w:rsidRPr="00F6012F">
              <w:rPr>
                <w:rFonts w:ascii="Cambria" w:hAnsi="Cambria" w:cs="Cambria"/>
              </w:rPr>
              <w:t> </w:t>
            </w:r>
            <w:r w:rsidRPr="00F6012F">
              <w:t>enregistre la commande.</w:t>
            </w:r>
          </w:p>
          <w:p w14:paraId="3641BBBD" w14:textId="12CC0327" w:rsidR="00E04374" w:rsidRDefault="00E04374" w:rsidP="00D953B4">
            <w:pPr>
              <w:pStyle w:val="Contenu"/>
            </w:pPr>
          </w:p>
          <w:p w14:paraId="37A19934" w14:textId="19FF1094" w:rsidR="00E04374" w:rsidRDefault="00E04374" w:rsidP="00E04374">
            <w:pPr>
              <w:pStyle w:val="Contenu"/>
              <w:shd w:val="clear" w:color="auto" w:fill="F2F2F2" w:themeFill="background1" w:themeFillShade="F2"/>
            </w:pPr>
            <w:r>
              <w:t xml:space="preserve">                                                                                                                                                             </w:t>
            </w:r>
          </w:p>
          <w:p w14:paraId="692BC0D3" w14:textId="77777777" w:rsidR="00E04374" w:rsidRDefault="00E04374" w:rsidP="00E04374">
            <w:pPr>
              <w:pStyle w:val="Contenu"/>
              <w:shd w:val="clear" w:color="auto" w:fill="F2F2F2" w:themeFill="background1" w:themeFillShade="F2"/>
            </w:pPr>
          </w:p>
          <w:p w14:paraId="2443F334" w14:textId="566D6932" w:rsidR="00E04374" w:rsidRDefault="00E04374" w:rsidP="00E04374">
            <w:pPr>
              <w:pStyle w:val="Contenu"/>
              <w:shd w:val="clear" w:color="auto" w:fill="F2F2F2" w:themeFill="background1" w:themeFillShade="F2"/>
            </w:pPr>
          </w:p>
          <w:p w14:paraId="3E6990DC" w14:textId="72E71EC3" w:rsidR="00E04374" w:rsidRDefault="00E04374" w:rsidP="00D953B4">
            <w:pPr>
              <w:pStyle w:val="Contenu"/>
            </w:pPr>
          </w:p>
          <w:p w14:paraId="27940CB0" w14:textId="77777777" w:rsidR="00E04374" w:rsidRDefault="00E04374" w:rsidP="00D953B4">
            <w:pPr>
              <w:pStyle w:val="Contenu"/>
            </w:pPr>
          </w:p>
          <w:p w14:paraId="6FB079E9" w14:textId="77777777" w:rsidR="00E04374" w:rsidRDefault="00E04374" w:rsidP="00E04374">
            <w:pPr>
              <w:pStyle w:val="Contenu"/>
              <w:shd w:val="clear" w:color="auto" w:fill="F2F2F2" w:themeFill="background1" w:themeFillShade="F2"/>
            </w:pPr>
          </w:p>
          <w:p w14:paraId="1AE3740B" w14:textId="22E78112" w:rsidR="00E04374" w:rsidRPr="00E04374" w:rsidRDefault="00E04374" w:rsidP="00E04374">
            <w:pPr>
              <w:pStyle w:val="Contenu"/>
              <w:shd w:val="clear" w:color="auto" w:fill="F2F2F2" w:themeFill="background1" w:themeFillShade="F2"/>
              <w:rPr>
                <w:b/>
                <w:bCs/>
              </w:rPr>
            </w:pPr>
            <w:r w:rsidRPr="00E04374">
              <w:rPr>
                <w:b/>
                <w:bCs/>
              </w:rPr>
              <w:t>Les scénarios alternatifs</w:t>
            </w:r>
          </w:p>
          <w:p w14:paraId="623E099C" w14:textId="1B2F0D8F" w:rsidR="00E04374" w:rsidRPr="00E04374" w:rsidRDefault="00E04374" w:rsidP="00E04374">
            <w:pPr>
              <w:pStyle w:val="Contenu"/>
              <w:shd w:val="clear" w:color="auto" w:fill="F2F2F2" w:themeFill="background1" w:themeFillShade="F2"/>
              <w:rPr>
                <w:rFonts w:cs="Cambria"/>
              </w:rPr>
            </w:pPr>
            <w:r w:rsidRPr="00DE2926">
              <w:t>2.a</w:t>
            </w:r>
            <w:r w:rsidRPr="00DE2926">
              <w:rPr>
                <w:rFonts w:ascii="Cambria" w:hAnsi="Cambria" w:cs="Cambria"/>
              </w:rPr>
              <w:t> </w:t>
            </w:r>
            <w:r w:rsidRPr="00720529">
              <w:t>Le</w:t>
            </w:r>
            <w:r>
              <w:rPr>
                <w:i/>
                <w:iCs/>
              </w:rPr>
              <w:t xml:space="preserve"> </w:t>
            </w:r>
            <w:r w:rsidRPr="00720529">
              <w:t>client</w:t>
            </w:r>
            <w:r>
              <w:rPr>
                <w:i/>
                <w:iCs/>
              </w:rPr>
              <w:t xml:space="preserve"> </w:t>
            </w:r>
            <w:r w:rsidRPr="00C628E9">
              <w:rPr>
                <w:iCs/>
              </w:rPr>
              <w:t>quitte.</w:t>
            </w:r>
            <w:r w:rsidRPr="00DE2926">
              <w:rPr>
                <w:rFonts w:ascii="Cambria" w:hAnsi="Cambria" w:cs="Cambria"/>
              </w:rPr>
              <w:t> </w:t>
            </w:r>
            <w:r w:rsidRPr="00DE2926">
              <w:br/>
              <w:t>2.b</w:t>
            </w:r>
            <w:r w:rsidRPr="00DE2926">
              <w:rPr>
                <w:rFonts w:ascii="Cambria" w:hAnsi="Cambria" w:cs="Cambria"/>
              </w:rPr>
              <w:t> </w:t>
            </w:r>
            <w:r w:rsidRPr="005F06BB">
              <w:rPr>
                <w:rFonts w:cs="Cambria"/>
              </w:rPr>
              <w:t>La commande est</w:t>
            </w:r>
            <w:r w:rsidRPr="00C628E9">
              <w:rPr>
                <w:rFonts w:cs="Cambria"/>
              </w:rPr>
              <w:t xml:space="preserve"> invalide.</w:t>
            </w:r>
          </w:p>
          <w:p w14:paraId="0D7BE9E2" w14:textId="0103971E" w:rsidR="00E04374" w:rsidRDefault="00E04374" w:rsidP="00E04374">
            <w:pPr>
              <w:pStyle w:val="Contenu"/>
            </w:pPr>
            <w:r w:rsidRPr="00E04374">
              <w:rPr>
                <w:b/>
                <w:bCs/>
              </w:rPr>
              <w:t>Fin :</w:t>
            </w:r>
            <w:r w:rsidRPr="00E04374">
              <w:t> Scénario nominal : à l’étape 3.</w:t>
            </w:r>
          </w:p>
          <w:p w14:paraId="01C90D87" w14:textId="02B940F2" w:rsidR="00E04374" w:rsidRDefault="00E04374" w:rsidP="00E04374">
            <w:pPr>
              <w:pStyle w:val="Contenu"/>
              <w:shd w:val="clear" w:color="auto" w:fill="F2F2F2" w:themeFill="background1" w:themeFillShade="F2"/>
            </w:pPr>
            <w:r w:rsidRPr="00E04374">
              <w:rPr>
                <w:b/>
                <w:bCs/>
              </w:rPr>
              <w:t>Postconditions :</w:t>
            </w:r>
            <w:r w:rsidRPr="00E04374">
              <w:t> Envoi sur la page de paiement</w:t>
            </w:r>
            <w:r>
              <w:t xml:space="preserve">.                                                                       </w:t>
            </w:r>
          </w:p>
          <w:p w14:paraId="796F5B78" w14:textId="77777777" w:rsidR="00E04374" w:rsidRDefault="00E04374" w:rsidP="00E04374">
            <w:pPr>
              <w:pStyle w:val="Contenu"/>
            </w:pPr>
          </w:p>
          <w:p w14:paraId="2C68167A" w14:textId="04A64345" w:rsidR="00E04374" w:rsidRPr="00E04374" w:rsidRDefault="00E04374" w:rsidP="00E04374">
            <w:pPr>
              <w:pStyle w:val="Contenu"/>
              <w:rPr>
                <w:b/>
                <w:bCs/>
              </w:rPr>
            </w:pPr>
            <w:r w:rsidRPr="00E04374">
              <w:rPr>
                <w:b/>
                <w:bCs/>
              </w:rPr>
              <w:t>COMPLEMENTS</w:t>
            </w:r>
          </w:p>
          <w:p w14:paraId="30330F60" w14:textId="77777777" w:rsidR="00E04374" w:rsidRPr="00E04374" w:rsidRDefault="00E04374" w:rsidP="00E04374">
            <w:pPr>
              <w:pStyle w:val="Contenu"/>
              <w:rPr>
                <w:b/>
                <w:bCs/>
              </w:rPr>
            </w:pPr>
            <w:r w:rsidRPr="00E04374">
              <w:rPr>
                <w:b/>
                <w:bCs/>
              </w:rPr>
              <w:t>Ergonomie</w:t>
            </w:r>
            <w:r w:rsidRPr="00E04374">
              <w:rPr>
                <w:rFonts w:ascii="Cambria" w:hAnsi="Cambria" w:cs="Cambria"/>
                <w:b/>
                <w:bCs/>
              </w:rPr>
              <w:t> </w:t>
            </w:r>
          </w:p>
          <w:p w14:paraId="29B4E12C" w14:textId="10AE01FA" w:rsidR="00E04374" w:rsidRDefault="00E04374" w:rsidP="00E04374">
            <w:pPr>
              <w:pStyle w:val="Contenu"/>
            </w:pPr>
            <w:r>
              <w:t>Non communiquée.</w:t>
            </w:r>
          </w:p>
          <w:p w14:paraId="7E8E9B60" w14:textId="3FEB9D9F" w:rsidR="00E04374" w:rsidRDefault="00E04374" w:rsidP="00E04374">
            <w:pPr>
              <w:pStyle w:val="Contenu"/>
            </w:pPr>
          </w:p>
          <w:p w14:paraId="3036F62B" w14:textId="322CDBCD" w:rsidR="00E04374" w:rsidRPr="00E04374" w:rsidRDefault="00E04374" w:rsidP="00E04374">
            <w:pPr>
              <w:pStyle w:val="Contenu"/>
              <w:shd w:val="clear" w:color="auto" w:fill="F2F2F2" w:themeFill="background1" w:themeFillShade="F2"/>
              <w:rPr>
                <w:b/>
                <w:bCs/>
              </w:rPr>
            </w:pPr>
            <w:r w:rsidRPr="00E04374">
              <w:rPr>
                <w:b/>
                <w:bCs/>
              </w:rPr>
              <w:t>Performance attendue</w:t>
            </w:r>
            <w:r w:rsidRPr="00E04374">
              <w:rPr>
                <w:rFonts w:ascii="Cambria" w:hAnsi="Cambria" w:cs="Cambria"/>
                <w:b/>
                <w:bCs/>
              </w:rPr>
              <w:t xml:space="preserve">                                                                                                                        </w:t>
            </w:r>
          </w:p>
          <w:p w14:paraId="4D0ABE65" w14:textId="478EA26B" w:rsidR="00E04374" w:rsidRPr="00E04374" w:rsidRDefault="00E04374" w:rsidP="00E04374">
            <w:pPr>
              <w:pStyle w:val="Contenu"/>
              <w:shd w:val="clear" w:color="auto" w:fill="F2F2F2" w:themeFill="background1" w:themeFillShade="F2"/>
            </w:pPr>
            <w:r>
              <w:t>Non communiquée.</w:t>
            </w:r>
          </w:p>
          <w:p w14:paraId="0DF1202A" w14:textId="44CAD4A2" w:rsidR="00E04374" w:rsidRDefault="00E04374" w:rsidP="00D953B4">
            <w:pPr>
              <w:pStyle w:val="Contenu"/>
            </w:pPr>
          </w:p>
          <w:p w14:paraId="2EDD4327" w14:textId="2E1769EF" w:rsidR="00E04374" w:rsidRPr="00471D00" w:rsidRDefault="00E04374" w:rsidP="00E04374">
            <w:pPr>
              <w:pStyle w:val="Contenu"/>
              <w:rPr>
                <w:rFonts w:ascii="Cambria" w:hAnsi="Cambria" w:cs="Cambria"/>
                <w:b/>
                <w:bCs/>
              </w:rPr>
            </w:pPr>
            <w:r w:rsidRPr="00E04374">
              <w:rPr>
                <w:b/>
                <w:bCs/>
              </w:rPr>
              <w:t>Problèmes non résolus</w:t>
            </w:r>
          </w:p>
          <w:p w14:paraId="763EB8DA" w14:textId="33AC28F1" w:rsidR="00D953B4" w:rsidRPr="00572644" w:rsidRDefault="00E04374" w:rsidP="00D953B4">
            <w:pPr>
              <w:pStyle w:val="Contenu"/>
            </w:pPr>
            <w:r>
              <w:t>Aucun</w:t>
            </w:r>
          </w:p>
        </w:tc>
      </w:tr>
    </w:tbl>
    <w:p w14:paraId="4D765A5E" w14:textId="77777777" w:rsidR="00572644" w:rsidRDefault="00572644" w:rsidP="003C30FD">
      <w:pPr>
        <w:pStyle w:val="Contenu"/>
        <w:rPr>
          <w:sz w:val="32"/>
          <w:szCs w:val="32"/>
        </w:rPr>
      </w:pPr>
    </w:p>
    <w:tbl>
      <w:tblPr>
        <w:tblW w:w="10041"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41"/>
      </w:tblGrid>
      <w:tr w:rsidR="00572644" w14:paraId="56A64455" w14:textId="77777777" w:rsidTr="00CC0DF8">
        <w:trPr>
          <w:trHeight w:val="6769"/>
        </w:trPr>
        <w:tc>
          <w:tcPr>
            <w:tcW w:w="10041" w:type="dxa"/>
          </w:tcPr>
          <w:p w14:paraId="66A69345" w14:textId="77777777" w:rsidR="000A4690" w:rsidRPr="000A4690" w:rsidRDefault="000A4690" w:rsidP="000E5F4F">
            <w:pPr>
              <w:pStyle w:val="Contenu"/>
              <w:shd w:val="clear" w:color="auto" w:fill="F2F2F2" w:themeFill="background1" w:themeFillShade="F2"/>
              <w:jc w:val="center"/>
              <w:rPr>
                <w:rFonts w:ascii="Cambria" w:hAnsi="Cambria" w:cs="Cambria"/>
                <w:b/>
                <w:bCs/>
              </w:rPr>
            </w:pPr>
            <w:r w:rsidRPr="000A4690">
              <w:rPr>
                <w:b/>
                <w:bCs/>
              </w:rPr>
              <w:t>Interface web client - Cas n°3</w:t>
            </w:r>
          </w:p>
          <w:p w14:paraId="1F6CA16C" w14:textId="77777777" w:rsidR="000A4690" w:rsidRPr="00F36C59" w:rsidRDefault="000A4690" w:rsidP="000E5F4F">
            <w:pPr>
              <w:pStyle w:val="Contenu"/>
              <w:shd w:val="clear" w:color="auto" w:fill="F2F2F2" w:themeFill="background1" w:themeFillShade="F2"/>
            </w:pPr>
          </w:p>
          <w:p w14:paraId="25798088" w14:textId="77777777" w:rsidR="000A4690" w:rsidRPr="00875993" w:rsidRDefault="000A4690" w:rsidP="000E5F4F">
            <w:pPr>
              <w:pStyle w:val="Contenu"/>
              <w:shd w:val="clear" w:color="auto" w:fill="F2F2F2" w:themeFill="background1" w:themeFillShade="F2"/>
            </w:pPr>
            <w:r w:rsidRPr="000A4690">
              <w:rPr>
                <w:b/>
                <w:bCs/>
              </w:rPr>
              <w:t>Nom :</w:t>
            </w:r>
            <w:r w:rsidRPr="00875993">
              <w:t xml:space="preserve"> Consulter </w:t>
            </w:r>
            <w:r>
              <w:t>la commande</w:t>
            </w:r>
          </w:p>
          <w:p w14:paraId="4144A225" w14:textId="77777777" w:rsidR="000A4690" w:rsidRPr="00875993" w:rsidRDefault="000A4690" w:rsidP="000E5F4F">
            <w:pPr>
              <w:pStyle w:val="Contenu"/>
              <w:shd w:val="clear" w:color="auto" w:fill="F2F2F2" w:themeFill="background1" w:themeFillShade="F2"/>
            </w:pPr>
            <w:r w:rsidRPr="000A4690">
              <w:rPr>
                <w:b/>
                <w:bCs/>
              </w:rPr>
              <w:t>Acteur(s)</w:t>
            </w:r>
            <w:r w:rsidRPr="00875993">
              <w:t xml:space="preserve"> : </w:t>
            </w:r>
            <w:r w:rsidRPr="00DB0B11">
              <w:rPr>
                <w:highlight w:val="red"/>
              </w:rPr>
              <w:t>Client</w:t>
            </w:r>
          </w:p>
          <w:p w14:paraId="010D3CE3" w14:textId="77777777" w:rsidR="000A4690" w:rsidRPr="00875993" w:rsidRDefault="000A4690" w:rsidP="000E5F4F">
            <w:pPr>
              <w:pStyle w:val="Contenu"/>
              <w:shd w:val="clear" w:color="auto" w:fill="F2F2F2" w:themeFill="background1" w:themeFillShade="F2"/>
            </w:pPr>
            <w:r w:rsidRPr="000A4690">
              <w:rPr>
                <w:b/>
                <w:bCs/>
              </w:rPr>
              <w:t>Description :</w:t>
            </w:r>
            <w:r w:rsidRPr="00875993">
              <w:t xml:space="preserve"> </w:t>
            </w:r>
            <w:r>
              <w:t>Le client peut consulter l’historique des commandes.</w:t>
            </w:r>
          </w:p>
          <w:p w14:paraId="73E582F7" w14:textId="3B9ECE50" w:rsidR="000A4690" w:rsidRPr="00875993" w:rsidRDefault="000A4690" w:rsidP="000E5F4F">
            <w:pPr>
              <w:pStyle w:val="Contenu"/>
              <w:shd w:val="clear" w:color="auto" w:fill="F2F2F2" w:themeFill="background1" w:themeFillShade="F2"/>
            </w:pPr>
            <w:r w:rsidRPr="000A4690">
              <w:rPr>
                <w:b/>
                <w:bCs/>
              </w:rPr>
              <w:t>Auteur :</w:t>
            </w:r>
            <w:r w:rsidRPr="00875993">
              <w:t xml:space="preserve"> </w:t>
            </w:r>
            <w:r w:rsidR="00D003B2">
              <w:t>Lamine MESSACI</w:t>
            </w:r>
          </w:p>
          <w:p w14:paraId="46DE27E8" w14:textId="2A17E210" w:rsidR="000A4690" w:rsidRDefault="000A4690" w:rsidP="000E5F4F">
            <w:pPr>
              <w:pStyle w:val="Contenu"/>
              <w:shd w:val="clear" w:color="auto" w:fill="F2F2F2" w:themeFill="background1" w:themeFillShade="F2"/>
            </w:pPr>
            <w:r w:rsidRPr="000A4690">
              <w:rPr>
                <w:b/>
                <w:bCs/>
              </w:rPr>
              <w:t>Date(s) :</w:t>
            </w:r>
            <w:r w:rsidRPr="00875993">
              <w:t xml:space="preserve"> </w:t>
            </w:r>
            <w:r w:rsidR="0052505A">
              <w:t>12</w:t>
            </w:r>
            <w:r w:rsidRPr="00875993">
              <w:t>/</w:t>
            </w:r>
            <w:r w:rsidR="0052505A">
              <w:t>05</w:t>
            </w:r>
            <w:r w:rsidRPr="00875993">
              <w:t>/20</w:t>
            </w:r>
            <w:r w:rsidR="0052505A">
              <w:t>20</w:t>
            </w:r>
            <w:r w:rsidRPr="00875993">
              <w:t xml:space="preserve"> (première rédaction)</w:t>
            </w:r>
          </w:p>
          <w:p w14:paraId="7D0C2B36" w14:textId="77777777" w:rsidR="000E5F4F" w:rsidRPr="009C2947" w:rsidRDefault="000E5F4F" w:rsidP="000E5F4F">
            <w:pPr>
              <w:pStyle w:val="Contenu"/>
              <w:shd w:val="clear" w:color="auto" w:fill="F2F2F2" w:themeFill="background1" w:themeFillShade="F2"/>
            </w:pPr>
            <w:r w:rsidRPr="00875993">
              <w:rPr>
                <w:b/>
              </w:rPr>
              <w:t>Préconditions :</w:t>
            </w:r>
            <w:r>
              <w:rPr>
                <w:b/>
              </w:rPr>
              <w:t xml:space="preserve"> </w:t>
            </w:r>
            <w:r w:rsidRPr="009F5965">
              <w:t>Le client doit s’être authentifié</w:t>
            </w:r>
            <w:r>
              <w:t>, et si possible avoir passé une commande, sinon la liste des commandes est vide.</w:t>
            </w:r>
          </w:p>
          <w:p w14:paraId="71484857" w14:textId="25F0972F" w:rsidR="000E5F4F" w:rsidRDefault="000E5F4F" w:rsidP="000E5F4F">
            <w:pPr>
              <w:pStyle w:val="Contenu"/>
              <w:shd w:val="clear" w:color="auto" w:fill="F2F2F2" w:themeFill="background1" w:themeFillShade="F2"/>
            </w:pPr>
            <w:r w:rsidRPr="00CD50E0">
              <w:rPr>
                <w:b/>
              </w:rPr>
              <w:t>Démarrage :</w:t>
            </w:r>
            <w:r w:rsidRPr="00875993">
              <w:t xml:space="preserve"> </w:t>
            </w:r>
            <w:r>
              <w:t>Être sur la page de consultation de la commande.</w:t>
            </w:r>
          </w:p>
          <w:p w14:paraId="19E4AD55" w14:textId="74DA65C0" w:rsidR="000E5F4F" w:rsidRDefault="000E5F4F" w:rsidP="000E5F4F">
            <w:pPr>
              <w:pStyle w:val="Contenu"/>
            </w:pPr>
          </w:p>
          <w:p w14:paraId="018418F7" w14:textId="77777777" w:rsidR="000E5F4F" w:rsidRDefault="000E5F4F" w:rsidP="000E5F4F">
            <w:pPr>
              <w:pStyle w:val="Contenu"/>
            </w:pPr>
            <w:r w:rsidRPr="000E5F4F">
              <w:rPr>
                <w:b/>
                <w:bCs/>
              </w:rPr>
              <w:t>DESCRIPTION</w:t>
            </w:r>
            <w:r w:rsidRPr="003423E8">
              <w:br/>
            </w:r>
            <w:r w:rsidRPr="000E5F4F">
              <w:rPr>
                <w:b/>
                <w:bCs/>
              </w:rPr>
              <w:t>Le scénario nominal</w:t>
            </w:r>
            <w:r w:rsidRPr="000E5F4F">
              <w:rPr>
                <w:rFonts w:ascii="Cambria" w:hAnsi="Cambria" w:cs="Cambria"/>
                <w:b/>
                <w:bCs/>
              </w:rPr>
              <w:t> </w:t>
            </w:r>
            <w:r w:rsidRPr="000E5F4F">
              <w:rPr>
                <w:b/>
                <w:bCs/>
              </w:rPr>
              <w:t>:</w:t>
            </w:r>
            <w:r>
              <w:t xml:space="preserve"> </w:t>
            </w:r>
          </w:p>
          <w:p w14:paraId="797E68B6" w14:textId="43BE5F2C" w:rsidR="000E5F4F" w:rsidRPr="00875993" w:rsidRDefault="000E5F4F" w:rsidP="000E5F4F">
            <w:pPr>
              <w:pStyle w:val="Contenu"/>
            </w:pPr>
            <w:r>
              <w:t xml:space="preserve">1. </w:t>
            </w:r>
            <w:r w:rsidRPr="000A0752">
              <w:t>Le système</w:t>
            </w:r>
            <w:r w:rsidRPr="00F6012F">
              <w:rPr>
                <w:rFonts w:ascii="Cambria" w:hAnsi="Cambria" w:cs="Cambria"/>
              </w:rPr>
              <w:t> </w:t>
            </w:r>
            <w:r w:rsidRPr="0069728D">
              <w:t xml:space="preserve">renvoie une liste </w:t>
            </w:r>
            <w:r>
              <w:t xml:space="preserve">complète </w:t>
            </w:r>
            <w:r w:rsidRPr="0069728D">
              <w:t>de</w:t>
            </w:r>
            <w:r>
              <w:t>s</w:t>
            </w:r>
            <w:r w:rsidRPr="0069728D">
              <w:t xml:space="preserve"> commandes passées</w:t>
            </w:r>
            <w:r>
              <w:t xml:space="preserve"> par le client</w:t>
            </w:r>
            <w:r w:rsidRPr="0069728D">
              <w:t>.</w:t>
            </w:r>
            <w:r w:rsidRPr="003423E8">
              <w:br/>
            </w:r>
            <w:r>
              <w:rPr>
                <w:iCs/>
              </w:rPr>
              <w:t>2</w:t>
            </w:r>
            <w:r w:rsidRPr="00344713">
              <w:rPr>
                <w:iCs/>
              </w:rPr>
              <w:t>.</w:t>
            </w:r>
            <w:r>
              <w:rPr>
                <w:i/>
                <w:iCs/>
              </w:rPr>
              <w:t xml:space="preserve"> </w:t>
            </w:r>
            <w:r w:rsidRPr="00720529">
              <w:t>Le</w:t>
            </w:r>
            <w:r w:rsidRPr="00F6012F">
              <w:rPr>
                <w:i/>
                <w:iCs/>
              </w:rPr>
              <w:t xml:space="preserve"> </w:t>
            </w:r>
            <w:r w:rsidRPr="00720529">
              <w:t>client</w:t>
            </w:r>
            <w:r w:rsidRPr="00F6012F">
              <w:rPr>
                <w:i/>
                <w:iCs/>
              </w:rPr>
              <w:t xml:space="preserve"> </w:t>
            </w:r>
            <w:r w:rsidRPr="00344713">
              <w:rPr>
                <w:iCs/>
              </w:rPr>
              <w:t>sélectionne</w:t>
            </w:r>
            <w:r w:rsidRPr="00344713">
              <w:t xml:space="preserve"> la commande</w:t>
            </w:r>
            <w:r>
              <w:t xml:space="preserve"> qu’il veut consulter.</w:t>
            </w:r>
            <w:r w:rsidRPr="00F6012F">
              <w:t xml:space="preserve"> </w:t>
            </w:r>
            <w:r w:rsidRPr="00F6012F">
              <w:br/>
            </w:r>
            <w:r>
              <w:t>3</w:t>
            </w:r>
            <w:r w:rsidRPr="00F6012F">
              <w:t>.</w:t>
            </w:r>
            <w:r w:rsidRPr="00F6012F">
              <w:rPr>
                <w:rFonts w:ascii="Cambria" w:hAnsi="Cambria" w:cs="Cambria"/>
              </w:rPr>
              <w:t> </w:t>
            </w:r>
            <w:r w:rsidRPr="000A0752">
              <w:t>Le système</w:t>
            </w:r>
            <w:r w:rsidRPr="00F6012F">
              <w:rPr>
                <w:rFonts w:ascii="Cambria" w:hAnsi="Cambria" w:cs="Cambria"/>
              </w:rPr>
              <w:t> </w:t>
            </w:r>
            <w:r>
              <w:t>affiche les informations de la commande, ainsi que son suivi.</w:t>
            </w:r>
            <w:r w:rsidRPr="00264B5A">
              <w:br/>
            </w:r>
          </w:p>
          <w:p w14:paraId="06521A1A" w14:textId="4BAD1016" w:rsidR="00572644" w:rsidRDefault="000E5F4F" w:rsidP="000E5F4F">
            <w:pPr>
              <w:pStyle w:val="Contenu"/>
              <w:shd w:val="clear" w:color="auto" w:fill="F2F2F2" w:themeFill="background1" w:themeFillShade="F2"/>
              <w:rPr>
                <w:sz w:val="32"/>
                <w:szCs w:val="32"/>
              </w:rPr>
            </w:pPr>
            <w:r>
              <w:rPr>
                <w:sz w:val="32"/>
                <w:szCs w:val="32"/>
              </w:rPr>
              <w:t xml:space="preserve">                                                         </w:t>
            </w:r>
          </w:p>
          <w:p w14:paraId="6291F8D5" w14:textId="77777777" w:rsidR="000E5F4F" w:rsidRDefault="000E5F4F" w:rsidP="000E5F4F">
            <w:pPr>
              <w:pStyle w:val="Contenu"/>
              <w:shd w:val="clear" w:color="auto" w:fill="F2F2F2" w:themeFill="background1" w:themeFillShade="F2"/>
              <w:rPr>
                <w:sz w:val="32"/>
                <w:szCs w:val="32"/>
              </w:rPr>
            </w:pPr>
          </w:p>
          <w:p w14:paraId="1503F366" w14:textId="77777777" w:rsidR="000E5F4F" w:rsidRPr="000E5F4F" w:rsidRDefault="000E5F4F" w:rsidP="000E5F4F">
            <w:pPr>
              <w:pStyle w:val="Contenu"/>
              <w:shd w:val="clear" w:color="auto" w:fill="F2F2F2" w:themeFill="background1" w:themeFillShade="F2"/>
              <w:rPr>
                <w:b/>
                <w:bCs/>
              </w:rPr>
            </w:pPr>
            <w:r w:rsidRPr="000E5F4F">
              <w:rPr>
                <w:b/>
                <w:bCs/>
              </w:rPr>
              <w:t>Les scénarios alternatifs</w:t>
            </w:r>
          </w:p>
          <w:p w14:paraId="539D58BC" w14:textId="77777777" w:rsidR="000E5F4F" w:rsidRDefault="000E5F4F" w:rsidP="000E5F4F">
            <w:pPr>
              <w:pStyle w:val="Contenu"/>
              <w:shd w:val="clear" w:color="auto" w:fill="F2F2F2" w:themeFill="background1" w:themeFillShade="F2"/>
            </w:pPr>
            <w:r>
              <w:t>1.a La liste renvoyée est vide.</w:t>
            </w:r>
          </w:p>
          <w:p w14:paraId="3729164A" w14:textId="77777777" w:rsidR="000E5F4F" w:rsidRDefault="000E5F4F" w:rsidP="000E5F4F">
            <w:pPr>
              <w:pStyle w:val="Contenu"/>
              <w:shd w:val="clear" w:color="auto" w:fill="F2F2F2" w:themeFill="background1" w:themeFillShade="F2"/>
            </w:pPr>
            <w:r>
              <w:t>2</w:t>
            </w:r>
            <w:r w:rsidRPr="00DE2926">
              <w:t>.</w:t>
            </w:r>
            <w:r>
              <w:t>b</w:t>
            </w:r>
            <w:r w:rsidRPr="00DE2926">
              <w:rPr>
                <w:rFonts w:ascii="Cambria" w:hAnsi="Cambria" w:cs="Cambria"/>
              </w:rPr>
              <w:t> </w:t>
            </w:r>
            <w:r w:rsidRPr="00720529">
              <w:t>Le</w:t>
            </w:r>
            <w:r>
              <w:rPr>
                <w:i/>
                <w:iCs/>
              </w:rPr>
              <w:t xml:space="preserve"> </w:t>
            </w:r>
            <w:r w:rsidRPr="00720529">
              <w:t>client</w:t>
            </w:r>
            <w:r>
              <w:rPr>
                <w:i/>
                <w:iCs/>
              </w:rPr>
              <w:t xml:space="preserve"> </w:t>
            </w:r>
            <w:r w:rsidRPr="00C628E9">
              <w:rPr>
                <w:iCs/>
              </w:rPr>
              <w:t>quitte</w:t>
            </w:r>
            <w:r>
              <w:rPr>
                <w:iCs/>
              </w:rPr>
              <w:t xml:space="preserve"> la page de consultation des commandes</w:t>
            </w:r>
            <w:r w:rsidRPr="00C628E9">
              <w:rPr>
                <w:iCs/>
              </w:rPr>
              <w:t>.</w:t>
            </w:r>
            <w:r w:rsidRPr="00DE2926">
              <w:rPr>
                <w:rFonts w:ascii="Cambria" w:hAnsi="Cambria" w:cs="Cambria"/>
              </w:rPr>
              <w:t> </w:t>
            </w:r>
            <w:r w:rsidRPr="00DE2926">
              <w:br/>
            </w:r>
            <w:r>
              <w:t>3</w:t>
            </w:r>
            <w:r w:rsidRPr="00DE2926">
              <w:t>.</w:t>
            </w:r>
            <w:r>
              <w:t>c</w:t>
            </w:r>
            <w:r w:rsidRPr="00DE2926">
              <w:rPr>
                <w:rFonts w:ascii="Cambria" w:hAnsi="Cambria" w:cs="Cambria"/>
              </w:rPr>
              <w:t> </w:t>
            </w:r>
            <w:r w:rsidRPr="005F06BB">
              <w:rPr>
                <w:rFonts w:cs="Cambria"/>
              </w:rPr>
              <w:t xml:space="preserve">La commande </w:t>
            </w:r>
            <w:r>
              <w:rPr>
                <w:rFonts w:cs="Cambria"/>
              </w:rPr>
              <w:t>n’est pas trouvée</w:t>
            </w:r>
            <w:r w:rsidRPr="00C628E9">
              <w:rPr>
                <w:rFonts w:cs="Cambria"/>
              </w:rPr>
              <w:t>.</w:t>
            </w:r>
          </w:p>
          <w:p w14:paraId="3E88B967" w14:textId="0006FB83" w:rsidR="00E85019" w:rsidRPr="00E85019" w:rsidRDefault="000E5F4F" w:rsidP="00E85019">
            <w:pPr>
              <w:pStyle w:val="Contenu"/>
            </w:pPr>
            <w:r w:rsidRPr="00DE2926">
              <w:rPr>
                <w:b/>
              </w:rPr>
              <w:t>Fin :</w:t>
            </w:r>
            <w:r w:rsidRPr="00DE2926">
              <w:rPr>
                <w:rFonts w:ascii="Cambria" w:hAnsi="Cambria" w:cs="Cambria"/>
              </w:rPr>
              <w:t> </w:t>
            </w:r>
            <w:r w:rsidRPr="00DE2926">
              <w:t xml:space="preserve">Scénario nominal : </w:t>
            </w:r>
            <w:r>
              <w:t>à l’étape 3.</w:t>
            </w:r>
            <w:r w:rsidR="00E85019" w:rsidRPr="00E85019">
              <w:t xml:space="preserve">      </w:t>
            </w:r>
          </w:p>
          <w:p w14:paraId="10221D80" w14:textId="33BD9748" w:rsidR="00E85019" w:rsidRPr="00E85019" w:rsidRDefault="00E85019" w:rsidP="00E85019">
            <w:pPr>
              <w:pStyle w:val="Contenu"/>
              <w:shd w:val="clear" w:color="auto" w:fill="F2F2F2" w:themeFill="background1" w:themeFillShade="F2"/>
            </w:pPr>
            <w:r w:rsidRPr="00E85019">
              <w:rPr>
                <w:b/>
                <w:bCs/>
              </w:rPr>
              <w:t>Postconditions :</w:t>
            </w:r>
            <w:r w:rsidRPr="00E85019">
              <w:t xml:space="preserve"> Aucun    </w:t>
            </w:r>
            <w:r>
              <w:t xml:space="preserve">                                                                                                             </w:t>
            </w:r>
            <w:r w:rsidRPr="00E85019">
              <w:t xml:space="preserve">                                                                                                </w:t>
            </w:r>
          </w:p>
          <w:p w14:paraId="5239CB5B" w14:textId="77777777" w:rsidR="000E5F4F" w:rsidRDefault="00E85019" w:rsidP="00E85019">
            <w:pPr>
              <w:pStyle w:val="Contenu"/>
              <w:shd w:val="clear" w:color="auto" w:fill="F2F2F2" w:themeFill="background1" w:themeFillShade="F2"/>
            </w:pPr>
            <w:r w:rsidRPr="00E85019">
              <w:t xml:space="preserve">                                                                                </w:t>
            </w:r>
          </w:p>
          <w:p w14:paraId="7FA30B54" w14:textId="77777777" w:rsidR="00E93B40" w:rsidRDefault="00E93B40" w:rsidP="00471D00">
            <w:pPr>
              <w:pStyle w:val="Contenu"/>
              <w:rPr>
                <w:b/>
                <w:bCs/>
              </w:rPr>
            </w:pPr>
          </w:p>
          <w:p w14:paraId="0E3B50A8" w14:textId="52F4425F" w:rsidR="00471D00" w:rsidRPr="00471D00" w:rsidRDefault="00471D00" w:rsidP="00471D00">
            <w:pPr>
              <w:pStyle w:val="Contenu"/>
              <w:rPr>
                <w:b/>
                <w:bCs/>
              </w:rPr>
            </w:pPr>
            <w:r w:rsidRPr="00471D00">
              <w:rPr>
                <w:b/>
                <w:bCs/>
              </w:rPr>
              <w:t>COMPLEMENTS</w:t>
            </w:r>
          </w:p>
          <w:p w14:paraId="1491F468" w14:textId="77777777" w:rsidR="00471D00" w:rsidRPr="00471D00" w:rsidRDefault="00471D00" w:rsidP="00471D00">
            <w:pPr>
              <w:pStyle w:val="Contenu"/>
              <w:rPr>
                <w:b/>
                <w:bCs/>
              </w:rPr>
            </w:pPr>
            <w:r w:rsidRPr="00471D00">
              <w:rPr>
                <w:b/>
                <w:bCs/>
              </w:rPr>
              <w:t>Ergonomie</w:t>
            </w:r>
            <w:r w:rsidRPr="00471D00">
              <w:rPr>
                <w:rFonts w:ascii="Cambria" w:hAnsi="Cambria" w:cs="Cambria"/>
                <w:b/>
                <w:bCs/>
              </w:rPr>
              <w:t> </w:t>
            </w:r>
          </w:p>
          <w:p w14:paraId="742ACA8B" w14:textId="696C7DAB" w:rsidR="00E93B40" w:rsidRDefault="00471D00" w:rsidP="00471D00">
            <w:pPr>
              <w:pStyle w:val="Contenu"/>
            </w:pPr>
            <w:r w:rsidRPr="009B2AFF">
              <w:t xml:space="preserve">L’affichage des </w:t>
            </w:r>
            <w:r>
              <w:t>commandes suivra un ordre chronologique décroissant (des plus récentes aux plus anciennes).</w:t>
            </w:r>
          </w:p>
          <w:p w14:paraId="021DF95E" w14:textId="77777777" w:rsidR="00E93B40" w:rsidRDefault="00E93B40" w:rsidP="00471D00">
            <w:pPr>
              <w:pStyle w:val="Contenu"/>
            </w:pPr>
          </w:p>
          <w:p w14:paraId="0DA18882" w14:textId="5621CAC3" w:rsidR="006A2548" w:rsidRPr="00E93B40" w:rsidRDefault="006A2548" w:rsidP="00E93B40">
            <w:pPr>
              <w:pStyle w:val="Contenu"/>
              <w:shd w:val="clear" w:color="auto" w:fill="F2F2F2" w:themeFill="background1" w:themeFillShade="F2"/>
              <w:rPr>
                <w:b/>
                <w:bCs/>
              </w:rPr>
            </w:pPr>
            <w:r w:rsidRPr="00E93B40">
              <w:rPr>
                <w:b/>
                <w:bCs/>
              </w:rPr>
              <w:t>Performance attendue</w:t>
            </w:r>
            <w:r w:rsidRPr="00E93B40">
              <w:rPr>
                <w:rFonts w:ascii="Cambria" w:hAnsi="Cambria" w:cs="Cambria"/>
                <w:b/>
                <w:bCs/>
              </w:rPr>
              <w:t> </w:t>
            </w:r>
            <w:r w:rsidR="00E93B40">
              <w:rPr>
                <w:rFonts w:ascii="Cambria" w:hAnsi="Cambria" w:cs="Cambria"/>
                <w:b/>
                <w:bCs/>
              </w:rPr>
              <w:t xml:space="preserve">                                                                                                                    </w:t>
            </w:r>
          </w:p>
          <w:p w14:paraId="02F6B224" w14:textId="77777777" w:rsidR="00CC0DF8" w:rsidRDefault="006A2548" w:rsidP="00E93B40">
            <w:pPr>
              <w:pStyle w:val="Contenu"/>
              <w:shd w:val="clear" w:color="auto" w:fill="F2F2F2" w:themeFill="background1" w:themeFillShade="F2"/>
            </w:pPr>
            <w:r>
              <w:t>Non communiquée.</w:t>
            </w:r>
          </w:p>
          <w:p w14:paraId="4D1CC972" w14:textId="77777777" w:rsidR="00CC0DF8" w:rsidRPr="00CC0DF8" w:rsidRDefault="00CC0DF8" w:rsidP="00CC0DF8">
            <w:pPr>
              <w:pStyle w:val="Contenu"/>
              <w:rPr>
                <w:b/>
                <w:bCs/>
              </w:rPr>
            </w:pPr>
            <w:r w:rsidRPr="00CC0DF8">
              <w:rPr>
                <w:b/>
                <w:bCs/>
              </w:rPr>
              <w:t>Problèmes non résolus</w:t>
            </w:r>
            <w:r w:rsidRPr="00CC0DF8">
              <w:rPr>
                <w:rFonts w:ascii="Cambria" w:hAnsi="Cambria" w:cs="Cambria"/>
                <w:b/>
                <w:bCs/>
              </w:rPr>
              <w:t> </w:t>
            </w:r>
          </w:p>
          <w:p w14:paraId="1E4FB7B1" w14:textId="77777777" w:rsidR="00CC0DF8" w:rsidRDefault="00CC0DF8" w:rsidP="00CC0DF8">
            <w:pPr>
              <w:pStyle w:val="Contenu"/>
            </w:pPr>
            <w:r>
              <w:t>Non communiqués.</w:t>
            </w:r>
          </w:p>
          <w:p w14:paraId="4CC5ADB8" w14:textId="38FEB417" w:rsidR="00CC0DF8" w:rsidRPr="00CC0DF8" w:rsidRDefault="00CC0DF8" w:rsidP="00CC0DF8">
            <w:pPr>
              <w:pStyle w:val="Contenu"/>
            </w:pPr>
          </w:p>
        </w:tc>
      </w:tr>
    </w:tbl>
    <w:p w14:paraId="6AA1EFB1" w14:textId="77777777" w:rsidR="00CC0DF8" w:rsidRDefault="00CC0DF8" w:rsidP="003C30FD">
      <w:pPr>
        <w:pStyle w:val="Contenu"/>
        <w:rPr>
          <w:sz w:val="32"/>
          <w:szCs w:val="32"/>
        </w:rPr>
      </w:pPr>
    </w:p>
    <w:tbl>
      <w:tblPr>
        <w:tblW w:w="10080"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80"/>
      </w:tblGrid>
      <w:tr w:rsidR="00CC0DF8" w14:paraId="23C4CA75" w14:textId="77777777" w:rsidTr="00A138BF">
        <w:trPr>
          <w:trHeight w:val="6061"/>
        </w:trPr>
        <w:tc>
          <w:tcPr>
            <w:tcW w:w="10080" w:type="dxa"/>
          </w:tcPr>
          <w:p w14:paraId="2833BAD7" w14:textId="77777777" w:rsidR="00E9129E" w:rsidRPr="00E9129E" w:rsidRDefault="00E9129E" w:rsidP="00A138BF">
            <w:pPr>
              <w:pStyle w:val="Contenu"/>
              <w:shd w:val="clear" w:color="auto" w:fill="F2F2F2" w:themeFill="background1" w:themeFillShade="F2"/>
              <w:jc w:val="center"/>
              <w:rPr>
                <w:rFonts w:ascii="Cambria" w:hAnsi="Cambria" w:cs="Cambria"/>
                <w:b/>
                <w:bCs/>
              </w:rPr>
            </w:pPr>
            <w:r w:rsidRPr="00E9129E">
              <w:rPr>
                <w:b/>
                <w:bCs/>
              </w:rPr>
              <w:t>Interface web client - Cas n°4</w:t>
            </w:r>
          </w:p>
          <w:p w14:paraId="6393A0DF" w14:textId="77777777" w:rsidR="00E9129E" w:rsidRPr="00F36C59" w:rsidRDefault="00E9129E" w:rsidP="00A138BF">
            <w:pPr>
              <w:pStyle w:val="Contenu"/>
              <w:shd w:val="clear" w:color="auto" w:fill="F2F2F2" w:themeFill="background1" w:themeFillShade="F2"/>
            </w:pPr>
          </w:p>
          <w:p w14:paraId="318F71E4" w14:textId="2913262C" w:rsidR="00E9129E" w:rsidRPr="00875993" w:rsidRDefault="00E9129E" w:rsidP="00A138BF">
            <w:pPr>
              <w:pStyle w:val="Contenu"/>
              <w:shd w:val="clear" w:color="auto" w:fill="F2F2F2" w:themeFill="background1" w:themeFillShade="F2"/>
            </w:pPr>
            <w:r w:rsidRPr="00E9129E">
              <w:rPr>
                <w:b/>
                <w:bCs/>
              </w:rPr>
              <w:t>Nom :</w:t>
            </w:r>
            <w:r>
              <w:t xml:space="preserve"> Payer</w:t>
            </w:r>
          </w:p>
          <w:p w14:paraId="6710FA5D" w14:textId="77777777" w:rsidR="00E9129E" w:rsidRPr="00875993" w:rsidRDefault="00E9129E" w:rsidP="00A138BF">
            <w:pPr>
              <w:pStyle w:val="Contenu"/>
              <w:shd w:val="clear" w:color="auto" w:fill="F2F2F2" w:themeFill="background1" w:themeFillShade="F2"/>
            </w:pPr>
            <w:r w:rsidRPr="00E9129E">
              <w:rPr>
                <w:b/>
                <w:bCs/>
              </w:rPr>
              <w:t>Acteur(s)</w:t>
            </w:r>
            <w:r w:rsidRPr="00875993">
              <w:t xml:space="preserve"> : </w:t>
            </w:r>
            <w:r w:rsidRPr="00DB0B11">
              <w:rPr>
                <w:highlight w:val="red"/>
              </w:rPr>
              <w:t>Client</w:t>
            </w:r>
          </w:p>
          <w:p w14:paraId="01F1F0D2" w14:textId="77777777" w:rsidR="00E9129E" w:rsidRPr="00875993" w:rsidRDefault="00E9129E" w:rsidP="00A138BF">
            <w:pPr>
              <w:pStyle w:val="Contenu"/>
              <w:shd w:val="clear" w:color="auto" w:fill="F2F2F2" w:themeFill="background1" w:themeFillShade="F2"/>
            </w:pPr>
            <w:r w:rsidRPr="00875993">
              <w:rPr>
                <w:b/>
              </w:rPr>
              <w:t>Description :</w:t>
            </w:r>
            <w:r w:rsidRPr="00875993">
              <w:t xml:space="preserve"> </w:t>
            </w:r>
            <w:r>
              <w:t>Le client paie ses achats.</w:t>
            </w:r>
          </w:p>
          <w:p w14:paraId="39B05E17" w14:textId="2E36B000" w:rsidR="00E9129E" w:rsidRPr="00875993" w:rsidRDefault="00E9129E" w:rsidP="00A138BF">
            <w:pPr>
              <w:pStyle w:val="Contenu"/>
              <w:shd w:val="clear" w:color="auto" w:fill="F2F2F2" w:themeFill="background1" w:themeFillShade="F2"/>
            </w:pPr>
            <w:r w:rsidRPr="00875993">
              <w:rPr>
                <w:b/>
              </w:rPr>
              <w:t>Auteur :</w:t>
            </w:r>
            <w:r w:rsidRPr="00875993">
              <w:t xml:space="preserve"> </w:t>
            </w:r>
            <w:r>
              <w:t>Lamine MESSACI</w:t>
            </w:r>
          </w:p>
          <w:p w14:paraId="3E165BDE" w14:textId="1C9DB080" w:rsidR="00E9129E" w:rsidRPr="00875993" w:rsidRDefault="00E9129E" w:rsidP="00A138BF">
            <w:pPr>
              <w:pStyle w:val="Contenu"/>
              <w:shd w:val="clear" w:color="auto" w:fill="F2F2F2" w:themeFill="background1" w:themeFillShade="F2"/>
            </w:pPr>
            <w:r w:rsidRPr="00875993">
              <w:rPr>
                <w:b/>
              </w:rPr>
              <w:t>Date(s) :</w:t>
            </w:r>
            <w:r w:rsidRPr="00875993">
              <w:t xml:space="preserve"> </w:t>
            </w:r>
            <w:r>
              <w:t>12</w:t>
            </w:r>
            <w:r w:rsidRPr="00875993">
              <w:t>/</w:t>
            </w:r>
            <w:r>
              <w:t>05</w:t>
            </w:r>
            <w:r w:rsidRPr="00875993">
              <w:t>/</w:t>
            </w:r>
            <w:r>
              <w:t>2020</w:t>
            </w:r>
            <w:r w:rsidRPr="00875993">
              <w:t xml:space="preserve"> (première rédaction)</w:t>
            </w:r>
          </w:p>
          <w:p w14:paraId="7ACF3760" w14:textId="77777777" w:rsidR="00E9129E" w:rsidRPr="00875993" w:rsidRDefault="00E9129E" w:rsidP="00A138BF">
            <w:pPr>
              <w:pStyle w:val="Contenu"/>
              <w:shd w:val="clear" w:color="auto" w:fill="F2F2F2" w:themeFill="background1" w:themeFillShade="F2"/>
              <w:rPr>
                <w:b/>
              </w:rPr>
            </w:pPr>
          </w:p>
          <w:p w14:paraId="7A8C5502" w14:textId="77777777" w:rsidR="00E9129E" w:rsidRPr="00875993" w:rsidRDefault="00E9129E" w:rsidP="00A138BF">
            <w:pPr>
              <w:pStyle w:val="Contenu"/>
              <w:shd w:val="clear" w:color="auto" w:fill="F2F2F2" w:themeFill="background1" w:themeFillShade="F2"/>
            </w:pPr>
            <w:r w:rsidRPr="00875993">
              <w:rPr>
                <w:b/>
              </w:rPr>
              <w:t>Préconditions :</w:t>
            </w:r>
            <w:r>
              <w:rPr>
                <w:b/>
              </w:rPr>
              <w:t xml:space="preserve"> </w:t>
            </w:r>
            <w:r w:rsidRPr="002F2DDC">
              <w:t xml:space="preserve">Le </w:t>
            </w:r>
            <w:r>
              <w:t>client clique sur «</w:t>
            </w:r>
            <w:r>
              <w:rPr>
                <w:rFonts w:ascii="Cambria" w:hAnsi="Cambria" w:cs="Cambria"/>
              </w:rPr>
              <w:t> </w:t>
            </w:r>
            <w:r>
              <w:t>Finaliser la commande</w:t>
            </w:r>
            <w:r>
              <w:rPr>
                <w:rFonts w:ascii="Cambria" w:hAnsi="Cambria" w:cs="Cambria"/>
              </w:rPr>
              <w:t> </w:t>
            </w:r>
            <w:r>
              <w:t>»</w:t>
            </w:r>
          </w:p>
          <w:p w14:paraId="7945D81A" w14:textId="3349864D" w:rsidR="00CC0DF8" w:rsidRDefault="00E9129E" w:rsidP="00A138BF">
            <w:pPr>
              <w:pStyle w:val="Contenu"/>
              <w:shd w:val="clear" w:color="auto" w:fill="F2F2F2" w:themeFill="background1" w:themeFillShade="F2"/>
            </w:pPr>
            <w:r w:rsidRPr="00CD50E0">
              <w:rPr>
                <w:b/>
              </w:rPr>
              <w:t>Démarrage :</w:t>
            </w:r>
            <w:r w:rsidRPr="00875993">
              <w:t xml:space="preserve"> </w:t>
            </w:r>
            <w:r>
              <w:t>Le client passe des commandes, les enregistre et une interface lui propose différents moyens de paiement.</w:t>
            </w:r>
          </w:p>
          <w:p w14:paraId="26B21017" w14:textId="18200D36" w:rsidR="00A138BF" w:rsidRDefault="00A138BF" w:rsidP="00A138BF">
            <w:pPr>
              <w:pStyle w:val="Contenu"/>
              <w:shd w:val="clear" w:color="auto" w:fill="F2F2F2" w:themeFill="background1" w:themeFillShade="F2"/>
            </w:pPr>
          </w:p>
          <w:p w14:paraId="20A795B4" w14:textId="77777777" w:rsidR="00A138BF" w:rsidRDefault="00A138BF" w:rsidP="00A138BF">
            <w:pPr>
              <w:pStyle w:val="Contenu"/>
              <w:shd w:val="clear" w:color="auto" w:fill="F2F2F2" w:themeFill="background1" w:themeFillShade="F2"/>
            </w:pPr>
          </w:p>
          <w:p w14:paraId="666C3005" w14:textId="77777777" w:rsidR="00A138BF" w:rsidRDefault="00A138BF" w:rsidP="0088792B">
            <w:pPr>
              <w:pStyle w:val="Contenu"/>
              <w:rPr>
                <w:b/>
              </w:rPr>
            </w:pPr>
          </w:p>
          <w:p w14:paraId="13E28202" w14:textId="77777777" w:rsidR="00A138BF" w:rsidRDefault="00A138BF" w:rsidP="0088792B">
            <w:pPr>
              <w:pStyle w:val="Contenu"/>
              <w:rPr>
                <w:b/>
              </w:rPr>
            </w:pPr>
          </w:p>
          <w:p w14:paraId="3406D2E3" w14:textId="77777777" w:rsidR="00A138BF" w:rsidRDefault="00A138BF" w:rsidP="0088792B">
            <w:pPr>
              <w:pStyle w:val="Contenu"/>
              <w:rPr>
                <w:b/>
              </w:rPr>
            </w:pPr>
          </w:p>
          <w:p w14:paraId="71221F6F" w14:textId="73A24A3C" w:rsidR="0088792B" w:rsidRDefault="0088792B" w:rsidP="0088792B">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3D32B5">
              <w:rPr>
                <w:b/>
                <w:bCs/>
              </w:rPr>
              <w:t>Le</w:t>
            </w:r>
            <w:r w:rsidRPr="00A138BF">
              <w:rPr>
                <w:bCs/>
              </w:rPr>
              <w:t xml:space="preserve"> </w:t>
            </w:r>
            <w:r w:rsidRPr="003D32B5">
              <w:rPr>
                <w:b/>
                <w:bCs/>
              </w:rPr>
              <w:t>système</w:t>
            </w:r>
            <w:r w:rsidRPr="00264B5A">
              <w:t xml:space="preserve"> affiche </w:t>
            </w:r>
            <w:r>
              <w:t>le récapitulatif de la commande.</w:t>
            </w:r>
            <w:r w:rsidRPr="00264B5A">
              <w:br/>
              <w:t>2.</w:t>
            </w:r>
            <w:r w:rsidRPr="00264B5A">
              <w:rPr>
                <w:rFonts w:ascii="Cambria" w:hAnsi="Cambria" w:cs="Cambria"/>
              </w:rPr>
              <w:t> </w:t>
            </w:r>
            <w:r w:rsidRPr="003D32B5">
              <w:rPr>
                <w:b/>
                <w:bCs/>
              </w:rPr>
              <w:t>Le</w:t>
            </w:r>
            <w:r w:rsidRPr="00A138BF">
              <w:rPr>
                <w:bCs/>
              </w:rPr>
              <w:t xml:space="preserve"> </w:t>
            </w:r>
            <w:r w:rsidRPr="003D32B5">
              <w:rPr>
                <w:b/>
                <w:bCs/>
              </w:rPr>
              <w:t>système</w:t>
            </w:r>
            <w:r w:rsidRPr="00A138BF">
              <w:rPr>
                <w:bCs/>
              </w:rPr>
              <w:t xml:space="preserve"> </w:t>
            </w:r>
            <w:r>
              <w:t>propose plusieurs moyens de paiement.</w:t>
            </w:r>
          </w:p>
          <w:p w14:paraId="451CD066" w14:textId="77777777" w:rsidR="0088792B" w:rsidRDefault="0088792B" w:rsidP="0088792B">
            <w:pPr>
              <w:pStyle w:val="Contenu"/>
            </w:pPr>
            <w:r w:rsidRPr="00264B5A">
              <w:t>3.</w:t>
            </w:r>
            <w:r w:rsidRPr="00264B5A">
              <w:rPr>
                <w:rFonts w:ascii="Cambria" w:hAnsi="Cambria" w:cs="Cambria"/>
              </w:rPr>
              <w:t> </w:t>
            </w:r>
            <w:r w:rsidRPr="003D32B5">
              <w:rPr>
                <w:b/>
                <w:bCs/>
                <w:iCs/>
              </w:rPr>
              <w:t>Le</w:t>
            </w:r>
            <w:r w:rsidRPr="0088792B">
              <w:rPr>
                <w:iCs/>
              </w:rPr>
              <w:t xml:space="preserve"> </w:t>
            </w:r>
            <w:r w:rsidRPr="003D32B5">
              <w:rPr>
                <w:b/>
                <w:bCs/>
                <w:iCs/>
              </w:rPr>
              <w:t>client</w:t>
            </w:r>
            <w:r w:rsidRPr="005B7505">
              <w:t xml:space="preserve"> choisit de régler en ligne.</w:t>
            </w:r>
          </w:p>
          <w:p w14:paraId="7D73A242" w14:textId="77777777" w:rsidR="0088792B" w:rsidRDefault="0088792B" w:rsidP="0088792B">
            <w:pPr>
              <w:pStyle w:val="Contenu"/>
            </w:pPr>
            <w:r>
              <w:t>4</w:t>
            </w:r>
            <w:r w:rsidRPr="00264B5A">
              <w:t>.</w:t>
            </w:r>
            <w:r w:rsidRPr="00264B5A">
              <w:rPr>
                <w:rFonts w:ascii="Cambria" w:hAnsi="Cambria" w:cs="Cambria"/>
              </w:rPr>
              <w:t> </w:t>
            </w:r>
            <w:r w:rsidRPr="003D32B5">
              <w:rPr>
                <w:b/>
                <w:bCs/>
                <w:iCs/>
              </w:rPr>
              <w:t>Le</w:t>
            </w:r>
            <w:r w:rsidRPr="0088792B">
              <w:rPr>
                <w:iCs/>
              </w:rPr>
              <w:t xml:space="preserve"> </w:t>
            </w:r>
            <w:r w:rsidRPr="003D32B5">
              <w:rPr>
                <w:b/>
                <w:bCs/>
                <w:iCs/>
              </w:rPr>
              <w:t>client</w:t>
            </w:r>
            <w:r w:rsidRPr="005B7505">
              <w:t xml:space="preserve"> </w:t>
            </w:r>
            <w:r>
              <w:t>renseigne ses coordonnées bancaires.</w:t>
            </w:r>
          </w:p>
          <w:p w14:paraId="58BE1D4E" w14:textId="77777777" w:rsidR="0088792B" w:rsidRDefault="0088792B" w:rsidP="0088792B">
            <w:pPr>
              <w:pStyle w:val="Contenu"/>
            </w:pPr>
            <w:r>
              <w:t>5</w:t>
            </w:r>
            <w:r w:rsidRPr="00264B5A">
              <w:t>.</w:t>
            </w:r>
            <w:r w:rsidRPr="00264B5A">
              <w:rPr>
                <w:rFonts w:ascii="Cambria" w:hAnsi="Cambria" w:cs="Cambria"/>
              </w:rPr>
              <w:t> </w:t>
            </w:r>
            <w:r w:rsidRPr="003D32B5">
              <w:rPr>
                <w:b/>
                <w:bCs/>
              </w:rPr>
              <w:t>Le</w:t>
            </w:r>
            <w:r w:rsidRPr="00A138BF">
              <w:t xml:space="preserve"> </w:t>
            </w:r>
            <w:r w:rsidRPr="003D32B5">
              <w:rPr>
                <w:b/>
                <w:bCs/>
              </w:rPr>
              <w:t>système</w:t>
            </w:r>
            <w:r w:rsidRPr="00264B5A">
              <w:rPr>
                <w:rFonts w:ascii="Cambria" w:hAnsi="Cambria" w:cs="Cambria"/>
              </w:rPr>
              <w:t> </w:t>
            </w:r>
            <w:r>
              <w:t>valide et enregistre la commande</w:t>
            </w:r>
          </w:p>
          <w:p w14:paraId="440D6CAC" w14:textId="77777777" w:rsidR="0088792B" w:rsidRDefault="0088792B" w:rsidP="0088792B">
            <w:pPr>
              <w:pStyle w:val="Contenu"/>
            </w:pPr>
          </w:p>
          <w:p w14:paraId="3305ACF2" w14:textId="77777777" w:rsidR="0088792B" w:rsidRPr="0088792B" w:rsidRDefault="0088792B" w:rsidP="00A138BF">
            <w:pPr>
              <w:pStyle w:val="Contenu"/>
              <w:shd w:val="clear" w:color="auto" w:fill="F2F2F2" w:themeFill="background1" w:themeFillShade="F2"/>
              <w:rPr>
                <w:b/>
                <w:bCs/>
              </w:rPr>
            </w:pPr>
            <w:r w:rsidRPr="0088792B">
              <w:rPr>
                <w:b/>
                <w:bCs/>
              </w:rPr>
              <w:t>Les scénarios alternatifs</w:t>
            </w:r>
          </w:p>
          <w:p w14:paraId="7BC89B8C" w14:textId="77777777" w:rsidR="0088792B" w:rsidRDefault="0088792B" w:rsidP="00A138BF">
            <w:pPr>
              <w:pStyle w:val="Contenu"/>
              <w:shd w:val="clear" w:color="auto" w:fill="F2F2F2" w:themeFill="background1" w:themeFillShade="F2"/>
            </w:pPr>
            <w:r>
              <w:t xml:space="preserve">3.a. </w:t>
            </w:r>
            <w:r w:rsidRPr="003D32B5">
              <w:rPr>
                <w:b/>
                <w:bCs/>
              </w:rPr>
              <w:t>Le</w:t>
            </w:r>
            <w:r>
              <w:t xml:space="preserve"> </w:t>
            </w:r>
            <w:r w:rsidRPr="003D32B5">
              <w:rPr>
                <w:b/>
                <w:bCs/>
              </w:rPr>
              <w:t>client</w:t>
            </w:r>
            <w:r>
              <w:t xml:space="preserve"> choisit de régler sur place.</w:t>
            </w:r>
          </w:p>
          <w:p w14:paraId="5A044FAE" w14:textId="77777777" w:rsidR="0088792B" w:rsidRDefault="0088792B" w:rsidP="00A138BF">
            <w:pPr>
              <w:pStyle w:val="Contenu"/>
              <w:shd w:val="clear" w:color="auto" w:fill="F2F2F2" w:themeFill="background1" w:themeFillShade="F2"/>
            </w:pPr>
            <w:r>
              <w:t xml:space="preserve">3.b. </w:t>
            </w:r>
            <w:r w:rsidRPr="003D32B5">
              <w:rPr>
                <w:b/>
                <w:bCs/>
              </w:rPr>
              <w:t>Le</w:t>
            </w:r>
            <w:r>
              <w:t xml:space="preserve"> </w:t>
            </w:r>
            <w:r w:rsidRPr="003D32B5">
              <w:rPr>
                <w:b/>
                <w:bCs/>
              </w:rPr>
              <w:t>client</w:t>
            </w:r>
            <w:r>
              <w:t xml:space="preserve"> choisit de régler lors de la livraison.</w:t>
            </w:r>
          </w:p>
          <w:p w14:paraId="07B22DDC" w14:textId="77777777" w:rsidR="0088792B" w:rsidRDefault="0088792B" w:rsidP="00A138BF">
            <w:pPr>
              <w:pStyle w:val="Contenu"/>
              <w:shd w:val="clear" w:color="auto" w:fill="F2F2F2" w:themeFill="background1" w:themeFillShade="F2"/>
            </w:pPr>
            <w:r>
              <w:t xml:space="preserve">5.a. </w:t>
            </w:r>
            <w:r w:rsidRPr="00EA1BE7">
              <w:t>Les</w:t>
            </w:r>
            <w:r>
              <w:t xml:space="preserve"> </w:t>
            </w:r>
            <w:r w:rsidRPr="00EA1BE7">
              <w:t>coordonnes</w:t>
            </w:r>
            <w:r>
              <w:t xml:space="preserve"> bancaires sont fausses et le paiement de la commande échoue.</w:t>
            </w:r>
          </w:p>
          <w:p w14:paraId="567BCB49" w14:textId="77777777" w:rsidR="00A138BF" w:rsidRDefault="00A138BF" w:rsidP="00A138BF">
            <w:pPr>
              <w:pStyle w:val="Contenu"/>
            </w:pPr>
            <w:r w:rsidRPr="00DE2926">
              <w:rPr>
                <w:b/>
              </w:rPr>
              <w:t>Fin :</w:t>
            </w:r>
            <w:r w:rsidRPr="00DE2926">
              <w:rPr>
                <w:rFonts w:ascii="Cambria" w:hAnsi="Cambria" w:cs="Cambria"/>
              </w:rPr>
              <w:t> </w:t>
            </w:r>
            <w:r w:rsidRPr="00DE2926">
              <w:t xml:space="preserve">Scénario nominal : </w:t>
            </w:r>
            <w:r>
              <w:t>à l’étape 5.</w:t>
            </w:r>
          </w:p>
          <w:p w14:paraId="3BEB08BD" w14:textId="77777777" w:rsidR="00A138BF" w:rsidRDefault="00A138BF" w:rsidP="00A138BF">
            <w:pPr>
              <w:pStyle w:val="Contenu"/>
              <w:rPr>
                <w:shd w:val="clear" w:color="auto" w:fill="F2F2F2" w:themeFill="background1" w:themeFillShade="F2"/>
              </w:rPr>
            </w:pPr>
            <w:r w:rsidRPr="00A138BF">
              <w:rPr>
                <w:b/>
                <w:bCs/>
                <w:shd w:val="clear" w:color="auto" w:fill="F2F2F2" w:themeFill="background1" w:themeFillShade="F2"/>
              </w:rPr>
              <w:t>Postconditions :</w:t>
            </w:r>
            <w:r w:rsidRPr="00A138BF">
              <w:rPr>
                <w:shd w:val="clear" w:color="auto" w:fill="F2F2F2" w:themeFill="background1" w:themeFillShade="F2"/>
              </w:rPr>
              <w:t> Le système informe le client que la commande a bien été enregistrée.</w:t>
            </w:r>
          </w:p>
          <w:p w14:paraId="2B8A1DF5" w14:textId="77777777" w:rsidR="00A138BF" w:rsidRPr="00A138BF" w:rsidRDefault="00A138BF" w:rsidP="00A138BF">
            <w:pPr>
              <w:pStyle w:val="Contenu"/>
              <w:rPr>
                <w:b/>
                <w:bCs/>
              </w:rPr>
            </w:pPr>
            <w:r w:rsidRPr="00A138BF">
              <w:rPr>
                <w:b/>
                <w:bCs/>
              </w:rPr>
              <w:t>COMPLEMENTS</w:t>
            </w:r>
          </w:p>
          <w:p w14:paraId="6CAC13FF" w14:textId="77777777" w:rsidR="00A138BF" w:rsidRPr="00A138BF" w:rsidRDefault="00A138BF" w:rsidP="00A138BF">
            <w:pPr>
              <w:pStyle w:val="Contenu"/>
              <w:rPr>
                <w:b/>
                <w:bCs/>
              </w:rPr>
            </w:pPr>
            <w:r w:rsidRPr="00A138BF">
              <w:rPr>
                <w:b/>
                <w:bCs/>
              </w:rPr>
              <w:t>Ergonomie</w:t>
            </w:r>
            <w:r w:rsidRPr="00A138BF">
              <w:rPr>
                <w:rFonts w:ascii="Cambria" w:hAnsi="Cambria" w:cs="Cambria"/>
                <w:b/>
                <w:bCs/>
              </w:rPr>
              <w:t> </w:t>
            </w:r>
          </w:p>
          <w:p w14:paraId="10B55A2B" w14:textId="77777777" w:rsidR="00A138BF" w:rsidRDefault="00A138BF" w:rsidP="00A138BF">
            <w:pPr>
              <w:pStyle w:val="Contenu"/>
            </w:pPr>
            <w:r>
              <w:t xml:space="preserve">Le paiement sera sécurisé (3D </w:t>
            </w:r>
            <w:proofErr w:type="spellStart"/>
            <w:r>
              <w:t>secure</w:t>
            </w:r>
            <w:proofErr w:type="spellEnd"/>
            <w:r>
              <w:t>).</w:t>
            </w:r>
          </w:p>
          <w:p w14:paraId="730A8CB6" w14:textId="77777777" w:rsidR="00A138BF" w:rsidRDefault="00A138BF" w:rsidP="00A138BF">
            <w:pPr>
              <w:pStyle w:val="Contenu"/>
            </w:pPr>
          </w:p>
          <w:p w14:paraId="76C52A42" w14:textId="77777777" w:rsidR="00A138BF" w:rsidRPr="00A138BF" w:rsidRDefault="00A138BF" w:rsidP="00A138BF">
            <w:pPr>
              <w:pStyle w:val="Contenu"/>
              <w:shd w:val="clear" w:color="auto" w:fill="F2F2F2" w:themeFill="background1" w:themeFillShade="F2"/>
              <w:rPr>
                <w:b/>
                <w:bCs/>
              </w:rPr>
            </w:pPr>
            <w:r w:rsidRPr="00A138BF">
              <w:rPr>
                <w:b/>
                <w:bCs/>
              </w:rPr>
              <w:t>Performance attendue</w:t>
            </w:r>
            <w:r w:rsidRPr="00A138BF">
              <w:rPr>
                <w:rFonts w:ascii="Cambria" w:hAnsi="Cambria" w:cs="Cambria"/>
                <w:b/>
                <w:bCs/>
              </w:rPr>
              <w:t> </w:t>
            </w:r>
          </w:p>
          <w:p w14:paraId="1AA45F58" w14:textId="77777777" w:rsidR="00A138BF" w:rsidRDefault="00A138BF" w:rsidP="00A138BF">
            <w:pPr>
              <w:pStyle w:val="Contenu"/>
              <w:shd w:val="clear" w:color="auto" w:fill="F2F2F2" w:themeFill="background1" w:themeFillShade="F2"/>
            </w:pPr>
            <w:r>
              <w:t>L’enregistrement de la commande doit se faire en moins de 5 secondes.</w:t>
            </w:r>
          </w:p>
          <w:p w14:paraId="2AE83AD9" w14:textId="77777777" w:rsidR="00A138BF" w:rsidRPr="00A138BF" w:rsidRDefault="00A138BF" w:rsidP="00A138BF">
            <w:pPr>
              <w:pStyle w:val="Contenu"/>
              <w:rPr>
                <w:b/>
                <w:bCs/>
              </w:rPr>
            </w:pPr>
            <w:r w:rsidRPr="00A138BF">
              <w:rPr>
                <w:b/>
                <w:bCs/>
              </w:rPr>
              <w:t>Problèmes non résolus</w:t>
            </w:r>
            <w:r w:rsidRPr="00A138BF">
              <w:rPr>
                <w:rFonts w:ascii="Cambria" w:hAnsi="Cambria" w:cs="Cambria"/>
                <w:b/>
                <w:bCs/>
              </w:rPr>
              <w:t> </w:t>
            </w:r>
          </w:p>
          <w:p w14:paraId="68CD3706" w14:textId="2A265327" w:rsidR="00A138BF" w:rsidRPr="00A138BF" w:rsidRDefault="00A138BF" w:rsidP="00A138BF">
            <w:pPr>
              <w:pStyle w:val="Contenu"/>
            </w:pPr>
            <w:r>
              <w:t>Non communiqués.</w:t>
            </w:r>
          </w:p>
        </w:tc>
      </w:tr>
    </w:tbl>
    <w:p w14:paraId="3331060B" w14:textId="77777777" w:rsidR="00A138BF" w:rsidRDefault="00A138BF" w:rsidP="003C30FD">
      <w:pPr>
        <w:pStyle w:val="Contenu"/>
        <w:rPr>
          <w:sz w:val="32"/>
          <w:szCs w:val="32"/>
        </w:rPr>
      </w:pPr>
    </w:p>
    <w:tbl>
      <w:tblPr>
        <w:tblW w:w="10072"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72"/>
      </w:tblGrid>
      <w:tr w:rsidR="00A138BF" w14:paraId="7B0854C9" w14:textId="77777777" w:rsidTr="00070089">
        <w:trPr>
          <w:trHeight w:val="1703"/>
        </w:trPr>
        <w:tc>
          <w:tcPr>
            <w:tcW w:w="10072" w:type="dxa"/>
          </w:tcPr>
          <w:p w14:paraId="09A9A506" w14:textId="77777777" w:rsidR="00A138BF" w:rsidRPr="00A138BF" w:rsidRDefault="00A138BF" w:rsidP="00070089">
            <w:pPr>
              <w:pStyle w:val="Contenu"/>
              <w:shd w:val="clear" w:color="auto" w:fill="F2F2F2" w:themeFill="background1" w:themeFillShade="F2"/>
              <w:jc w:val="center"/>
              <w:rPr>
                <w:rFonts w:ascii="Cambria" w:hAnsi="Cambria" w:cs="Cambria"/>
                <w:b/>
                <w:bCs/>
              </w:rPr>
            </w:pPr>
            <w:r w:rsidRPr="00A138BF">
              <w:rPr>
                <w:b/>
                <w:bCs/>
              </w:rPr>
              <w:t>Interface web client - Cas n°5</w:t>
            </w:r>
          </w:p>
          <w:p w14:paraId="4C2C9059" w14:textId="77777777" w:rsidR="00A138BF" w:rsidRPr="00F36C59" w:rsidRDefault="00A138BF" w:rsidP="00070089">
            <w:pPr>
              <w:pStyle w:val="Contenu"/>
              <w:shd w:val="clear" w:color="auto" w:fill="F2F2F2" w:themeFill="background1" w:themeFillShade="F2"/>
            </w:pPr>
          </w:p>
          <w:p w14:paraId="64AA96DF" w14:textId="77777777" w:rsidR="00A138BF" w:rsidRPr="00875993" w:rsidRDefault="00A138BF" w:rsidP="00070089">
            <w:pPr>
              <w:pStyle w:val="Contenu"/>
              <w:shd w:val="clear" w:color="auto" w:fill="F2F2F2" w:themeFill="background1" w:themeFillShade="F2"/>
            </w:pPr>
            <w:r w:rsidRPr="00A138BF">
              <w:rPr>
                <w:b/>
                <w:bCs/>
              </w:rPr>
              <w:t>Nom :</w:t>
            </w:r>
            <w:r>
              <w:t xml:space="preserve"> Annuler la commande</w:t>
            </w:r>
          </w:p>
          <w:p w14:paraId="7F6AE278" w14:textId="77777777" w:rsidR="00A138BF" w:rsidRPr="00875993" w:rsidRDefault="00A138BF" w:rsidP="00070089">
            <w:pPr>
              <w:pStyle w:val="Contenu"/>
              <w:shd w:val="clear" w:color="auto" w:fill="F2F2F2" w:themeFill="background1" w:themeFillShade="F2"/>
            </w:pPr>
            <w:r w:rsidRPr="00A138BF">
              <w:rPr>
                <w:b/>
                <w:bCs/>
              </w:rPr>
              <w:t>Acteur(s)</w:t>
            </w:r>
            <w:r w:rsidRPr="00875993">
              <w:t xml:space="preserve"> : </w:t>
            </w:r>
            <w:r w:rsidRPr="00DB0B11">
              <w:rPr>
                <w:highlight w:val="red"/>
              </w:rPr>
              <w:t>Client</w:t>
            </w:r>
          </w:p>
          <w:p w14:paraId="427F004B" w14:textId="77777777" w:rsidR="00A138BF" w:rsidRPr="00875993" w:rsidRDefault="00A138BF" w:rsidP="00070089">
            <w:pPr>
              <w:pStyle w:val="Contenu"/>
              <w:shd w:val="clear" w:color="auto" w:fill="F2F2F2" w:themeFill="background1" w:themeFillShade="F2"/>
            </w:pPr>
            <w:r w:rsidRPr="00A138BF">
              <w:rPr>
                <w:b/>
                <w:bCs/>
              </w:rPr>
              <w:t xml:space="preserve">Description </w:t>
            </w:r>
            <w:r w:rsidRPr="00875993">
              <w:t xml:space="preserve">: </w:t>
            </w:r>
            <w:r>
              <w:t>Le client désire se rétracter et annuler sa commande.</w:t>
            </w:r>
          </w:p>
          <w:p w14:paraId="1D3B09E6" w14:textId="1A2B6DAA" w:rsidR="00A138BF" w:rsidRPr="00875993" w:rsidRDefault="00A138BF" w:rsidP="00070089">
            <w:pPr>
              <w:pStyle w:val="Contenu"/>
              <w:shd w:val="clear" w:color="auto" w:fill="F2F2F2" w:themeFill="background1" w:themeFillShade="F2"/>
            </w:pPr>
            <w:r w:rsidRPr="00A138BF">
              <w:rPr>
                <w:b/>
                <w:bCs/>
              </w:rPr>
              <w:t xml:space="preserve">Auteur </w:t>
            </w:r>
            <w:r w:rsidRPr="00875993">
              <w:t xml:space="preserve">: </w:t>
            </w:r>
            <w:r>
              <w:t>Lamine MESSACI</w:t>
            </w:r>
          </w:p>
          <w:p w14:paraId="7CF78F6C" w14:textId="3EE00EAB" w:rsidR="00A138BF" w:rsidRPr="00875993" w:rsidRDefault="00A138BF" w:rsidP="00070089">
            <w:pPr>
              <w:pStyle w:val="Contenu"/>
              <w:shd w:val="clear" w:color="auto" w:fill="F2F2F2" w:themeFill="background1" w:themeFillShade="F2"/>
            </w:pPr>
            <w:r w:rsidRPr="00A138BF">
              <w:rPr>
                <w:b/>
                <w:bCs/>
              </w:rPr>
              <w:t>Date(s) :</w:t>
            </w:r>
            <w:r w:rsidRPr="00875993">
              <w:t xml:space="preserve"> </w:t>
            </w:r>
            <w:r w:rsidR="009A0123">
              <w:t>12</w:t>
            </w:r>
            <w:r w:rsidRPr="00875993">
              <w:t>/</w:t>
            </w:r>
            <w:r w:rsidR="009A0123">
              <w:t>05</w:t>
            </w:r>
            <w:r w:rsidRPr="00875993">
              <w:t>/20</w:t>
            </w:r>
            <w:r w:rsidR="009A0123">
              <w:t xml:space="preserve">20 </w:t>
            </w:r>
            <w:r w:rsidRPr="00875993">
              <w:t>(première rédaction)</w:t>
            </w:r>
          </w:p>
          <w:p w14:paraId="40461E64" w14:textId="77777777" w:rsidR="00A138BF" w:rsidRPr="00875993" w:rsidRDefault="00A138BF" w:rsidP="00070089">
            <w:pPr>
              <w:pStyle w:val="Contenu"/>
              <w:shd w:val="clear" w:color="auto" w:fill="F2F2F2" w:themeFill="background1" w:themeFillShade="F2"/>
            </w:pPr>
          </w:p>
          <w:p w14:paraId="5D08BB6B" w14:textId="39C3101B" w:rsidR="00A138BF" w:rsidRPr="00875993" w:rsidRDefault="00A138BF" w:rsidP="00070089">
            <w:pPr>
              <w:pStyle w:val="Contenu"/>
              <w:shd w:val="clear" w:color="auto" w:fill="F2F2F2" w:themeFill="background1" w:themeFillShade="F2"/>
            </w:pPr>
            <w:r w:rsidRPr="002115B0">
              <w:rPr>
                <w:b/>
                <w:bCs/>
              </w:rPr>
              <w:t xml:space="preserve">Préconditions </w:t>
            </w:r>
            <w:r w:rsidRPr="00875993">
              <w:t>:</w:t>
            </w:r>
            <w:r>
              <w:t xml:space="preserve"> </w:t>
            </w:r>
            <w:r w:rsidRPr="00DD5DD3">
              <w:t xml:space="preserve">Une commande ne peut être annulée si aucune commande n’a été </w:t>
            </w:r>
            <w:r w:rsidRPr="00F9694F">
              <w:t>précédemment</w:t>
            </w:r>
            <w:r w:rsidRPr="002115B0">
              <w:rPr>
                <w:b/>
                <w:bCs/>
              </w:rPr>
              <w:t xml:space="preserve"> </w:t>
            </w:r>
            <w:r w:rsidRPr="00DD5DD3">
              <w:t xml:space="preserve">passée ou que la commande </w:t>
            </w:r>
            <w:r>
              <w:t xml:space="preserve">est </w:t>
            </w:r>
            <w:r w:rsidRPr="00DD5DD3">
              <w:t xml:space="preserve">en </w:t>
            </w:r>
            <w:r w:rsidR="00F9694F">
              <w:t xml:space="preserve">statut </w:t>
            </w:r>
            <w:r w:rsidRPr="00155121">
              <w:rPr>
                <w:b/>
                <w:bCs/>
                <w:i/>
                <w:iCs/>
              </w:rPr>
              <w:t>préparation</w:t>
            </w:r>
            <w:r w:rsidR="00E01487">
              <w:t xml:space="preserve"> ou en </w:t>
            </w:r>
            <w:r w:rsidR="00E01487" w:rsidRPr="00155121">
              <w:rPr>
                <w:b/>
                <w:bCs/>
                <w:i/>
                <w:iCs/>
              </w:rPr>
              <w:t>livraison</w:t>
            </w:r>
            <w:r w:rsidRPr="00DD5DD3">
              <w:t>.</w:t>
            </w:r>
          </w:p>
          <w:p w14:paraId="0B0B9133" w14:textId="77777777" w:rsidR="00A138BF" w:rsidRDefault="00A138BF" w:rsidP="00070089">
            <w:pPr>
              <w:pStyle w:val="Contenu"/>
              <w:shd w:val="clear" w:color="auto" w:fill="F2F2F2" w:themeFill="background1" w:themeFillShade="F2"/>
            </w:pPr>
            <w:r w:rsidRPr="002115B0">
              <w:rPr>
                <w:b/>
                <w:bCs/>
              </w:rPr>
              <w:t xml:space="preserve">Démarrage </w:t>
            </w:r>
            <w:r w:rsidRPr="00CD50E0">
              <w:t>:</w:t>
            </w:r>
            <w:r w:rsidRPr="00875993">
              <w:t xml:space="preserve"> </w:t>
            </w:r>
            <w:r>
              <w:t>Le client consulte la commande qu’il souhaite annuler.</w:t>
            </w:r>
          </w:p>
          <w:p w14:paraId="5AC852DD" w14:textId="77777777" w:rsidR="00070089" w:rsidRDefault="00070089" w:rsidP="00A138BF">
            <w:pPr>
              <w:pStyle w:val="Contenu"/>
            </w:pPr>
          </w:p>
          <w:p w14:paraId="583A8F55" w14:textId="77777777" w:rsidR="00070089" w:rsidRDefault="00070089" w:rsidP="00A138BF">
            <w:pPr>
              <w:pStyle w:val="Contenu"/>
              <w:rPr>
                <w:sz w:val="32"/>
                <w:szCs w:val="32"/>
              </w:rPr>
            </w:pPr>
          </w:p>
          <w:p w14:paraId="5999896B" w14:textId="77777777" w:rsidR="00070089" w:rsidRDefault="00070089" w:rsidP="00070089">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3D32B5">
              <w:rPr>
                <w:b/>
                <w:bCs/>
              </w:rPr>
              <w:t>Le</w:t>
            </w:r>
            <w:r w:rsidRPr="00264B5A">
              <w:t xml:space="preserve"> </w:t>
            </w:r>
            <w:r w:rsidRPr="003D32B5">
              <w:rPr>
                <w:b/>
                <w:bCs/>
              </w:rPr>
              <w:t>système</w:t>
            </w:r>
            <w:r w:rsidRPr="00264B5A">
              <w:t xml:space="preserve"> affiche </w:t>
            </w:r>
            <w:r>
              <w:t>la page de consultation des commandes.</w:t>
            </w:r>
          </w:p>
          <w:p w14:paraId="7239AA08" w14:textId="77777777" w:rsidR="00070089" w:rsidRDefault="00070089" w:rsidP="00070089">
            <w:pPr>
              <w:pStyle w:val="Contenu"/>
            </w:pPr>
            <w:r>
              <w:t xml:space="preserve">2. </w:t>
            </w:r>
            <w:r w:rsidRPr="00264B5A">
              <w:rPr>
                <w:rFonts w:ascii="Cambria" w:hAnsi="Cambria" w:cs="Cambria"/>
              </w:rPr>
              <w:t> </w:t>
            </w:r>
            <w:r w:rsidRPr="003D32B5">
              <w:rPr>
                <w:b/>
                <w:bCs/>
              </w:rPr>
              <w:t>Le</w:t>
            </w:r>
            <w:r w:rsidRPr="00070089">
              <w:t xml:space="preserve"> </w:t>
            </w:r>
            <w:r w:rsidRPr="003D32B5">
              <w:rPr>
                <w:b/>
                <w:bCs/>
              </w:rPr>
              <w:t>client</w:t>
            </w:r>
            <w:r>
              <w:rPr>
                <w:i/>
                <w:iCs/>
              </w:rPr>
              <w:t xml:space="preserve"> </w:t>
            </w:r>
            <w:r w:rsidRPr="00264B5A">
              <w:t xml:space="preserve">sélectionne </w:t>
            </w:r>
            <w:r>
              <w:t>la commande qu’il souhaite annuler et clique sur «</w:t>
            </w:r>
            <w:r>
              <w:rPr>
                <w:rFonts w:ascii="Cambria" w:hAnsi="Cambria" w:cs="Cambria"/>
              </w:rPr>
              <w:t> </w:t>
            </w:r>
            <w:r>
              <w:t>Annuler la commande</w:t>
            </w:r>
            <w:r>
              <w:rPr>
                <w:rFonts w:ascii="Cambria" w:hAnsi="Cambria" w:cs="Cambria"/>
              </w:rPr>
              <w:t> </w:t>
            </w:r>
            <w:r>
              <w:t>».</w:t>
            </w:r>
            <w:r w:rsidRPr="00264B5A">
              <w:t xml:space="preserve"> </w:t>
            </w:r>
            <w:r w:rsidRPr="00264B5A">
              <w:br/>
              <w:t>3.</w:t>
            </w:r>
            <w:r w:rsidRPr="00264B5A">
              <w:rPr>
                <w:rFonts w:ascii="Cambria" w:hAnsi="Cambria" w:cs="Cambria"/>
              </w:rPr>
              <w:t> </w:t>
            </w:r>
            <w:r w:rsidRPr="003D32B5">
              <w:rPr>
                <w:b/>
                <w:bCs/>
              </w:rPr>
              <w:t>Le</w:t>
            </w:r>
            <w:r w:rsidRPr="00070089">
              <w:t xml:space="preserve"> </w:t>
            </w:r>
            <w:r w:rsidRPr="003D32B5">
              <w:rPr>
                <w:b/>
                <w:bCs/>
              </w:rPr>
              <w:t>système</w:t>
            </w:r>
            <w:r w:rsidRPr="00264B5A">
              <w:rPr>
                <w:rFonts w:ascii="Cambria" w:hAnsi="Cambria" w:cs="Cambria"/>
              </w:rPr>
              <w:t> </w:t>
            </w:r>
            <w:r>
              <w:t>renvoie le message «</w:t>
            </w:r>
            <w:r>
              <w:rPr>
                <w:rFonts w:ascii="Cambria" w:hAnsi="Cambria" w:cs="Cambria"/>
              </w:rPr>
              <w:t> </w:t>
            </w:r>
            <w:r>
              <w:t>Souhaitez-vous vraiment annuler cette commande</w:t>
            </w:r>
            <w:r>
              <w:rPr>
                <w:rFonts w:ascii="Cambria" w:hAnsi="Cambria" w:cs="Cambria"/>
              </w:rPr>
              <w:t> </w:t>
            </w:r>
            <w:r>
              <w:t>?</w:t>
            </w:r>
            <w:r>
              <w:rPr>
                <w:rFonts w:ascii="Cambria" w:hAnsi="Cambria" w:cs="Cambria"/>
              </w:rPr>
              <w:t> </w:t>
            </w:r>
            <w:r>
              <w:t>»</w:t>
            </w:r>
            <w:r w:rsidRPr="00264B5A">
              <w:t>.</w:t>
            </w:r>
            <w:r w:rsidRPr="00264B5A">
              <w:br/>
              <w:t>4.</w:t>
            </w:r>
            <w:r w:rsidRPr="00264B5A">
              <w:rPr>
                <w:rFonts w:ascii="Cambria" w:hAnsi="Cambria" w:cs="Cambria"/>
              </w:rPr>
              <w:t> </w:t>
            </w:r>
            <w:r w:rsidRPr="003D32B5">
              <w:rPr>
                <w:b/>
                <w:bCs/>
                <w:iCs/>
              </w:rPr>
              <w:t>Le</w:t>
            </w:r>
            <w:r w:rsidRPr="00070089">
              <w:rPr>
                <w:iCs/>
              </w:rPr>
              <w:t xml:space="preserve"> </w:t>
            </w:r>
            <w:r w:rsidRPr="003D32B5">
              <w:rPr>
                <w:b/>
                <w:bCs/>
                <w:iCs/>
              </w:rPr>
              <w:t>client</w:t>
            </w:r>
            <w:r w:rsidRPr="009F5198">
              <w:t xml:space="preserve"> confirme l’annulation.</w:t>
            </w:r>
          </w:p>
          <w:p w14:paraId="1A0C8ACB" w14:textId="355B32C2" w:rsidR="00070089" w:rsidRDefault="00070089" w:rsidP="00070089">
            <w:pPr>
              <w:pStyle w:val="Contenu"/>
            </w:pPr>
            <w:r>
              <w:t>5</w:t>
            </w:r>
            <w:r w:rsidRPr="00070089">
              <w:t xml:space="preserve">. </w:t>
            </w:r>
            <w:r w:rsidRPr="003D32B5">
              <w:rPr>
                <w:b/>
                <w:bCs/>
              </w:rPr>
              <w:t>Le</w:t>
            </w:r>
            <w:r w:rsidRPr="00070089">
              <w:t xml:space="preserve"> </w:t>
            </w:r>
            <w:r w:rsidRPr="003D32B5">
              <w:rPr>
                <w:b/>
                <w:bCs/>
              </w:rPr>
              <w:t>système</w:t>
            </w:r>
            <w:r>
              <w:t xml:space="preserve"> annule la commande.</w:t>
            </w:r>
          </w:p>
          <w:p w14:paraId="06B7011D" w14:textId="77777777" w:rsidR="00070089" w:rsidRDefault="00070089" w:rsidP="00070089">
            <w:pPr>
              <w:pStyle w:val="Contenu"/>
            </w:pPr>
          </w:p>
          <w:p w14:paraId="7165F277" w14:textId="77777777" w:rsidR="00070089" w:rsidRPr="00070089" w:rsidRDefault="00070089" w:rsidP="00070089">
            <w:pPr>
              <w:pStyle w:val="Contenu"/>
              <w:shd w:val="clear" w:color="auto" w:fill="F2F2F2" w:themeFill="background1" w:themeFillShade="F2"/>
              <w:rPr>
                <w:b/>
                <w:bCs/>
              </w:rPr>
            </w:pPr>
            <w:r w:rsidRPr="00070089">
              <w:rPr>
                <w:b/>
                <w:bCs/>
              </w:rPr>
              <w:t>Les scénarios alternatifs</w:t>
            </w:r>
          </w:p>
          <w:p w14:paraId="6F13B82A" w14:textId="77777777" w:rsidR="00070089" w:rsidRDefault="00070089" w:rsidP="00070089">
            <w:pPr>
              <w:pStyle w:val="Contenu"/>
              <w:shd w:val="clear" w:color="auto" w:fill="F2F2F2" w:themeFill="background1" w:themeFillShade="F2"/>
              <w:rPr>
                <w:rFonts w:ascii="Cambria" w:hAnsi="Cambria" w:cs="Cambria"/>
              </w:rPr>
            </w:pPr>
            <w:r>
              <w:t>4.</w:t>
            </w:r>
            <w:r w:rsidRPr="00DE2926">
              <w:t>a</w:t>
            </w:r>
            <w:r w:rsidRPr="00DE2926">
              <w:rPr>
                <w:rFonts w:ascii="Cambria" w:hAnsi="Cambria" w:cs="Cambria"/>
              </w:rPr>
              <w:t> </w:t>
            </w:r>
            <w:r w:rsidRPr="003D32B5">
              <w:rPr>
                <w:b/>
                <w:bCs/>
                <w:iCs/>
              </w:rPr>
              <w:t>Le</w:t>
            </w:r>
            <w:r w:rsidRPr="00070089">
              <w:rPr>
                <w:iCs/>
              </w:rPr>
              <w:t xml:space="preserve"> </w:t>
            </w:r>
            <w:r w:rsidRPr="003D32B5">
              <w:rPr>
                <w:b/>
                <w:bCs/>
                <w:iCs/>
              </w:rPr>
              <w:t>client</w:t>
            </w:r>
            <w:r w:rsidRPr="00435077">
              <w:t xml:space="preserve"> ne souhaite</w:t>
            </w:r>
            <w:r>
              <w:t xml:space="preserve"> finalement</w:t>
            </w:r>
            <w:r w:rsidRPr="00435077">
              <w:t xml:space="preserve"> plus annuler la commande.</w:t>
            </w:r>
            <w:r w:rsidRPr="00DE2926">
              <w:rPr>
                <w:rFonts w:ascii="Cambria" w:hAnsi="Cambria" w:cs="Cambria"/>
              </w:rPr>
              <w:t> </w:t>
            </w:r>
          </w:p>
          <w:p w14:paraId="2CE0490F" w14:textId="77777777" w:rsidR="00070089" w:rsidRDefault="00070089" w:rsidP="00070089">
            <w:pPr>
              <w:pStyle w:val="Contenu"/>
              <w:shd w:val="clear" w:color="auto" w:fill="F2F2F2" w:themeFill="background1" w:themeFillShade="F2"/>
            </w:pPr>
            <w:r w:rsidRPr="007A4618">
              <w:t xml:space="preserve">5.b. </w:t>
            </w:r>
            <w:r w:rsidRPr="003D32B5">
              <w:rPr>
                <w:b/>
                <w:bCs/>
              </w:rPr>
              <w:t>Le</w:t>
            </w:r>
            <w:r w:rsidRPr="007A4618">
              <w:t xml:space="preserve"> </w:t>
            </w:r>
            <w:r w:rsidRPr="003D32B5">
              <w:rPr>
                <w:b/>
                <w:bCs/>
              </w:rPr>
              <w:t>système</w:t>
            </w:r>
            <w:r w:rsidRPr="007A4618">
              <w:t xml:space="preserve"> informe le client que la commande ne peut </w:t>
            </w:r>
            <w:r>
              <w:t xml:space="preserve">plus </w:t>
            </w:r>
            <w:r w:rsidRPr="007A4618">
              <w:t>être annulée.</w:t>
            </w:r>
            <w:r>
              <w:t xml:space="preserve">       </w:t>
            </w:r>
          </w:p>
          <w:p w14:paraId="3BF0773A" w14:textId="77777777" w:rsidR="00070089" w:rsidRDefault="00070089" w:rsidP="00070089">
            <w:pPr>
              <w:pStyle w:val="Contenu"/>
            </w:pPr>
            <w:r w:rsidRPr="00070089">
              <w:rPr>
                <w:b/>
                <w:bCs/>
              </w:rPr>
              <w:t>Fin :</w:t>
            </w:r>
            <w:r w:rsidRPr="00070089">
              <w:t xml:space="preserve"> Scénario nominal : à l’étape 5.           </w:t>
            </w:r>
          </w:p>
          <w:p w14:paraId="064C8021" w14:textId="70E94BAB" w:rsidR="00070089" w:rsidRPr="00720529" w:rsidRDefault="00720529" w:rsidP="00720529">
            <w:pPr>
              <w:pStyle w:val="Contenu"/>
              <w:shd w:val="clear" w:color="auto" w:fill="F2F2F2" w:themeFill="background1" w:themeFillShade="F2"/>
            </w:pPr>
            <w:r w:rsidRPr="00720529">
              <w:rPr>
                <w:b/>
                <w:bCs/>
              </w:rPr>
              <w:t xml:space="preserve">Postconditions </w:t>
            </w:r>
            <w:r w:rsidRPr="00720529">
              <w:t>: Aucun</w:t>
            </w:r>
          </w:p>
          <w:p w14:paraId="7BC415D4" w14:textId="37FB938F" w:rsidR="00070089" w:rsidRDefault="00070089" w:rsidP="00070089">
            <w:pPr>
              <w:pStyle w:val="Contenu"/>
            </w:pPr>
          </w:p>
          <w:p w14:paraId="68FFDB05" w14:textId="77777777" w:rsidR="00720529" w:rsidRPr="00720529" w:rsidRDefault="00720529" w:rsidP="00720529">
            <w:pPr>
              <w:pStyle w:val="Contenu"/>
              <w:rPr>
                <w:b/>
                <w:bCs/>
              </w:rPr>
            </w:pPr>
            <w:r w:rsidRPr="00720529">
              <w:rPr>
                <w:b/>
                <w:bCs/>
              </w:rPr>
              <w:t>COMPLEMENTS</w:t>
            </w:r>
          </w:p>
          <w:p w14:paraId="3A823F49" w14:textId="77777777" w:rsidR="00720529" w:rsidRPr="00720529" w:rsidRDefault="00720529" w:rsidP="00720529">
            <w:pPr>
              <w:pStyle w:val="Contenu"/>
              <w:rPr>
                <w:b/>
                <w:bCs/>
              </w:rPr>
            </w:pPr>
            <w:r w:rsidRPr="00720529">
              <w:rPr>
                <w:b/>
                <w:bCs/>
              </w:rPr>
              <w:t>Ergonomie</w:t>
            </w:r>
            <w:r w:rsidRPr="00720529">
              <w:rPr>
                <w:rFonts w:ascii="Cambria" w:hAnsi="Cambria" w:cs="Cambria"/>
                <w:b/>
                <w:bCs/>
              </w:rPr>
              <w:t> </w:t>
            </w:r>
          </w:p>
          <w:p w14:paraId="4958A6B2" w14:textId="52D1872E" w:rsidR="00720529" w:rsidRDefault="00720529" w:rsidP="00720529">
            <w:pPr>
              <w:pStyle w:val="Contenu"/>
            </w:pPr>
            <w:r>
              <w:t>Aucun.</w:t>
            </w:r>
          </w:p>
          <w:p w14:paraId="509E8D29" w14:textId="77777777" w:rsidR="00720529" w:rsidRPr="00720529" w:rsidRDefault="00720529" w:rsidP="00720529">
            <w:pPr>
              <w:pStyle w:val="Contenu"/>
              <w:shd w:val="clear" w:color="auto" w:fill="F2F2F2" w:themeFill="background1" w:themeFillShade="F2"/>
              <w:rPr>
                <w:b/>
                <w:bCs/>
              </w:rPr>
            </w:pPr>
            <w:r w:rsidRPr="00720529">
              <w:rPr>
                <w:b/>
                <w:bCs/>
              </w:rPr>
              <w:t>Performance attendue</w:t>
            </w:r>
            <w:r w:rsidRPr="00720529">
              <w:rPr>
                <w:rFonts w:ascii="Cambria" w:hAnsi="Cambria" w:cs="Cambria"/>
                <w:b/>
                <w:bCs/>
              </w:rPr>
              <w:t> </w:t>
            </w:r>
          </w:p>
          <w:p w14:paraId="4B3BCFC5" w14:textId="6D9A3A81" w:rsidR="00720529" w:rsidRDefault="00720529" w:rsidP="00720529">
            <w:pPr>
              <w:pStyle w:val="Contenu"/>
              <w:shd w:val="clear" w:color="auto" w:fill="F2F2F2" w:themeFill="background1" w:themeFillShade="F2"/>
            </w:pPr>
            <w:r>
              <w:t>Non communiquée.</w:t>
            </w:r>
          </w:p>
          <w:p w14:paraId="46C363FC" w14:textId="77777777" w:rsidR="00720529" w:rsidRPr="00720529" w:rsidRDefault="00720529" w:rsidP="00720529">
            <w:pPr>
              <w:pStyle w:val="Contenu"/>
              <w:rPr>
                <w:b/>
                <w:bCs/>
              </w:rPr>
            </w:pPr>
            <w:r w:rsidRPr="00720529">
              <w:rPr>
                <w:b/>
                <w:bCs/>
              </w:rPr>
              <w:t>Problèmes non résolus</w:t>
            </w:r>
            <w:r w:rsidRPr="00720529">
              <w:rPr>
                <w:rFonts w:ascii="Cambria" w:hAnsi="Cambria" w:cs="Cambria"/>
                <w:b/>
                <w:bCs/>
              </w:rPr>
              <w:t> </w:t>
            </w:r>
          </w:p>
          <w:p w14:paraId="6F03ACC8" w14:textId="50DF9BF4" w:rsidR="00070089" w:rsidRPr="00070089" w:rsidRDefault="00720529" w:rsidP="00720529">
            <w:pPr>
              <w:pStyle w:val="Contenu"/>
            </w:pPr>
            <w:r>
              <w:t>Non communiqués.</w:t>
            </w:r>
          </w:p>
        </w:tc>
      </w:tr>
    </w:tbl>
    <w:p w14:paraId="75921D61" w14:textId="77777777" w:rsidR="00720529" w:rsidRDefault="00720529" w:rsidP="003C30FD">
      <w:pPr>
        <w:pStyle w:val="Contenu"/>
        <w:rPr>
          <w:sz w:val="32"/>
          <w:szCs w:val="32"/>
        </w:rPr>
      </w:pPr>
    </w:p>
    <w:tbl>
      <w:tblPr>
        <w:tblW w:w="10018"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18"/>
      </w:tblGrid>
      <w:tr w:rsidR="00720529" w14:paraId="3A162C33" w14:textId="77777777" w:rsidTr="00720529">
        <w:trPr>
          <w:trHeight w:val="4303"/>
        </w:trPr>
        <w:tc>
          <w:tcPr>
            <w:tcW w:w="10018" w:type="dxa"/>
          </w:tcPr>
          <w:p w14:paraId="47EEF34C" w14:textId="70A45481" w:rsidR="00720529" w:rsidRPr="00720529" w:rsidRDefault="00720529" w:rsidP="00DB10BE">
            <w:pPr>
              <w:pStyle w:val="Contenu"/>
              <w:shd w:val="clear" w:color="auto" w:fill="F2F2F2" w:themeFill="background1" w:themeFillShade="F2"/>
              <w:jc w:val="center"/>
              <w:rPr>
                <w:rFonts w:ascii="Cambria" w:hAnsi="Cambria" w:cs="Cambria"/>
                <w:b/>
                <w:bCs/>
              </w:rPr>
            </w:pPr>
            <w:r w:rsidRPr="00720529">
              <w:rPr>
                <w:b/>
                <w:bCs/>
              </w:rPr>
              <w:t>Interface web client - Cas n°6</w:t>
            </w:r>
          </w:p>
          <w:p w14:paraId="34F88A4B" w14:textId="77777777" w:rsidR="00720529" w:rsidRPr="00875993" w:rsidRDefault="00720529" w:rsidP="00DB10BE">
            <w:pPr>
              <w:pStyle w:val="Contenu"/>
              <w:shd w:val="clear" w:color="auto" w:fill="F2F2F2" w:themeFill="background1" w:themeFillShade="F2"/>
            </w:pPr>
            <w:r w:rsidRPr="00720529">
              <w:rPr>
                <w:b/>
                <w:bCs/>
              </w:rPr>
              <w:t>Nom</w:t>
            </w:r>
            <w:r w:rsidRPr="00875993">
              <w:t xml:space="preserve"> :</w:t>
            </w:r>
            <w:r>
              <w:t xml:space="preserve"> Modifier la commande</w:t>
            </w:r>
          </w:p>
          <w:p w14:paraId="3DDE375D" w14:textId="77777777" w:rsidR="00720529" w:rsidRPr="00875993" w:rsidRDefault="00720529" w:rsidP="00DB10BE">
            <w:pPr>
              <w:pStyle w:val="Contenu"/>
              <w:shd w:val="clear" w:color="auto" w:fill="F2F2F2" w:themeFill="background1" w:themeFillShade="F2"/>
            </w:pPr>
            <w:r w:rsidRPr="00720529">
              <w:rPr>
                <w:b/>
                <w:bCs/>
              </w:rPr>
              <w:t>Acteur(s)</w:t>
            </w:r>
            <w:r w:rsidRPr="00875993">
              <w:t xml:space="preserve"> : </w:t>
            </w:r>
            <w:r w:rsidRPr="00F6634D">
              <w:rPr>
                <w:highlight w:val="red"/>
              </w:rPr>
              <w:t>Client</w:t>
            </w:r>
          </w:p>
          <w:p w14:paraId="10FEB5A4" w14:textId="77777777" w:rsidR="00720529" w:rsidRPr="00875993" w:rsidRDefault="00720529" w:rsidP="00DB10BE">
            <w:pPr>
              <w:pStyle w:val="Contenu"/>
              <w:shd w:val="clear" w:color="auto" w:fill="F2F2F2" w:themeFill="background1" w:themeFillShade="F2"/>
            </w:pPr>
            <w:r w:rsidRPr="00720529">
              <w:rPr>
                <w:b/>
                <w:bCs/>
              </w:rPr>
              <w:t xml:space="preserve">Description </w:t>
            </w:r>
            <w:r w:rsidRPr="00875993">
              <w:t xml:space="preserve">: </w:t>
            </w:r>
            <w:r>
              <w:t>Le client désire modifier sa commande.</w:t>
            </w:r>
          </w:p>
          <w:p w14:paraId="168B19AA" w14:textId="5B872E75" w:rsidR="00720529" w:rsidRPr="00875993" w:rsidRDefault="00720529" w:rsidP="00DB10BE">
            <w:pPr>
              <w:pStyle w:val="Contenu"/>
              <w:shd w:val="clear" w:color="auto" w:fill="F2F2F2" w:themeFill="background1" w:themeFillShade="F2"/>
            </w:pPr>
            <w:r w:rsidRPr="00720529">
              <w:rPr>
                <w:b/>
                <w:bCs/>
              </w:rPr>
              <w:t xml:space="preserve">Auteur </w:t>
            </w:r>
            <w:r w:rsidRPr="00875993">
              <w:t xml:space="preserve">: </w:t>
            </w:r>
            <w:r w:rsidR="003D32B5">
              <w:t>Lamine MESSACI</w:t>
            </w:r>
          </w:p>
          <w:p w14:paraId="7164545D" w14:textId="6637A817" w:rsidR="00720529" w:rsidRPr="00875993" w:rsidRDefault="00720529" w:rsidP="00DB10BE">
            <w:pPr>
              <w:pStyle w:val="Contenu"/>
              <w:shd w:val="clear" w:color="auto" w:fill="F2F2F2" w:themeFill="background1" w:themeFillShade="F2"/>
            </w:pPr>
            <w:r w:rsidRPr="00720529">
              <w:rPr>
                <w:b/>
                <w:bCs/>
              </w:rPr>
              <w:t>Date(s)</w:t>
            </w:r>
            <w:r w:rsidRPr="00875993">
              <w:t xml:space="preserve"> : </w:t>
            </w:r>
            <w:r w:rsidR="003D32B5">
              <w:t>12</w:t>
            </w:r>
            <w:r w:rsidRPr="00875993">
              <w:t>/</w:t>
            </w:r>
            <w:r w:rsidR="003D32B5">
              <w:t>05</w:t>
            </w:r>
            <w:r w:rsidRPr="00875993">
              <w:t>/20</w:t>
            </w:r>
            <w:r w:rsidR="003D32B5">
              <w:t>20</w:t>
            </w:r>
            <w:r w:rsidRPr="00875993">
              <w:t xml:space="preserve"> (première rédaction)</w:t>
            </w:r>
          </w:p>
          <w:p w14:paraId="31056A2C" w14:textId="77777777" w:rsidR="00720529" w:rsidRPr="00875993" w:rsidRDefault="00720529" w:rsidP="00DB10BE">
            <w:pPr>
              <w:pStyle w:val="Contenu"/>
              <w:shd w:val="clear" w:color="auto" w:fill="F2F2F2" w:themeFill="background1" w:themeFillShade="F2"/>
            </w:pPr>
          </w:p>
          <w:p w14:paraId="320E1A78" w14:textId="133A1714" w:rsidR="00155121" w:rsidRDefault="00720529" w:rsidP="00DB10BE">
            <w:pPr>
              <w:pStyle w:val="Contenu"/>
              <w:shd w:val="clear" w:color="auto" w:fill="F2F2F2" w:themeFill="background1" w:themeFillShade="F2"/>
            </w:pPr>
            <w:r w:rsidRPr="00720529">
              <w:rPr>
                <w:b/>
                <w:bCs/>
              </w:rPr>
              <w:t>Préconditions</w:t>
            </w:r>
            <w:r w:rsidRPr="00875993">
              <w:t xml:space="preserve"> :</w:t>
            </w:r>
            <w:r>
              <w:t xml:space="preserve"> </w:t>
            </w:r>
            <w:r w:rsidRPr="00DD5DD3">
              <w:t xml:space="preserve">Une commande ne peut être </w:t>
            </w:r>
            <w:r>
              <w:t>modifiée</w:t>
            </w:r>
            <w:r w:rsidRPr="00DD5DD3">
              <w:t xml:space="preserve"> si aucune commande n’a été </w:t>
            </w:r>
            <w:r w:rsidRPr="003D32B5">
              <w:t>précédemment</w:t>
            </w:r>
            <w:r w:rsidRPr="00DD5DD3">
              <w:t xml:space="preserve"> passée ou qu</w:t>
            </w:r>
            <w:r w:rsidR="00155121">
              <w:t>e</w:t>
            </w:r>
            <w:r w:rsidR="00155121" w:rsidRPr="00DD5DD3">
              <w:t xml:space="preserve"> la commande </w:t>
            </w:r>
            <w:r w:rsidR="00155121">
              <w:t xml:space="preserve">est </w:t>
            </w:r>
            <w:r w:rsidR="00155121" w:rsidRPr="00DD5DD3">
              <w:t xml:space="preserve">en </w:t>
            </w:r>
            <w:r w:rsidR="00155121">
              <w:t xml:space="preserve">statut </w:t>
            </w:r>
            <w:r w:rsidR="00155121" w:rsidRPr="00155121">
              <w:rPr>
                <w:b/>
                <w:bCs/>
                <w:i/>
                <w:iCs/>
              </w:rPr>
              <w:t>préparation</w:t>
            </w:r>
            <w:r w:rsidR="00155121">
              <w:t xml:space="preserve"> </w:t>
            </w:r>
            <w:r w:rsidR="00155121">
              <w:t xml:space="preserve">ou </w:t>
            </w:r>
            <w:r w:rsidR="00155121" w:rsidRPr="00155121">
              <w:rPr>
                <w:i/>
                <w:iCs/>
              </w:rPr>
              <w:t>en</w:t>
            </w:r>
            <w:r w:rsidR="00155121">
              <w:t xml:space="preserve"> </w:t>
            </w:r>
            <w:r w:rsidR="00155121" w:rsidRPr="00155121">
              <w:rPr>
                <w:b/>
                <w:bCs/>
                <w:i/>
                <w:iCs/>
              </w:rPr>
              <w:t>livraison</w:t>
            </w:r>
            <w:r w:rsidR="00155121">
              <w:t xml:space="preserve">. </w:t>
            </w:r>
          </w:p>
          <w:p w14:paraId="3DBBD311" w14:textId="4556E7F9" w:rsidR="00DB10BE" w:rsidRDefault="00720529" w:rsidP="00DB10BE">
            <w:pPr>
              <w:pStyle w:val="Contenu"/>
              <w:shd w:val="clear" w:color="auto" w:fill="F2F2F2" w:themeFill="background1" w:themeFillShade="F2"/>
            </w:pPr>
            <w:r w:rsidRPr="003D32B5">
              <w:rPr>
                <w:b/>
                <w:bCs/>
              </w:rPr>
              <w:t>Démarrage</w:t>
            </w:r>
            <w:r w:rsidRPr="00CD50E0">
              <w:t xml:space="preserve"> :</w:t>
            </w:r>
            <w:r w:rsidRPr="00875993">
              <w:t xml:space="preserve"> </w:t>
            </w:r>
            <w:r>
              <w:t>Le client consulte la commande qu’il souhaite modifier.</w:t>
            </w:r>
          </w:p>
          <w:p w14:paraId="66AD400B" w14:textId="77777777" w:rsidR="00720529" w:rsidRDefault="00720529" w:rsidP="00720529">
            <w:pPr>
              <w:pStyle w:val="Contenu"/>
            </w:pPr>
          </w:p>
          <w:p w14:paraId="340F4A24" w14:textId="017F196B" w:rsidR="00720529" w:rsidRDefault="00720529" w:rsidP="00720529">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003D32B5">
              <w:t xml:space="preserve"> </w:t>
            </w:r>
            <w:r w:rsidRPr="00264B5A">
              <w:t xml:space="preserve">1. </w:t>
            </w:r>
            <w:r w:rsidRPr="008427C0">
              <w:rPr>
                <w:b/>
              </w:rPr>
              <w:t>Le système</w:t>
            </w:r>
            <w:r w:rsidRPr="00264B5A">
              <w:t xml:space="preserve"> affiche </w:t>
            </w:r>
            <w:r>
              <w:t>la page de consultation des commandes.</w:t>
            </w:r>
          </w:p>
          <w:p w14:paraId="499C08F1" w14:textId="03FEC18A" w:rsidR="00720529" w:rsidRDefault="003D32B5" w:rsidP="00720529">
            <w:pPr>
              <w:pStyle w:val="Contenu"/>
            </w:pPr>
            <w:r>
              <w:t xml:space="preserve"> </w:t>
            </w:r>
            <w:r w:rsidR="00720529">
              <w:t xml:space="preserve">2. </w:t>
            </w:r>
            <w:r w:rsidR="00720529" w:rsidRPr="00264B5A">
              <w:rPr>
                <w:rFonts w:ascii="Cambria" w:hAnsi="Cambria" w:cs="Cambria"/>
              </w:rPr>
              <w:t> </w:t>
            </w:r>
            <w:r w:rsidR="00720529" w:rsidRPr="003D32B5">
              <w:rPr>
                <w:b/>
                <w:bCs/>
              </w:rPr>
              <w:t>Le</w:t>
            </w:r>
            <w:r w:rsidR="00720529">
              <w:rPr>
                <w:i/>
                <w:iCs/>
              </w:rPr>
              <w:t xml:space="preserve"> </w:t>
            </w:r>
            <w:r w:rsidR="00720529" w:rsidRPr="003D32B5">
              <w:rPr>
                <w:b/>
                <w:bCs/>
              </w:rPr>
              <w:t>client</w:t>
            </w:r>
            <w:r w:rsidR="00720529">
              <w:rPr>
                <w:i/>
                <w:iCs/>
              </w:rPr>
              <w:t xml:space="preserve"> </w:t>
            </w:r>
            <w:r w:rsidR="00720529" w:rsidRPr="00264B5A">
              <w:t xml:space="preserve">sélectionne </w:t>
            </w:r>
            <w:r w:rsidR="00720529">
              <w:t>la commande qu’il souhaite modifier et clique sur «</w:t>
            </w:r>
            <w:r w:rsidR="00720529">
              <w:rPr>
                <w:rFonts w:ascii="Cambria" w:hAnsi="Cambria" w:cs="Cambria"/>
              </w:rPr>
              <w:t> </w:t>
            </w:r>
            <w:r w:rsidR="00720529" w:rsidRPr="00176891">
              <w:t>Modifier</w:t>
            </w:r>
            <w:r w:rsidR="00720529">
              <w:t xml:space="preserve"> la commande</w:t>
            </w:r>
            <w:r w:rsidR="00720529">
              <w:rPr>
                <w:rFonts w:ascii="Cambria" w:hAnsi="Cambria" w:cs="Cambria"/>
              </w:rPr>
              <w:t> </w:t>
            </w:r>
            <w:r w:rsidR="00720529">
              <w:t>».</w:t>
            </w:r>
            <w:r w:rsidR="00720529" w:rsidRPr="00264B5A">
              <w:t xml:space="preserve"> </w:t>
            </w:r>
          </w:p>
          <w:p w14:paraId="020FD26E" w14:textId="5F53904B" w:rsidR="00720529" w:rsidRDefault="003D32B5" w:rsidP="00720529">
            <w:pPr>
              <w:pStyle w:val="Contenu"/>
            </w:pPr>
            <w:r>
              <w:t xml:space="preserve"> </w:t>
            </w:r>
            <w:r w:rsidR="00720529">
              <w:t xml:space="preserve">3. </w:t>
            </w:r>
            <w:r w:rsidR="00720529" w:rsidRPr="003D32B5">
              <w:rPr>
                <w:b/>
                <w:bCs/>
              </w:rPr>
              <w:t>Le</w:t>
            </w:r>
            <w:r w:rsidR="00720529">
              <w:rPr>
                <w:i/>
                <w:iCs/>
              </w:rPr>
              <w:t xml:space="preserve"> </w:t>
            </w:r>
            <w:r w:rsidR="00720529" w:rsidRPr="003D32B5">
              <w:rPr>
                <w:b/>
                <w:bCs/>
              </w:rPr>
              <w:t>client</w:t>
            </w:r>
            <w:r w:rsidR="00720529">
              <w:rPr>
                <w:i/>
                <w:iCs/>
              </w:rPr>
              <w:t xml:space="preserve"> </w:t>
            </w:r>
            <w:r w:rsidR="00720529">
              <w:t>choisit les produits qu’il souhaite ajouter et/ou supprimer.</w:t>
            </w:r>
          </w:p>
          <w:p w14:paraId="34088760" w14:textId="7FE2CDBB" w:rsidR="00720529" w:rsidRDefault="003D32B5" w:rsidP="00720529">
            <w:pPr>
              <w:pStyle w:val="Contenu"/>
            </w:pPr>
            <w:r>
              <w:t xml:space="preserve"> </w:t>
            </w:r>
            <w:r w:rsidR="00720529">
              <w:t>4</w:t>
            </w:r>
            <w:r w:rsidR="00720529" w:rsidRPr="00264B5A">
              <w:t>.</w:t>
            </w:r>
            <w:r w:rsidR="00720529" w:rsidRPr="00264B5A">
              <w:rPr>
                <w:rFonts w:ascii="Cambria" w:hAnsi="Cambria" w:cs="Cambria"/>
              </w:rPr>
              <w:t> </w:t>
            </w:r>
            <w:r w:rsidR="00720529" w:rsidRPr="00264B5A">
              <w:rPr>
                <w:b/>
                <w:bCs/>
              </w:rPr>
              <w:t>Le système</w:t>
            </w:r>
            <w:r w:rsidR="00720529" w:rsidRPr="00264B5A">
              <w:rPr>
                <w:rFonts w:ascii="Cambria" w:hAnsi="Cambria" w:cs="Cambria"/>
              </w:rPr>
              <w:t> </w:t>
            </w:r>
            <w:r w:rsidR="00720529">
              <w:t>renvoie le message «</w:t>
            </w:r>
            <w:r w:rsidR="00720529">
              <w:rPr>
                <w:rFonts w:ascii="Cambria" w:hAnsi="Cambria" w:cs="Cambria"/>
              </w:rPr>
              <w:t> </w:t>
            </w:r>
            <w:r w:rsidR="00720529">
              <w:t>Souhaitez-vous vraiment modifier cette commande</w:t>
            </w:r>
            <w:r w:rsidR="00720529">
              <w:rPr>
                <w:rFonts w:ascii="Cambria" w:hAnsi="Cambria" w:cs="Cambria"/>
              </w:rPr>
              <w:t> </w:t>
            </w:r>
            <w:r w:rsidR="00720529">
              <w:t>?</w:t>
            </w:r>
            <w:r w:rsidR="00720529">
              <w:rPr>
                <w:rFonts w:ascii="Cambria" w:hAnsi="Cambria" w:cs="Cambria"/>
              </w:rPr>
              <w:t> </w:t>
            </w:r>
            <w:r w:rsidR="00720529">
              <w:t>»</w:t>
            </w:r>
            <w:r w:rsidR="00720529" w:rsidRPr="00264B5A">
              <w:t>.</w:t>
            </w:r>
            <w:r w:rsidR="00720529" w:rsidRPr="00264B5A">
              <w:br/>
            </w:r>
            <w:r>
              <w:t xml:space="preserve"> </w:t>
            </w:r>
            <w:r w:rsidR="00720529">
              <w:t>5</w:t>
            </w:r>
            <w:r w:rsidR="00720529" w:rsidRPr="00264B5A">
              <w:t>.</w:t>
            </w:r>
            <w:r w:rsidR="00720529" w:rsidRPr="00264B5A">
              <w:rPr>
                <w:rFonts w:ascii="Cambria" w:hAnsi="Cambria" w:cs="Cambria"/>
              </w:rPr>
              <w:t> </w:t>
            </w:r>
            <w:r w:rsidR="00720529" w:rsidRPr="003D32B5">
              <w:rPr>
                <w:b/>
                <w:bCs/>
                <w:iCs/>
              </w:rPr>
              <w:t>Le</w:t>
            </w:r>
            <w:r w:rsidR="00720529" w:rsidRPr="009F5198">
              <w:rPr>
                <w:i/>
              </w:rPr>
              <w:t xml:space="preserve"> </w:t>
            </w:r>
            <w:r w:rsidR="00720529" w:rsidRPr="003D32B5">
              <w:rPr>
                <w:b/>
                <w:bCs/>
                <w:iCs/>
              </w:rPr>
              <w:t>client</w:t>
            </w:r>
            <w:r w:rsidR="00720529" w:rsidRPr="009F5198">
              <w:t xml:space="preserve"> confirme </w:t>
            </w:r>
            <w:r w:rsidR="00720529">
              <w:t>la modification</w:t>
            </w:r>
            <w:r w:rsidR="00720529" w:rsidRPr="009F5198">
              <w:t>.</w:t>
            </w:r>
          </w:p>
          <w:p w14:paraId="4691DEFD" w14:textId="3AFB820F" w:rsidR="00720529" w:rsidRDefault="003D32B5" w:rsidP="00720529">
            <w:pPr>
              <w:pStyle w:val="Contenu"/>
            </w:pPr>
            <w:r>
              <w:t xml:space="preserve"> </w:t>
            </w:r>
            <w:r w:rsidR="00720529">
              <w:t xml:space="preserve">6. </w:t>
            </w:r>
            <w:r w:rsidR="00720529" w:rsidRPr="005772FA">
              <w:rPr>
                <w:b/>
              </w:rPr>
              <w:t>Le système</w:t>
            </w:r>
            <w:r w:rsidR="00720529">
              <w:t xml:space="preserve"> confirme la modification.</w:t>
            </w:r>
          </w:p>
          <w:p w14:paraId="42E8262E" w14:textId="77777777" w:rsidR="00DB10BE" w:rsidRDefault="00DB10BE" w:rsidP="00720529">
            <w:pPr>
              <w:pStyle w:val="Contenu"/>
            </w:pPr>
          </w:p>
          <w:p w14:paraId="5F0D79D1" w14:textId="77777777" w:rsidR="00DB10BE" w:rsidRPr="00DB10BE" w:rsidRDefault="00DB10BE" w:rsidP="00C87511">
            <w:pPr>
              <w:pStyle w:val="Contenu"/>
              <w:shd w:val="clear" w:color="auto" w:fill="F2F2F2" w:themeFill="background1" w:themeFillShade="F2"/>
              <w:rPr>
                <w:b/>
                <w:bCs/>
              </w:rPr>
            </w:pPr>
            <w:r w:rsidRPr="00DB10BE">
              <w:rPr>
                <w:b/>
                <w:bCs/>
              </w:rPr>
              <w:t>Les scénarios alternatifs</w:t>
            </w:r>
          </w:p>
          <w:p w14:paraId="23072F3A" w14:textId="77777777" w:rsidR="00DB10BE" w:rsidRDefault="00DB10BE" w:rsidP="00C87511">
            <w:pPr>
              <w:pStyle w:val="Contenu"/>
              <w:shd w:val="clear" w:color="auto" w:fill="F2F2F2" w:themeFill="background1" w:themeFillShade="F2"/>
              <w:rPr>
                <w:rFonts w:ascii="Cambria" w:hAnsi="Cambria" w:cs="Cambria"/>
              </w:rPr>
            </w:pPr>
            <w:r>
              <w:t>4.</w:t>
            </w:r>
            <w:r w:rsidRPr="00DE2926">
              <w:t>a</w:t>
            </w:r>
            <w:r w:rsidRPr="00DE2926">
              <w:rPr>
                <w:rFonts w:ascii="Cambria" w:hAnsi="Cambria" w:cs="Cambria"/>
              </w:rPr>
              <w:t> </w:t>
            </w:r>
            <w:r w:rsidRPr="003D32B5">
              <w:rPr>
                <w:b/>
                <w:bCs/>
                <w:iCs/>
              </w:rPr>
              <w:t>Le</w:t>
            </w:r>
            <w:r w:rsidRPr="00435077">
              <w:rPr>
                <w:i/>
              </w:rPr>
              <w:t xml:space="preserve"> </w:t>
            </w:r>
            <w:r w:rsidRPr="003D32B5">
              <w:rPr>
                <w:b/>
                <w:bCs/>
                <w:iCs/>
              </w:rPr>
              <w:t>client</w:t>
            </w:r>
            <w:r w:rsidRPr="00435077">
              <w:t xml:space="preserve"> ne souhaite</w:t>
            </w:r>
            <w:r>
              <w:t xml:space="preserve"> finalement</w:t>
            </w:r>
            <w:r w:rsidRPr="00435077">
              <w:t xml:space="preserve"> plus </w:t>
            </w:r>
            <w:r>
              <w:t xml:space="preserve">modifier </w:t>
            </w:r>
            <w:r w:rsidRPr="00435077">
              <w:t>la commande.</w:t>
            </w:r>
            <w:r w:rsidRPr="00DE2926">
              <w:rPr>
                <w:rFonts w:ascii="Cambria" w:hAnsi="Cambria" w:cs="Cambria"/>
              </w:rPr>
              <w:t> </w:t>
            </w:r>
          </w:p>
          <w:p w14:paraId="66D3C81A" w14:textId="177A0B44" w:rsidR="00DB10BE" w:rsidRDefault="00DB10BE" w:rsidP="00C87511">
            <w:pPr>
              <w:pStyle w:val="Contenu"/>
              <w:shd w:val="clear" w:color="auto" w:fill="F2F2F2" w:themeFill="background1" w:themeFillShade="F2"/>
            </w:pPr>
            <w:r>
              <w:t>6.</w:t>
            </w:r>
            <w:r w:rsidRPr="007A4618">
              <w:t xml:space="preserve">b. </w:t>
            </w:r>
            <w:r w:rsidRPr="003D32B5">
              <w:rPr>
                <w:b/>
                <w:bCs/>
              </w:rPr>
              <w:t>Le</w:t>
            </w:r>
            <w:r w:rsidRPr="007A4618">
              <w:t xml:space="preserve"> </w:t>
            </w:r>
            <w:r w:rsidRPr="003D32B5">
              <w:rPr>
                <w:b/>
                <w:bCs/>
              </w:rPr>
              <w:t>système</w:t>
            </w:r>
            <w:r w:rsidRPr="007A4618">
              <w:t xml:space="preserve"> informe le client que la commande ne peut </w:t>
            </w:r>
            <w:r>
              <w:t xml:space="preserve">plus </w:t>
            </w:r>
            <w:r w:rsidRPr="007A4618">
              <w:t>être annulée.</w:t>
            </w:r>
          </w:p>
          <w:p w14:paraId="400EEFB1" w14:textId="00A58484" w:rsidR="00C87511" w:rsidRDefault="00C87511" w:rsidP="00C87511">
            <w:pPr>
              <w:pStyle w:val="Contenu"/>
            </w:pPr>
            <w:r w:rsidRPr="00C87511">
              <w:rPr>
                <w:b/>
                <w:bCs/>
              </w:rPr>
              <w:t>Fin</w:t>
            </w:r>
            <w:r w:rsidRPr="00C87511">
              <w:t xml:space="preserve"> :  Scénario nominal : à l’étape 6.</w:t>
            </w:r>
          </w:p>
          <w:p w14:paraId="68D974BF" w14:textId="25622916" w:rsidR="00C87511" w:rsidRPr="00C87511" w:rsidRDefault="00C87511" w:rsidP="00C87511">
            <w:pPr>
              <w:pStyle w:val="Contenu"/>
              <w:shd w:val="clear" w:color="auto" w:fill="F2F2F2" w:themeFill="background1" w:themeFillShade="F2"/>
            </w:pPr>
            <w:r w:rsidRPr="00C87511">
              <w:rPr>
                <w:b/>
                <w:bCs/>
              </w:rPr>
              <w:t>Postconditions</w:t>
            </w:r>
            <w:r w:rsidRPr="00C87511">
              <w:t xml:space="preserve"> : Aucun</w:t>
            </w:r>
            <w:r w:rsidR="00EA1BE7">
              <w:t>.</w:t>
            </w:r>
          </w:p>
          <w:p w14:paraId="123F6960" w14:textId="77777777" w:rsidR="00C87511" w:rsidRDefault="00C87511" w:rsidP="00C87511">
            <w:pPr>
              <w:pStyle w:val="Contenu"/>
            </w:pPr>
          </w:p>
          <w:p w14:paraId="6BD0EBCD" w14:textId="754C7C09" w:rsidR="00C87511" w:rsidRPr="00C87511" w:rsidRDefault="00C87511" w:rsidP="00C87511">
            <w:pPr>
              <w:pStyle w:val="Contenu"/>
              <w:rPr>
                <w:b/>
                <w:bCs/>
              </w:rPr>
            </w:pPr>
            <w:r w:rsidRPr="00C87511">
              <w:rPr>
                <w:b/>
                <w:bCs/>
              </w:rPr>
              <w:t>COMPLEMENTS</w:t>
            </w:r>
          </w:p>
          <w:p w14:paraId="48F2F728" w14:textId="77777777" w:rsidR="00C87511" w:rsidRPr="00C87511" w:rsidRDefault="00C87511" w:rsidP="00C87511">
            <w:pPr>
              <w:pStyle w:val="Contenu"/>
              <w:rPr>
                <w:b/>
                <w:bCs/>
              </w:rPr>
            </w:pPr>
            <w:r w:rsidRPr="00C87511">
              <w:rPr>
                <w:b/>
                <w:bCs/>
              </w:rPr>
              <w:t>Ergonomie</w:t>
            </w:r>
            <w:r w:rsidRPr="00C87511">
              <w:rPr>
                <w:rFonts w:ascii="Cambria" w:hAnsi="Cambria" w:cs="Cambria"/>
                <w:b/>
                <w:bCs/>
              </w:rPr>
              <w:t> </w:t>
            </w:r>
          </w:p>
          <w:p w14:paraId="297A7F63" w14:textId="77777777" w:rsidR="00DB10BE" w:rsidRDefault="00C87511" w:rsidP="00C87511">
            <w:pPr>
              <w:pStyle w:val="Contenu"/>
            </w:pPr>
            <w:r>
              <w:t>Aucun.</w:t>
            </w:r>
          </w:p>
          <w:p w14:paraId="5B75CF22" w14:textId="77777777" w:rsidR="00C87511" w:rsidRPr="00C87511" w:rsidRDefault="00C87511" w:rsidP="00C87511">
            <w:pPr>
              <w:pStyle w:val="Contenu"/>
              <w:shd w:val="clear" w:color="auto" w:fill="F2F2F2" w:themeFill="background1" w:themeFillShade="F2"/>
              <w:rPr>
                <w:b/>
                <w:bCs/>
              </w:rPr>
            </w:pPr>
            <w:r w:rsidRPr="00C87511">
              <w:rPr>
                <w:b/>
                <w:bCs/>
              </w:rPr>
              <w:t>Performance attendue</w:t>
            </w:r>
            <w:r w:rsidRPr="00C87511">
              <w:rPr>
                <w:rFonts w:ascii="Cambria" w:hAnsi="Cambria" w:cs="Cambria"/>
                <w:b/>
                <w:bCs/>
              </w:rPr>
              <w:t> </w:t>
            </w:r>
          </w:p>
          <w:p w14:paraId="645B5AD8" w14:textId="77777777" w:rsidR="00C87511" w:rsidRDefault="00C87511" w:rsidP="00C87511">
            <w:pPr>
              <w:pStyle w:val="Contenu"/>
              <w:shd w:val="clear" w:color="auto" w:fill="F2F2F2" w:themeFill="background1" w:themeFillShade="F2"/>
            </w:pPr>
            <w:r>
              <w:t>Non communiquée.</w:t>
            </w:r>
          </w:p>
          <w:p w14:paraId="538308B2" w14:textId="77777777" w:rsidR="00C87511" w:rsidRPr="00C87511" w:rsidRDefault="00C87511" w:rsidP="00C87511">
            <w:pPr>
              <w:pStyle w:val="Contenu"/>
              <w:rPr>
                <w:b/>
                <w:bCs/>
              </w:rPr>
            </w:pPr>
            <w:r w:rsidRPr="00C87511">
              <w:rPr>
                <w:b/>
                <w:bCs/>
              </w:rPr>
              <w:t>Problèmes non résolus</w:t>
            </w:r>
            <w:r w:rsidRPr="00C87511">
              <w:rPr>
                <w:rFonts w:ascii="Cambria" w:hAnsi="Cambria" w:cs="Cambria"/>
                <w:b/>
                <w:bCs/>
              </w:rPr>
              <w:t> </w:t>
            </w:r>
          </w:p>
          <w:p w14:paraId="5C656D12" w14:textId="64F1686F" w:rsidR="00C87511" w:rsidRDefault="00C87511" w:rsidP="00C87511">
            <w:pPr>
              <w:pStyle w:val="Contenu"/>
              <w:rPr>
                <w:sz w:val="32"/>
                <w:szCs w:val="32"/>
              </w:rPr>
            </w:pPr>
            <w:r>
              <w:t>Non communiqués.</w:t>
            </w:r>
          </w:p>
        </w:tc>
      </w:tr>
    </w:tbl>
    <w:p w14:paraId="4068FE3F" w14:textId="77777777" w:rsidR="00C87511" w:rsidRDefault="00C87511" w:rsidP="003C30FD">
      <w:pPr>
        <w:pStyle w:val="Contenu"/>
        <w:rPr>
          <w:sz w:val="32"/>
          <w:szCs w:val="32"/>
        </w:rPr>
      </w:pPr>
    </w:p>
    <w:tbl>
      <w:tblPr>
        <w:tblW w:w="1000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03"/>
      </w:tblGrid>
      <w:tr w:rsidR="00C87511" w14:paraId="3A1D9132" w14:textId="77777777" w:rsidTr="00C87511">
        <w:trPr>
          <w:trHeight w:val="836"/>
        </w:trPr>
        <w:tc>
          <w:tcPr>
            <w:tcW w:w="10003" w:type="dxa"/>
          </w:tcPr>
          <w:p w14:paraId="1B580621" w14:textId="77777777" w:rsidR="00C87511" w:rsidRPr="00C87511" w:rsidRDefault="00C87511" w:rsidP="00C1154E">
            <w:pPr>
              <w:pStyle w:val="Contenu"/>
              <w:shd w:val="clear" w:color="auto" w:fill="F2F2F2" w:themeFill="background1" w:themeFillShade="F2"/>
              <w:jc w:val="center"/>
              <w:rPr>
                <w:rFonts w:ascii="Cambria" w:hAnsi="Cambria" w:cs="Cambria"/>
                <w:b/>
                <w:bCs/>
              </w:rPr>
            </w:pPr>
            <w:r w:rsidRPr="00C87511">
              <w:rPr>
                <w:b/>
                <w:bCs/>
              </w:rPr>
              <w:t>Interface web client- Cas n°7</w:t>
            </w:r>
          </w:p>
          <w:p w14:paraId="1AEFE719" w14:textId="77777777" w:rsidR="00C87511" w:rsidRPr="00875993" w:rsidRDefault="00C87511" w:rsidP="00C1154E">
            <w:pPr>
              <w:pStyle w:val="Contenu"/>
              <w:shd w:val="clear" w:color="auto" w:fill="F2F2F2" w:themeFill="background1" w:themeFillShade="F2"/>
            </w:pPr>
            <w:r w:rsidRPr="00C87511">
              <w:rPr>
                <w:b/>
                <w:bCs/>
              </w:rPr>
              <w:t>Nom</w:t>
            </w:r>
            <w:r w:rsidRPr="00875993">
              <w:t xml:space="preserve"> : </w:t>
            </w:r>
            <w:r>
              <w:t>S’identifier</w:t>
            </w:r>
          </w:p>
          <w:p w14:paraId="00816C06" w14:textId="77777777" w:rsidR="00C87511" w:rsidRPr="00875993" w:rsidRDefault="00C87511" w:rsidP="00C1154E">
            <w:pPr>
              <w:pStyle w:val="Contenu"/>
              <w:shd w:val="clear" w:color="auto" w:fill="F2F2F2" w:themeFill="background1" w:themeFillShade="F2"/>
            </w:pPr>
            <w:r w:rsidRPr="00C87511">
              <w:rPr>
                <w:b/>
                <w:bCs/>
              </w:rPr>
              <w:t>Acteur</w:t>
            </w:r>
            <w:r w:rsidRPr="00875993">
              <w:t xml:space="preserve">(s) : </w:t>
            </w:r>
            <w:r w:rsidRPr="002671FF">
              <w:rPr>
                <w:highlight w:val="red"/>
              </w:rPr>
              <w:t>Cliente</w:t>
            </w:r>
            <w:r>
              <w:t>-</w:t>
            </w:r>
            <w:r w:rsidRPr="002671FF">
              <w:rPr>
                <w:highlight w:val="red"/>
              </w:rPr>
              <w:t>e</w:t>
            </w:r>
          </w:p>
          <w:p w14:paraId="0019CFAA" w14:textId="77777777" w:rsidR="00C87511" w:rsidRPr="00875993" w:rsidRDefault="00C87511" w:rsidP="00C1154E">
            <w:pPr>
              <w:pStyle w:val="Contenu"/>
              <w:shd w:val="clear" w:color="auto" w:fill="F2F2F2" w:themeFill="background1" w:themeFillShade="F2"/>
            </w:pPr>
            <w:r w:rsidRPr="00C87511">
              <w:rPr>
                <w:b/>
                <w:bCs/>
              </w:rPr>
              <w:t>Description</w:t>
            </w:r>
            <w:r w:rsidRPr="00875993">
              <w:t xml:space="preserve"> : </w:t>
            </w:r>
            <w:r>
              <w:t>Le client s’authentifie pour pouvoir accéder aux différents services du site web du restaurant.</w:t>
            </w:r>
          </w:p>
          <w:p w14:paraId="79406A0C" w14:textId="180B447F" w:rsidR="00C87511" w:rsidRPr="00875993" w:rsidRDefault="00C87511" w:rsidP="00C1154E">
            <w:pPr>
              <w:pStyle w:val="Contenu"/>
              <w:shd w:val="clear" w:color="auto" w:fill="F2F2F2" w:themeFill="background1" w:themeFillShade="F2"/>
            </w:pPr>
            <w:r w:rsidRPr="00C87511">
              <w:rPr>
                <w:b/>
                <w:bCs/>
              </w:rPr>
              <w:t>Auteur</w:t>
            </w:r>
            <w:r w:rsidRPr="00875993">
              <w:t xml:space="preserve"> : </w:t>
            </w:r>
            <w:r>
              <w:t>Lamine MESSACI</w:t>
            </w:r>
          </w:p>
          <w:p w14:paraId="37314A07" w14:textId="6B2C3881" w:rsidR="00C87511" w:rsidRPr="00875993" w:rsidRDefault="00C87511" w:rsidP="00C1154E">
            <w:pPr>
              <w:pStyle w:val="Contenu"/>
              <w:shd w:val="clear" w:color="auto" w:fill="F2F2F2" w:themeFill="background1" w:themeFillShade="F2"/>
            </w:pPr>
            <w:r w:rsidRPr="00C87511">
              <w:rPr>
                <w:b/>
                <w:bCs/>
              </w:rPr>
              <w:t>Date</w:t>
            </w:r>
            <w:r w:rsidRPr="00875993">
              <w:t xml:space="preserve">(s) : </w:t>
            </w:r>
            <w:r>
              <w:t>12</w:t>
            </w:r>
            <w:r w:rsidRPr="00875993">
              <w:t>/</w:t>
            </w:r>
            <w:r>
              <w:t>05</w:t>
            </w:r>
            <w:r w:rsidRPr="00875993">
              <w:t>/20</w:t>
            </w:r>
            <w:r>
              <w:t>20</w:t>
            </w:r>
            <w:r w:rsidRPr="00875993">
              <w:t xml:space="preserve"> (première rédaction)</w:t>
            </w:r>
          </w:p>
          <w:p w14:paraId="78F1BF16" w14:textId="77777777" w:rsidR="00C87511" w:rsidRPr="00875993" w:rsidRDefault="00C87511" w:rsidP="00C1154E">
            <w:pPr>
              <w:pStyle w:val="Contenu"/>
              <w:shd w:val="clear" w:color="auto" w:fill="F2F2F2" w:themeFill="background1" w:themeFillShade="F2"/>
            </w:pPr>
          </w:p>
          <w:p w14:paraId="6D3CB94F" w14:textId="77777777" w:rsidR="00C87511" w:rsidRPr="00875993" w:rsidRDefault="00C87511" w:rsidP="00C1154E">
            <w:pPr>
              <w:pStyle w:val="Contenu"/>
              <w:shd w:val="clear" w:color="auto" w:fill="F2F2F2" w:themeFill="background1" w:themeFillShade="F2"/>
            </w:pPr>
            <w:r w:rsidRPr="00C87511">
              <w:rPr>
                <w:b/>
                <w:bCs/>
              </w:rPr>
              <w:t>Préconditions</w:t>
            </w:r>
            <w:r w:rsidRPr="00875993">
              <w:t xml:space="preserve"> :</w:t>
            </w:r>
            <w:r>
              <w:t xml:space="preserve"> Le client</w:t>
            </w:r>
            <w:r w:rsidRPr="00095DC4">
              <w:t xml:space="preserve"> doi</w:t>
            </w:r>
            <w:r>
              <w:t xml:space="preserve">t </w:t>
            </w:r>
            <w:r w:rsidRPr="00095DC4">
              <w:t>déjà avoir un compte, dans le cas échéant il sera nécessaire d’en créer un.</w:t>
            </w:r>
          </w:p>
          <w:p w14:paraId="1A935F09" w14:textId="127C6B72" w:rsidR="00C87511" w:rsidRDefault="00C87511" w:rsidP="00C1154E">
            <w:pPr>
              <w:pStyle w:val="Contenu"/>
              <w:shd w:val="clear" w:color="auto" w:fill="F2F2F2" w:themeFill="background1" w:themeFillShade="F2"/>
            </w:pPr>
            <w:r w:rsidRPr="00C87511">
              <w:rPr>
                <w:b/>
                <w:bCs/>
              </w:rPr>
              <w:lastRenderedPageBreak/>
              <w:t>Démarrage</w:t>
            </w:r>
            <w:r w:rsidRPr="00CD50E0">
              <w:t xml:space="preserve"> :</w:t>
            </w:r>
            <w:r w:rsidRPr="00875993">
              <w:t xml:space="preserve"> </w:t>
            </w:r>
            <w:r>
              <w:t>Le client se rend sur le site internet du restaurant.</w:t>
            </w:r>
          </w:p>
          <w:p w14:paraId="4A32A857" w14:textId="77777777" w:rsidR="00C87511" w:rsidRDefault="00C87511" w:rsidP="00C87511">
            <w:pPr>
              <w:pStyle w:val="Contenu"/>
            </w:pPr>
          </w:p>
          <w:p w14:paraId="344B3BF7" w14:textId="0B2E3C80" w:rsidR="00C87511" w:rsidRPr="00C87511" w:rsidRDefault="00C87511" w:rsidP="00C87511">
            <w:pPr>
              <w:pStyle w:val="Contenu"/>
              <w:rPr>
                <w:b/>
                <w:bCs/>
              </w:rPr>
            </w:pPr>
            <w:r w:rsidRPr="00C87511">
              <w:rPr>
                <w:b/>
                <w:bCs/>
              </w:rPr>
              <w:t>DESCRIPTION</w:t>
            </w:r>
            <w:r w:rsidR="003D32B5">
              <w:rPr>
                <w:b/>
                <w:bCs/>
              </w:rPr>
              <w:t xml:space="preserve"> </w:t>
            </w:r>
            <w:r w:rsidRPr="00C87511">
              <w:rPr>
                <w:b/>
                <w:bCs/>
              </w:rPr>
              <w:br/>
              <w:t>Le scénario nominal</w:t>
            </w:r>
            <w:r w:rsidRPr="00C87511">
              <w:rPr>
                <w:rFonts w:ascii="Cambria" w:hAnsi="Cambria" w:cs="Cambria"/>
                <w:b/>
                <w:bCs/>
              </w:rPr>
              <w:t> </w:t>
            </w:r>
            <w:r w:rsidRPr="00C87511">
              <w:rPr>
                <w:b/>
                <w:bCs/>
              </w:rPr>
              <w:t xml:space="preserve">: </w:t>
            </w:r>
          </w:p>
          <w:p w14:paraId="4548412E" w14:textId="5DB94E7E" w:rsidR="00C87511" w:rsidRPr="000A1B71" w:rsidRDefault="003D32B5" w:rsidP="00C87511">
            <w:pPr>
              <w:pStyle w:val="Contenu"/>
            </w:pPr>
            <w:r>
              <w:t xml:space="preserve"> </w:t>
            </w:r>
            <w:r w:rsidR="00C87511" w:rsidRPr="000A1B71">
              <w:t>1.</w:t>
            </w:r>
            <w:r w:rsidR="00C87511">
              <w:rPr>
                <w:i/>
              </w:rPr>
              <w:t xml:space="preserve"> </w:t>
            </w:r>
            <w:r w:rsidR="00C87511" w:rsidRPr="003D32B5">
              <w:rPr>
                <w:b/>
                <w:bCs/>
                <w:iCs/>
              </w:rPr>
              <w:t>Le</w:t>
            </w:r>
            <w:r w:rsidR="00C87511" w:rsidRPr="000A1B71">
              <w:rPr>
                <w:i/>
              </w:rPr>
              <w:t xml:space="preserve"> </w:t>
            </w:r>
            <w:r w:rsidR="00C87511" w:rsidRPr="003D32B5">
              <w:rPr>
                <w:b/>
                <w:bCs/>
                <w:iCs/>
              </w:rPr>
              <w:t>client</w:t>
            </w:r>
            <w:r w:rsidR="00C87511" w:rsidRPr="000A1B71">
              <w:rPr>
                <w:i/>
              </w:rPr>
              <w:t xml:space="preserve"> </w:t>
            </w:r>
            <w:r w:rsidR="00C87511" w:rsidRPr="000A1B71">
              <w:t>s’authentifie via la section «</w:t>
            </w:r>
            <w:r w:rsidR="00C87511" w:rsidRPr="000A1B71">
              <w:rPr>
                <w:rFonts w:ascii="Cambria" w:hAnsi="Cambria" w:cs="Cambria"/>
              </w:rPr>
              <w:t> </w:t>
            </w:r>
            <w:r w:rsidR="00C87511" w:rsidRPr="000A1B71">
              <w:t>connexion client</w:t>
            </w:r>
            <w:r w:rsidR="00C87511" w:rsidRPr="000A1B71">
              <w:rPr>
                <w:rFonts w:ascii="Cambria" w:hAnsi="Cambria" w:cs="Cambria"/>
              </w:rPr>
              <w:t> </w:t>
            </w:r>
            <w:r w:rsidR="00C87511" w:rsidRPr="000A1B71">
              <w:t>».</w:t>
            </w:r>
          </w:p>
          <w:p w14:paraId="7F4AD5F8" w14:textId="290517D5" w:rsidR="00C87511" w:rsidRDefault="003D32B5" w:rsidP="00C87511">
            <w:pPr>
              <w:pStyle w:val="Contenu"/>
            </w:pPr>
            <w:r>
              <w:t xml:space="preserve"> </w:t>
            </w:r>
            <w:r w:rsidR="00C87511" w:rsidRPr="000A1B71">
              <w:t xml:space="preserve">2. </w:t>
            </w:r>
            <w:r w:rsidR="00C87511" w:rsidRPr="003D32B5">
              <w:rPr>
                <w:b/>
                <w:bCs/>
              </w:rPr>
              <w:t>Le</w:t>
            </w:r>
            <w:r w:rsidR="00C87511" w:rsidRPr="0043463C">
              <w:t xml:space="preserve"> </w:t>
            </w:r>
            <w:r w:rsidR="00C87511" w:rsidRPr="003D32B5">
              <w:rPr>
                <w:b/>
                <w:bCs/>
              </w:rPr>
              <w:t>système</w:t>
            </w:r>
            <w:r w:rsidR="00C87511" w:rsidRPr="000A1B71">
              <w:t xml:space="preserve"> re</w:t>
            </w:r>
            <w:r w:rsidR="00C87511">
              <w:t>dirige</w:t>
            </w:r>
            <w:r w:rsidR="00C87511" w:rsidRPr="00832124">
              <w:t xml:space="preserve"> </w:t>
            </w:r>
            <w:r w:rsidR="00C87511" w:rsidRPr="00C87511">
              <w:rPr>
                <w:iCs/>
              </w:rPr>
              <w:t>le</w:t>
            </w:r>
            <w:r w:rsidR="00C87511" w:rsidRPr="00DC5C1A">
              <w:rPr>
                <w:i/>
              </w:rPr>
              <w:t xml:space="preserve"> </w:t>
            </w:r>
            <w:r w:rsidR="00C87511" w:rsidRPr="00C87511">
              <w:rPr>
                <w:iCs/>
              </w:rPr>
              <w:t>client</w:t>
            </w:r>
            <w:r w:rsidR="00C87511" w:rsidRPr="00832124">
              <w:t xml:space="preserve"> sur la page d’accueil.</w:t>
            </w:r>
          </w:p>
          <w:p w14:paraId="12FC6393" w14:textId="77777777" w:rsidR="00C1154E" w:rsidRPr="00892DB3" w:rsidRDefault="00C1154E" w:rsidP="00C1154E">
            <w:pPr>
              <w:pStyle w:val="Contenu"/>
              <w:rPr>
                <w:rFonts w:ascii="Cambria" w:hAnsi="Cambria"/>
              </w:rPr>
            </w:pPr>
            <w:r w:rsidRPr="00DE2926">
              <w:t>Les scénarios alternatifs</w:t>
            </w:r>
          </w:p>
          <w:p w14:paraId="7784B180" w14:textId="43701AF9" w:rsidR="00C1154E" w:rsidRDefault="003D32B5" w:rsidP="00C1154E">
            <w:pPr>
              <w:pStyle w:val="Contenu"/>
            </w:pPr>
            <w:r>
              <w:t xml:space="preserve"> </w:t>
            </w:r>
            <w:r w:rsidR="00C1154E">
              <w:t xml:space="preserve">1.a </w:t>
            </w:r>
            <w:r w:rsidR="00C1154E" w:rsidRPr="003D32B5">
              <w:rPr>
                <w:b/>
                <w:bCs/>
              </w:rPr>
              <w:t>Le</w:t>
            </w:r>
            <w:r w:rsidR="00C1154E">
              <w:t xml:space="preserve"> </w:t>
            </w:r>
            <w:r w:rsidR="00C1154E" w:rsidRPr="003D32B5">
              <w:rPr>
                <w:b/>
                <w:bCs/>
              </w:rPr>
              <w:t>client</w:t>
            </w:r>
            <w:r w:rsidR="00C1154E">
              <w:t xml:space="preserve"> se trompe de section.</w:t>
            </w:r>
          </w:p>
          <w:p w14:paraId="56832851" w14:textId="3EC79F12" w:rsidR="00C1154E" w:rsidRDefault="003D32B5" w:rsidP="00C1154E">
            <w:pPr>
              <w:pStyle w:val="Contenu"/>
            </w:pPr>
            <w:r>
              <w:t xml:space="preserve"> </w:t>
            </w:r>
            <w:r w:rsidR="00C1154E">
              <w:t>2</w:t>
            </w:r>
            <w:r w:rsidR="00C1154E" w:rsidRPr="00DE2926">
              <w:t>.</w:t>
            </w:r>
            <w:r w:rsidR="00C1154E">
              <w:t>b</w:t>
            </w:r>
            <w:r w:rsidR="00C1154E" w:rsidRPr="00DE2926">
              <w:rPr>
                <w:rFonts w:ascii="Cambria" w:hAnsi="Cambria" w:cs="Cambria"/>
              </w:rPr>
              <w:t> </w:t>
            </w:r>
            <w:r w:rsidR="00C1154E" w:rsidRPr="003D32B5">
              <w:rPr>
                <w:b/>
                <w:bCs/>
              </w:rPr>
              <w:t>Le</w:t>
            </w:r>
            <w:r w:rsidR="00C1154E" w:rsidRPr="00525DA9">
              <w:t xml:space="preserve"> </w:t>
            </w:r>
            <w:r w:rsidR="00C1154E" w:rsidRPr="003D32B5">
              <w:rPr>
                <w:b/>
                <w:bCs/>
              </w:rPr>
              <w:t>client</w:t>
            </w:r>
            <w:r w:rsidR="00C1154E" w:rsidRPr="00525DA9">
              <w:t xml:space="preserve"> </w:t>
            </w:r>
            <w:r w:rsidR="00C1154E" w:rsidRPr="00892DB3">
              <w:t>entre un m</w:t>
            </w:r>
            <w:r w:rsidR="00C1154E" w:rsidRPr="00BD237D">
              <w:t>auvais login et/ou mot de passe.</w:t>
            </w:r>
            <w:r w:rsidR="00C1154E" w:rsidRPr="00DE2926">
              <w:rPr>
                <w:rFonts w:ascii="Cambria" w:hAnsi="Cambria" w:cs="Cambria"/>
              </w:rPr>
              <w:t> </w:t>
            </w:r>
            <w:r w:rsidR="00C1154E" w:rsidRPr="00451A1D">
              <w:t>Le système</w:t>
            </w:r>
            <w:r w:rsidR="00C1154E">
              <w:t xml:space="preserve"> ne</w:t>
            </w:r>
            <w:r w:rsidR="00C1154E" w:rsidRPr="000A1B71">
              <w:t xml:space="preserve"> re</w:t>
            </w:r>
            <w:r w:rsidR="00C1154E">
              <w:t>dirige pas</w:t>
            </w:r>
            <w:r w:rsidR="00C1154E" w:rsidRPr="00832124">
              <w:t xml:space="preserve"> </w:t>
            </w:r>
            <w:r w:rsidR="00C1154E" w:rsidRPr="00C1154E">
              <w:rPr>
                <w:iCs/>
              </w:rPr>
              <w:t>le</w:t>
            </w:r>
            <w:r w:rsidR="00C1154E" w:rsidRPr="00DC5C1A">
              <w:rPr>
                <w:i/>
              </w:rPr>
              <w:t xml:space="preserve"> </w:t>
            </w:r>
            <w:r w:rsidR="00C1154E" w:rsidRPr="00C1154E">
              <w:rPr>
                <w:iCs/>
              </w:rPr>
              <w:t>client</w:t>
            </w:r>
            <w:r w:rsidR="00C1154E" w:rsidRPr="00832124">
              <w:t xml:space="preserve"> sur la page d’accueil.</w:t>
            </w:r>
          </w:p>
          <w:p w14:paraId="05D76C6C" w14:textId="3914E5D0" w:rsidR="00C1154E" w:rsidRDefault="00C1154E" w:rsidP="00C1154E">
            <w:pPr>
              <w:pStyle w:val="Contenu"/>
              <w:shd w:val="clear" w:color="auto" w:fill="F2F2F2" w:themeFill="background1" w:themeFillShade="F2"/>
            </w:pPr>
            <w:r w:rsidRPr="00C1154E">
              <w:rPr>
                <w:b/>
                <w:bCs/>
              </w:rPr>
              <w:t>Fin</w:t>
            </w:r>
            <w:r w:rsidRPr="00C1154E">
              <w:t xml:space="preserve"> : Scénario nominal : à l’étape 2</w:t>
            </w:r>
            <w:r>
              <w:t xml:space="preserve">.                                                                                              </w:t>
            </w:r>
          </w:p>
          <w:p w14:paraId="54BEB615" w14:textId="2778A156" w:rsidR="00EA1BE7" w:rsidRDefault="00C1154E" w:rsidP="00C1154E">
            <w:pPr>
              <w:pStyle w:val="Contenu"/>
            </w:pPr>
            <w:r w:rsidRPr="003D32B5">
              <w:rPr>
                <w:b/>
                <w:bCs/>
              </w:rPr>
              <w:t>Postconditions</w:t>
            </w:r>
            <w:r w:rsidRPr="00C1154E">
              <w:t xml:space="preserve"> : Aucun</w:t>
            </w:r>
            <w:r>
              <w:t>.</w:t>
            </w:r>
          </w:p>
          <w:p w14:paraId="5BCAD910" w14:textId="77777777" w:rsidR="00495C26" w:rsidRDefault="00495C26" w:rsidP="00EA1BE7">
            <w:pPr>
              <w:pStyle w:val="Contenu"/>
              <w:shd w:val="clear" w:color="auto" w:fill="F2F2F2" w:themeFill="background1" w:themeFillShade="F2"/>
              <w:rPr>
                <w:b/>
                <w:bCs/>
              </w:rPr>
            </w:pPr>
          </w:p>
          <w:p w14:paraId="083BB18D" w14:textId="4E20CFA5" w:rsidR="00EA1BE7" w:rsidRPr="00EA1BE7" w:rsidRDefault="00EA1BE7" w:rsidP="00EA1BE7">
            <w:pPr>
              <w:pStyle w:val="Contenu"/>
              <w:shd w:val="clear" w:color="auto" w:fill="F2F2F2" w:themeFill="background1" w:themeFillShade="F2"/>
              <w:rPr>
                <w:b/>
                <w:bCs/>
              </w:rPr>
            </w:pPr>
            <w:r w:rsidRPr="00EA1BE7">
              <w:rPr>
                <w:b/>
                <w:bCs/>
              </w:rPr>
              <w:t>COMPLEMENTS</w:t>
            </w:r>
          </w:p>
          <w:p w14:paraId="7517157B" w14:textId="77777777" w:rsidR="00EA1BE7" w:rsidRPr="00EA1BE7" w:rsidRDefault="00EA1BE7" w:rsidP="00EA1BE7">
            <w:pPr>
              <w:pStyle w:val="Contenu"/>
              <w:shd w:val="clear" w:color="auto" w:fill="F2F2F2" w:themeFill="background1" w:themeFillShade="F2"/>
              <w:rPr>
                <w:b/>
                <w:bCs/>
              </w:rPr>
            </w:pPr>
            <w:r w:rsidRPr="00EA1BE7">
              <w:rPr>
                <w:b/>
                <w:bCs/>
              </w:rPr>
              <w:t>Ergonomie</w:t>
            </w:r>
            <w:r w:rsidRPr="00EA1BE7">
              <w:rPr>
                <w:rFonts w:ascii="Cambria" w:hAnsi="Cambria" w:cs="Cambria"/>
                <w:b/>
                <w:bCs/>
              </w:rPr>
              <w:t> </w:t>
            </w:r>
          </w:p>
          <w:p w14:paraId="167F0D4A" w14:textId="0FF618C7" w:rsidR="00585390" w:rsidRDefault="00EA1BE7" w:rsidP="00EA1BE7">
            <w:pPr>
              <w:pStyle w:val="Contenu"/>
              <w:shd w:val="clear" w:color="auto" w:fill="F2F2F2" w:themeFill="background1" w:themeFillShade="F2"/>
            </w:pPr>
            <w:r>
              <w:t xml:space="preserve">Non communiquée.  </w:t>
            </w:r>
          </w:p>
          <w:p w14:paraId="6F213539" w14:textId="77777777" w:rsidR="00495C26" w:rsidRDefault="00495C26" w:rsidP="00EA1BE7">
            <w:pPr>
              <w:pStyle w:val="Contenu"/>
              <w:shd w:val="clear" w:color="auto" w:fill="F2F2F2" w:themeFill="background1" w:themeFillShade="F2"/>
            </w:pPr>
          </w:p>
          <w:p w14:paraId="232D8815" w14:textId="77777777" w:rsidR="00585390" w:rsidRPr="00585390" w:rsidRDefault="00585390" w:rsidP="00585390">
            <w:pPr>
              <w:pStyle w:val="Contenu"/>
              <w:rPr>
                <w:b/>
                <w:bCs/>
              </w:rPr>
            </w:pPr>
            <w:r w:rsidRPr="00585390">
              <w:rPr>
                <w:b/>
                <w:bCs/>
              </w:rPr>
              <w:t>Performance attendue</w:t>
            </w:r>
            <w:r w:rsidRPr="00585390">
              <w:rPr>
                <w:rFonts w:ascii="Cambria" w:hAnsi="Cambria" w:cs="Cambria"/>
                <w:b/>
                <w:bCs/>
              </w:rPr>
              <w:t> </w:t>
            </w:r>
          </w:p>
          <w:p w14:paraId="2299A12A" w14:textId="77777777" w:rsidR="00585390" w:rsidRDefault="00585390" w:rsidP="00585390">
            <w:pPr>
              <w:pStyle w:val="Contenu"/>
            </w:pPr>
            <w:r>
              <w:t>Non communiquée.</w:t>
            </w:r>
            <w:r w:rsidR="00EA1BE7">
              <w:t xml:space="preserve">     </w:t>
            </w:r>
          </w:p>
          <w:p w14:paraId="1EAF1BA0" w14:textId="77777777" w:rsidR="00585390" w:rsidRPr="00585390" w:rsidRDefault="00585390" w:rsidP="00585390">
            <w:pPr>
              <w:pStyle w:val="Contenu"/>
              <w:shd w:val="clear" w:color="auto" w:fill="F2F2F2" w:themeFill="background1" w:themeFillShade="F2"/>
              <w:rPr>
                <w:b/>
                <w:bCs/>
              </w:rPr>
            </w:pPr>
            <w:r w:rsidRPr="00585390">
              <w:rPr>
                <w:b/>
                <w:bCs/>
              </w:rPr>
              <w:t>Problèmes non résolus</w:t>
            </w:r>
            <w:r w:rsidRPr="00585390">
              <w:rPr>
                <w:rFonts w:ascii="Cambria" w:hAnsi="Cambria" w:cs="Cambria"/>
                <w:b/>
                <w:bCs/>
              </w:rPr>
              <w:t> </w:t>
            </w:r>
          </w:p>
          <w:p w14:paraId="6E304DAD" w14:textId="77777777" w:rsidR="00495C26" w:rsidRDefault="00585390" w:rsidP="00585390">
            <w:pPr>
              <w:pStyle w:val="Contenu"/>
              <w:shd w:val="clear" w:color="auto" w:fill="F2F2F2" w:themeFill="background1" w:themeFillShade="F2"/>
            </w:pPr>
            <w:r>
              <w:t>Non communiqués</w:t>
            </w:r>
            <w:r w:rsidR="00EA1BE7">
              <w:t xml:space="preserve">           </w:t>
            </w:r>
          </w:p>
          <w:p w14:paraId="5994BCD8" w14:textId="17C4A666" w:rsidR="00EA1BE7" w:rsidRPr="00C1154E" w:rsidRDefault="00EA1BE7" w:rsidP="00585390">
            <w:pPr>
              <w:pStyle w:val="Contenu"/>
              <w:shd w:val="clear" w:color="auto" w:fill="F2F2F2" w:themeFill="background1" w:themeFillShade="F2"/>
            </w:pPr>
            <w:r>
              <w:t xml:space="preserve">                                                                                                       </w:t>
            </w:r>
          </w:p>
        </w:tc>
      </w:tr>
    </w:tbl>
    <w:p w14:paraId="299B4776" w14:textId="59F577B0" w:rsidR="00FA3515" w:rsidRDefault="00FA3515" w:rsidP="003C30FD">
      <w:pPr>
        <w:pStyle w:val="Contenu"/>
        <w:rPr>
          <w:sz w:val="32"/>
          <w:szCs w:val="32"/>
        </w:rPr>
      </w:pPr>
    </w:p>
    <w:p w14:paraId="38FD78C0" w14:textId="6F0E211C" w:rsidR="00495C26" w:rsidRDefault="00495C26" w:rsidP="003C30FD">
      <w:pPr>
        <w:pStyle w:val="Contenu"/>
        <w:rPr>
          <w:sz w:val="32"/>
          <w:szCs w:val="32"/>
        </w:rPr>
      </w:pPr>
    </w:p>
    <w:p w14:paraId="0C191454" w14:textId="392D9662" w:rsidR="00495C26" w:rsidRDefault="00495C26" w:rsidP="003C30FD">
      <w:pPr>
        <w:pStyle w:val="Contenu"/>
        <w:rPr>
          <w:sz w:val="32"/>
          <w:szCs w:val="32"/>
        </w:rPr>
      </w:pPr>
    </w:p>
    <w:p w14:paraId="24EF0C76" w14:textId="01BDE310" w:rsidR="00495C26" w:rsidRDefault="00495C26" w:rsidP="003C30FD">
      <w:pPr>
        <w:pStyle w:val="Contenu"/>
        <w:rPr>
          <w:sz w:val="32"/>
          <w:szCs w:val="32"/>
        </w:rPr>
      </w:pPr>
    </w:p>
    <w:p w14:paraId="6CBC8845" w14:textId="56A43FB7" w:rsidR="00495C26" w:rsidRDefault="00495C26" w:rsidP="003C30FD">
      <w:pPr>
        <w:pStyle w:val="Contenu"/>
        <w:rPr>
          <w:sz w:val="32"/>
          <w:szCs w:val="32"/>
        </w:rPr>
      </w:pPr>
    </w:p>
    <w:p w14:paraId="762D2C2A" w14:textId="3E043B8C" w:rsidR="00277EDF" w:rsidRDefault="00277EDF" w:rsidP="003C30FD">
      <w:pPr>
        <w:pStyle w:val="Contenu"/>
        <w:rPr>
          <w:sz w:val="32"/>
          <w:szCs w:val="32"/>
        </w:rPr>
      </w:pPr>
    </w:p>
    <w:p w14:paraId="436D401A" w14:textId="514101E8" w:rsidR="00277EDF" w:rsidRDefault="00277EDF" w:rsidP="003C30FD">
      <w:pPr>
        <w:pStyle w:val="Contenu"/>
        <w:rPr>
          <w:sz w:val="32"/>
          <w:szCs w:val="32"/>
        </w:rPr>
      </w:pPr>
    </w:p>
    <w:p w14:paraId="45F300AA" w14:textId="166D5C5E" w:rsidR="00277EDF" w:rsidRDefault="00277EDF" w:rsidP="003C30FD">
      <w:pPr>
        <w:pStyle w:val="Contenu"/>
        <w:rPr>
          <w:sz w:val="32"/>
          <w:szCs w:val="32"/>
        </w:rPr>
      </w:pPr>
    </w:p>
    <w:p w14:paraId="7C7D371F" w14:textId="6AB88A35" w:rsidR="00277EDF" w:rsidRDefault="00277EDF" w:rsidP="003C30FD">
      <w:pPr>
        <w:pStyle w:val="Contenu"/>
        <w:rPr>
          <w:sz w:val="32"/>
          <w:szCs w:val="32"/>
        </w:rPr>
      </w:pPr>
    </w:p>
    <w:p w14:paraId="449B0D76" w14:textId="0B604B86" w:rsidR="00277EDF" w:rsidRDefault="00277EDF" w:rsidP="003C30FD">
      <w:pPr>
        <w:pStyle w:val="Contenu"/>
        <w:rPr>
          <w:sz w:val="32"/>
          <w:szCs w:val="32"/>
        </w:rPr>
      </w:pPr>
    </w:p>
    <w:p w14:paraId="083E1D7D" w14:textId="51FDF4AA" w:rsidR="00277EDF" w:rsidRDefault="00277EDF" w:rsidP="003C30FD">
      <w:pPr>
        <w:pStyle w:val="Contenu"/>
        <w:rPr>
          <w:sz w:val="32"/>
          <w:szCs w:val="32"/>
        </w:rPr>
      </w:pPr>
    </w:p>
    <w:p w14:paraId="169FF6B3" w14:textId="11C7FBCF" w:rsidR="00277EDF" w:rsidRDefault="00277EDF" w:rsidP="003C30FD">
      <w:pPr>
        <w:pStyle w:val="Contenu"/>
        <w:rPr>
          <w:sz w:val="32"/>
          <w:szCs w:val="32"/>
        </w:rPr>
      </w:pPr>
    </w:p>
    <w:p w14:paraId="4013F251" w14:textId="5843D727" w:rsidR="00277EDF" w:rsidRDefault="00277EDF" w:rsidP="003C30FD">
      <w:pPr>
        <w:pStyle w:val="Contenu"/>
        <w:rPr>
          <w:sz w:val="32"/>
          <w:szCs w:val="32"/>
        </w:rPr>
      </w:pPr>
    </w:p>
    <w:p w14:paraId="6B1497F2" w14:textId="69D38E28" w:rsidR="00277EDF" w:rsidRDefault="00277EDF" w:rsidP="00D6391C">
      <w:pPr>
        <w:pStyle w:val="Titre6"/>
        <w:numPr>
          <w:ilvl w:val="0"/>
          <w:numId w:val="23"/>
        </w:numPr>
      </w:pPr>
      <w:bookmarkStart w:id="38" w:name="_Toc40372258"/>
      <w:r>
        <w:t>Diagramme du cas d’utilisation interface web restaurant :</w:t>
      </w:r>
      <w:bookmarkEnd w:id="38"/>
    </w:p>
    <w:p w14:paraId="74018465" w14:textId="0A6D0A21" w:rsidR="00277EDF" w:rsidRDefault="00277EDF" w:rsidP="00277EDF">
      <w:pPr>
        <w:pStyle w:val="Contenu"/>
        <w:rPr>
          <w:sz w:val="32"/>
          <w:szCs w:val="32"/>
        </w:rPr>
      </w:pPr>
    </w:p>
    <w:p w14:paraId="142A4897" w14:textId="77777777" w:rsidR="00277EDF" w:rsidRDefault="00277EDF" w:rsidP="00277EDF">
      <w:pPr>
        <w:pStyle w:val="Contenu"/>
        <w:rPr>
          <w:sz w:val="32"/>
          <w:szCs w:val="32"/>
        </w:rPr>
      </w:pPr>
    </w:p>
    <w:p w14:paraId="522EF451" w14:textId="6901D99C" w:rsidR="00277EDF" w:rsidRPr="00277EDF" w:rsidRDefault="00277EDF" w:rsidP="00277EDF">
      <w:pPr>
        <w:pStyle w:val="Contenu"/>
        <w:rPr>
          <w:sz w:val="32"/>
          <w:szCs w:val="32"/>
        </w:rPr>
      </w:pPr>
      <w:r>
        <w:rPr>
          <w:noProof/>
          <w:sz w:val="32"/>
          <w:szCs w:val="32"/>
        </w:rPr>
        <w:drawing>
          <wp:inline distT="0" distB="0" distL="0" distR="0" wp14:anchorId="0706277E" wp14:editId="4436EE9E">
            <wp:extent cx="6371590" cy="6518787"/>
            <wp:effectExtent l="0" t="0" r="0" b="0"/>
            <wp:docPr id="18" name="Image 1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 d'utilisation interface web restaurant.jpg"/>
                    <pic:cNvPicPr/>
                  </pic:nvPicPr>
                  <pic:blipFill>
                    <a:blip r:embed="rId19">
                      <a:extLst>
                        <a:ext uri="{28A0092B-C50C-407E-A947-70E740481C1C}">
                          <a14:useLocalDpi xmlns:a14="http://schemas.microsoft.com/office/drawing/2010/main" val="0"/>
                        </a:ext>
                      </a:extLst>
                    </a:blip>
                    <a:stretch>
                      <a:fillRect/>
                    </a:stretch>
                  </pic:blipFill>
                  <pic:spPr>
                    <a:xfrm>
                      <a:off x="0" y="0"/>
                      <a:ext cx="6386377" cy="6533915"/>
                    </a:xfrm>
                    <a:prstGeom prst="rect">
                      <a:avLst/>
                    </a:prstGeom>
                  </pic:spPr>
                </pic:pic>
              </a:graphicData>
            </a:graphic>
          </wp:inline>
        </w:drawing>
      </w:r>
    </w:p>
    <w:p w14:paraId="1FF298C7" w14:textId="76001AFC" w:rsidR="00277EDF" w:rsidRDefault="00277EDF" w:rsidP="003C30FD">
      <w:pPr>
        <w:pStyle w:val="Contenu"/>
        <w:rPr>
          <w:sz w:val="32"/>
          <w:szCs w:val="32"/>
        </w:rPr>
      </w:pPr>
    </w:p>
    <w:p w14:paraId="7D182D0E" w14:textId="23856780" w:rsidR="00B5284B" w:rsidRDefault="00B5284B" w:rsidP="003C30FD">
      <w:pPr>
        <w:pStyle w:val="Contenu"/>
        <w:rPr>
          <w:sz w:val="32"/>
          <w:szCs w:val="32"/>
        </w:rPr>
      </w:pPr>
    </w:p>
    <w:p w14:paraId="4FE06540" w14:textId="6E993A97" w:rsidR="00B5284B" w:rsidRDefault="00B5284B" w:rsidP="003C30FD">
      <w:pPr>
        <w:pStyle w:val="Contenu"/>
        <w:rPr>
          <w:sz w:val="32"/>
          <w:szCs w:val="32"/>
        </w:rPr>
      </w:pPr>
    </w:p>
    <w:p w14:paraId="076993BE" w14:textId="78558E40" w:rsidR="00B5284B" w:rsidRDefault="00B5284B" w:rsidP="003C30FD">
      <w:pPr>
        <w:pStyle w:val="Contenu"/>
        <w:rPr>
          <w:sz w:val="32"/>
          <w:szCs w:val="32"/>
        </w:rPr>
      </w:pPr>
    </w:p>
    <w:p w14:paraId="053F303B" w14:textId="6429E807" w:rsidR="00B5284B" w:rsidRPr="00B5284B" w:rsidRDefault="00B5284B" w:rsidP="00B5284B">
      <w:pPr>
        <w:pStyle w:val="Contenu"/>
      </w:pPr>
    </w:p>
    <w:p w14:paraId="701D01B3" w14:textId="77777777" w:rsidR="0006297A" w:rsidRDefault="0006297A" w:rsidP="0006297A">
      <w:pPr>
        <w:pStyle w:val="Titre6"/>
        <w:ind w:left="720"/>
      </w:pPr>
      <w:bookmarkStart w:id="39" w:name="_Toc534885740"/>
    </w:p>
    <w:p w14:paraId="6DD9E4EE" w14:textId="367210E4" w:rsidR="00B5284B" w:rsidRDefault="00B5284B" w:rsidP="00D6391C">
      <w:pPr>
        <w:pStyle w:val="Titre6"/>
        <w:numPr>
          <w:ilvl w:val="0"/>
          <w:numId w:val="23"/>
        </w:numPr>
      </w:pPr>
      <w:bookmarkStart w:id="40" w:name="_Toc40372259"/>
      <w:r w:rsidRPr="00B5284B">
        <w:t>Fiches descriptives des cas d’utilisation de l’interface web restaurant</w:t>
      </w:r>
      <w:bookmarkEnd w:id="39"/>
      <w:bookmarkEnd w:id="40"/>
    </w:p>
    <w:p w14:paraId="50FEC3CF" w14:textId="77777777" w:rsidR="0006297A" w:rsidRPr="0006297A" w:rsidRDefault="0006297A" w:rsidP="0006297A"/>
    <w:tbl>
      <w:tblPr>
        <w:tblStyle w:val="Grilledutableau"/>
        <w:tblW w:w="0" w:type="auto"/>
        <w:tblLook w:val="04A0" w:firstRow="1" w:lastRow="0" w:firstColumn="1" w:lastColumn="0" w:noHBand="0" w:noVBand="1"/>
      </w:tblPr>
      <w:tblGrid>
        <w:gridCol w:w="10024"/>
      </w:tblGrid>
      <w:tr w:rsidR="0006297A" w14:paraId="0C76CAB9" w14:textId="77777777" w:rsidTr="0006297A">
        <w:tc>
          <w:tcPr>
            <w:tcW w:w="10024" w:type="dxa"/>
          </w:tcPr>
          <w:p w14:paraId="392DAEC8" w14:textId="77777777" w:rsidR="0006297A" w:rsidRPr="0006297A" w:rsidRDefault="0006297A" w:rsidP="00691099">
            <w:pPr>
              <w:pStyle w:val="Contenu"/>
              <w:shd w:val="clear" w:color="auto" w:fill="F2F2F2" w:themeFill="background1" w:themeFillShade="F2"/>
              <w:jc w:val="center"/>
              <w:rPr>
                <w:rFonts w:ascii="Cambria" w:hAnsi="Cambria" w:cs="Cambria"/>
                <w:b/>
                <w:bCs/>
              </w:rPr>
            </w:pPr>
            <w:r w:rsidRPr="0006297A">
              <w:rPr>
                <w:b/>
                <w:bCs/>
              </w:rPr>
              <w:t>Interface web restaurant - Cas n°1</w:t>
            </w:r>
          </w:p>
          <w:p w14:paraId="28970A4C" w14:textId="77777777" w:rsidR="0006297A" w:rsidRPr="00F36C59" w:rsidRDefault="0006297A" w:rsidP="00691099">
            <w:pPr>
              <w:pStyle w:val="Contenu"/>
              <w:shd w:val="clear" w:color="auto" w:fill="F2F2F2" w:themeFill="background1" w:themeFillShade="F2"/>
            </w:pPr>
          </w:p>
          <w:p w14:paraId="4572BEB4" w14:textId="77777777" w:rsidR="0006297A" w:rsidRPr="00875993" w:rsidRDefault="0006297A" w:rsidP="00691099">
            <w:pPr>
              <w:pStyle w:val="Contenu"/>
              <w:shd w:val="clear" w:color="auto" w:fill="F2F2F2" w:themeFill="background1" w:themeFillShade="F2"/>
            </w:pPr>
            <w:r w:rsidRPr="0006297A">
              <w:rPr>
                <w:b/>
                <w:bCs/>
              </w:rPr>
              <w:t>Nom</w:t>
            </w:r>
            <w:r w:rsidRPr="00875993">
              <w:t xml:space="preserve"> :</w:t>
            </w:r>
            <w:r>
              <w:t xml:space="preserve"> Prendre </w:t>
            </w:r>
            <w:proofErr w:type="spellStart"/>
            <w:r>
              <w:t>commande-s</w:t>
            </w:r>
            <w:proofErr w:type="spellEnd"/>
            <w:r>
              <w:t xml:space="preserve"> client</w:t>
            </w:r>
          </w:p>
          <w:p w14:paraId="5E0AE8F7" w14:textId="77777777" w:rsidR="0006297A" w:rsidRPr="00875993" w:rsidRDefault="0006297A" w:rsidP="00691099">
            <w:pPr>
              <w:pStyle w:val="Contenu"/>
              <w:shd w:val="clear" w:color="auto" w:fill="F2F2F2" w:themeFill="background1" w:themeFillShade="F2"/>
            </w:pPr>
            <w:r w:rsidRPr="0006297A">
              <w:rPr>
                <w:b/>
                <w:bCs/>
              </w:rPr>
              <w:t>Acteur</w:t>
            </w:r>
            <w:r w:rsidRPr="00875993">
              <w:t xml:space="preserve">(s) : </w:t>
            </w:r>
            <w:proofErr w:type="spellStart"/>
            <w:r w:rsidRPr="00DB0B11">
              <w:rPr>
                <w:highlight w:val="red"/>
              </w:rPr>
              <w:t>Employé</w:t>
            </w:r>
            <w:r>
              <w:t>-</w:t>
            </w:r>
            <w:r w:rsidRPr="00DB0B11">
              <w:rPr>
                <w:highlight w:val="red"/>
              </w:rPr>
              <w:t>e</w:t>
            </w:r>
            <w:proofErr w:type="spellEnd"/>
          </w:p>
          <w:p w14:paraId="639822F2" w14:textId="4AE9B0FD" w:rsidR="0006297A" w:rsidRPr="00875993" w:rsidRDefault="0006297A" w:rsidP="00691099">
            <w:pPr>
              <w:pStyle w:val="Contenu"/>
              <w:shd w:val="clear" w:color="auto" w:fill="F2F2F2" w:themeFill="background1" w:themeFillShade="F2"/>
            </w:pPr>
            <w:r w:rsidRPr="0006297A">
              <w:rPr>
                <w:b/>
                <w:bCs/>
              </w:rPr>
              <w:t>Description</w:t>
            </w:r>
            <w:r w:rsidRPr="00875993">
              <w:t xml:space="preserve"> : </w:t>
            </w:r>
            <w:r>
              <w:t xml:space="preserve"> Le client souhaite commander par téléphone, il joint le restaurant, et </w:t>
            </w:r>
            <w:r w:rsidRPr="0006297A">
              <w:t>un</w:t>
            </w:r>
            <w:r>
              <w:t xml:space="preserve"> </w:t>
            </w:r>
            <w:r w:rsidRPr="0006297A">
              <w:t>employé</w:t>
            </w:r>
            <w:r>
              <w:t xml:space="preserve"> prend sa commande.</w:t>
            </w:r>
          </w:p>
          <w:p w14:paraId="5E81883C" w14:textId="367E030F" w:rsidR="0006297A" w:rsidRPr="00875993" w:rsidRDefault="0006297A" w:rsidP="00691099">
            <w:pPr>
              <w:pStyle w:val="Contenu"/>
              <w:shd w:val="clear" w:color="auto" w:fill="F2F2F2" w:themeFill="background1" w:themeFillShade="F2"/>
            </w:pPr>
            <w:r w:rsidRPr="0006297A">
              <w:rPr>
                <w:b/>
                <w:bCs/>
              </w:rPr>
              <w:t>Auteur</w:t>
            </w:r>
            <w:r w:rsidRPr="00875993">
              <w:t xml:space="preserve"> :</w:t>
            </w:r>
            <w:r w:rsidR="00691099">
              <w:t xml:space="preserve"> Lamine MESSACI</w:t>
            </w:r>
          </w:p>
          <w:p w14:paraId="2A545C56" w14:textId="48E7259D" w:rsidR="0006297A" w:rsidRPr="00875993" w:rsidRDefault="0006297A" w:rsidP="00691099">
            <w:pPr>
              <w:pStyle w:val="Contenu"/>
              <w:shd w:val="clear" w:color="auto" w:fill="F2F2F2" w:themeFill="background1" w:themeFillShade="F2"/>
            </w:pPr>
            <w:r w:rsidRPr="00691099">
              <w:rPr>
                <w:b/>
                <w:bCs/>
              </w:rPr>
              <w:t>Date</w:t>
            </w:r>
            <w:r w:rsidRPr="00875993">
              <w:t xml:space="preserve">(s) : </w:t>
            </w:r>
            <w:r w:rsidR="00691099">
              <w:t>12</w:t>
            </w:r>
            <w:r w:rsidRPr="00875993">
              <w:t>/</w:t>
            </w:r>
            <w:r w:rsidR="00691099">
              <w:t>05</w:t>
            </w:r>
            <w:r w:rsidRPr="00875993">
              <w:t>/</w:t>
            </w:r>
            <w:r w:rsidR="00691099">
              <w:t>2020</w:t>
            </w:r>
            <w:r w:rsidRPr="00875993">
              <w:t xml:space="preserve"> (première rédaction)</w:t>
            </w:r>
          </w:p>
          <w:p w14:paraId="0167105C" w14:textId="77777777" w:rsidR="0006297A" w:rsidRPr="00875993" w:rsidRDefault="0006297A" w:rsidP="00691099">
            <w:pPr>
              <w:pStyle w:val="Contenu"/>
              <w:shd w:val="clear" w:color="auto" w:fill="F2F2F2" w:themeFill="background1" w:themeFillShade="F2"/>
            </w:pPr>
          </w:p>
          <w:p w14:paraId="69EB46FA" w14:textId="77777777" w:rsidR="0006297A" w:rsidRPr="00875993" w:rsidRDefault="0006297A" w:rsidP="00691099">
            <w:pPr>
              <w:pStyle w:val="Contenu"/>
              <w:shd w:val="clear" w:color="auto" w:fill="F2F2F2" w:themeFill="background1" w:themeFillShade="F2"/>
            </w:pPr>
            <w:r w:rsidRPr="00691099">
              <w:rPr>
                <w:b/>
                <w:bCs/>
              </w:rPr>
              <w:t>Préconditions</w:t>
            </w:r>
            <w:r w:rsidRPr="00875993">
              <w:t xml:space="preserve"> :</w:t>
            </w:r>
            <w:r>
              <w:t xml:space="preserve"> </w:t>
            </w:r>
            <w:r w:rsidRPr="00691099">
              <w:rPr>
                <w:b/>
                <w:bCs/>
              </w:rPr>
              <w:t>Le</w:t>
            </w:r>
            <w:r>
              <w:t xml:space="preserve"> </w:t>
            </w:r>
            <w:r w:rsidRPr="00691099">
              <w:rPr>
                <w:b/>
                <w:bCs/>
              </w:rPr>
              <w:t>client</w:t>
            </w:r>
            <w:r>
              <w:t xml:space="preserve"> compose le numéro de téléphone du restaurant</w:t>
            </w:r>
            <w:r w:rsidRPr="001C2342">
              <w:t>.</w:t>
            </w:r>
          </w:p>
          <w:p w14:paraId="23BE2464" w14:textId="77777777" w:rsidR="0006297A" w:rsidRDefault="0006297A" w:rsidP="00691099">
            <w:pPr>
              <w:pStyle w:val="Contenu"/>
              <w:shd w:val="clear" w:color="auto" w:fill="F2F2F2" w:themeFill="background1" w:themeFillShade="F2"/>
            </w:pPr>
            <w:r w:rsidRPr="00691099">
              <w:rPr>
                <w:b/>
                <w:bCs/>
              </w:rPr>
              <w:t>Démarrage</w:t>
            </w:r>
            <w:r w:rsidRPr="00CD50E0">
              <w:t xml:space="preserve"> :</w:t>
            </w:r>
            <w:r w:rsidRPr="00875993">
              <w:t xml:space="preserve"> </w:t>
            </w:r>
            <w:r w:rsidRPr="00691099">
              <w:rPr>
                <w:b/>
                <w:bCs/>
              </w:rPr>
              <w:t>L’employé</w:t>
            </w:r>
            <w:r w:rsidR="00691099">
              <w:t xml:space="preserve"> </w:t>
            </w:r>
            <w:r>
              <w:t>prend</w:t>
            </w:r>
            <w:r w:rsidRPr="001C2342">
              <w:t xml:space="preserve"> l’appel.</w:t>
            </w:r>
          </w:p>
          <w:p w14:paraId="617F148D" w14:textId="77777777" w:rsidR="00691099" w:rsidRDefault="00691099" w:rsidP="0006297A">
            <w:pPr>
              <w:pStyle w:val="Contenu"/>
            </w:pPr>
          </w:p>
          <w:p w14:paraId="7B6D8342" w14:textId="3AE73389" w:rsidR="00691099" w:rsidRDefault="00691099" w:rsidP="00691099">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691099">
              <w:rPr>
                <w:b/>
                <w:bCs/>
                <w:iCs/>
              </w:rPr>
              <w:t>Le</w:t>
            </w:r>
            <w:r w:rsidRPr="00F82DBF">
              <w:rPr>
                <w:i/>
              </w:rPr>
              <w:t xml:space="preserve"> </w:t>
            </w:r>
            <w:r w:rsidRPr="00691099">
              <w:rPr>
                <w:b/>
                <w:bCs/>
                <w:iCs/>
              </w:rPr>
              <w:t>client</w:t>
            </w:r>
            <w:r>
              <w:t xml:space="preserve"> communique à l’employé les produits qu’il souhaite commander ainsi que son moyen de paiement.  </w:t>
            </w:r>
          </w:p>
          <w:p w14:paraId="086387CD" w14:textId="2E25BE9E" w:rsidR="00691099" w:rsidRDefault="00691099" w:rsidP="00691099">
            <w:pPr>
              <w:pStyle w:val="Contenu"/>
            </w:pPr>
            <w:r>
              <w:t>2</w:t>
            </w:r>
            <w:r w:rsidRPr="003936FE">
              <w:t>.</w:t>
            </w:r>
            <w:r>
              <w:rPr>
                <w:rFonts w:ascii="Cambria" w:hAnsi="Cambria"/>
              </w:rPr>
              <w:t xml:space="preserve"> </w:t>
            </w:r>
            <w:r w:rsidRPr="00691099">
              <w:rPr>
                <w:b/>
                <w:bCs/>
                <w:iCs/>
              </w:rPr>
              <w:t>L’employé</w:t>
            </w:r>
            <w:r w:rsidRPr="00BB1199">
              <w:t xml:space="preserve"> </w:t>
            </w:r>
            <w:r>
              <w:t>enregistre la commande du client dans le tableau de commandes.</w:t>
            </w:r>
          </w:p>
          <w:p w14:paraId="790E72A2" w14:textId="77777777" w:rsidR="00691099" w:rsidRDefault="00691099" w:rsidP="00691099">
            <w:pPr>
              <w:pStyle w:val="Contenu"/>
            </w:pPr>
          </w:p>
          <w:p w14:paraId="3560E6A8" w14:textId="77777777" w:rsidR="00691099" w:rsidRPr="00691099" w:rsidRDefault="00691099" w:rsidP="00691099">
            <w:pPr>
              <w:pStyle w:val="Contenu"/>
              <w:shd w:val="clear" w:color="auto" w:fill="F2F2F2" w:themeFill="background1" w:themeFillShade="F2"/>
              <w:rPr>
                <w:b/>
                <w:bCs/>
              </w:rPr>
            </w:pPr>
            <w:r w:rsidRPr="00691099">
              <w:rPr>
                <w:b/>
                <w:bCs/>
              </w:rPr>
              <w:t>Les scénarios alternatifs</w:t>
            </w:r>
          </w:p>
          <w:p w14:paraId="37AE82AC" w14:textId="617D90BF" w:rsidR="00691099" w:rsidRDefault="00691099" w:rsidP="00691099">
            <w:pPr>
              <w:pStyle w:val="Contenu"/>
              <w:shd w:val="clear" w:color="auto" w:fill="F2F2F2" w:themeFill="background1" w:themeFillShade="F2"/>
            </w:pPr>
            <w:r>
              <w:t>Aucun</w:t>
            </w:r>
          </w:p>
          <w:p w14:paraId="016020F6" w14:textId="4581EACE" w:rsidR="00510A91" w:rsidRDefault="00691099" w:rsidP="00691099">
            <w:pPr>
              <w:pStyle w:val="Contenu"/>
            </w:pPr>
            <w:r w:rsidRPr="00691099">
              <w:rPr>
                <w:b/>
                <w:bCs/>
              </w:rPr>
              <w:t>Fin</w:t>
            </w:r>
            <w:r w:rsidRPr="00691099">
              <w:t xml:space="preserve"> :  Scénario nominal : à l’étape 2.</w:t>
            </w:r>
          </w:p>
          <w:p w14:paraId="2419A9E5" w14:textId="77777777" w:rsidR="00510A91" w:rsidRDefault="00510A91" w:rsidP="00691099">
            <w:pPr>
              <w:pStyle w:val="Contenu"/>
            </w:pPr>
          </w:p>
          <w:p w14:paraId="4D2B7AE0" w14:textId="07976D7E" w:rsidR="00691099" w:rsidRDefault="00691099" w:rsidP="00691099">
            <w:pPr>
              <w:pStyle w:val="Contenu"/>
              <w:shd w:val="clear" w:color="auto" w:fill="F2F2F2" w:themeFill="background1" w:themeFillShade="F2"/>
            </w:pPr>
            <w:r w:rsidRPr="00691099">
              <w:rPr>
                <w:b/>
                <w:bCs/>
              </w:rPr>
              <w:t>Post</w:t>
            </w:r>
            <w:r w:rsidRPr="00691099">
              <w:t>c</w:t>
            </w:r>
            <w:r w:rsidRPr="00691099">
              <w:rPr>
                <w:b/>
                <w:bCs/>
              </w:rPr>
              <w:t>onditions</w:t>
            </w:r>
            <w:r w:rsidRPr="00691099">
              <w:t xml:space="preserve"> : Aucun</w:t>
            </w:r>
          </w:p>
          <w:p w14:paraId="57503032" w14:textId="77777777" w:rsidR="00510A91" w:rsidRPr="00691099" w:rsidRDefault="00510A91" w:rsidP="00691099">
            <w:pPr>
              <w:pStyle w:val="Contenu"/>
              <w:shd w:val="clear" w:color="auto" w:fill="F2F2F2" w:themeFill="background1" w:themeFillShade="F2"/>
            </w:pPr>
          </w:p>
          <w:p w14:paraId="148D2209" w14:textId="77777777" w:rsidR="00691099" w:rsidRDefault="00691099" w:rsidP="00691099">
            <w:pPr>
              <w:pStyle w:val="Contenu"/>
            </w:pPr>
          </w:p>
          <w:p w14:paraId="0F1DCEB2" w14:textId="1B57DB84" w:rsidR="00691099" w:rsidRPr="00691099" w:rsidRDefault="00691099" w:rsidP="00691099">
            <w:pPr>
              <w:pStyle w:val="Contenu"/>
              <w:rPr>
                <w:b/>
                <w:bCs/>
              </w:rPr>
            </w:pPr>
            <w:r w:rsidRPr="00691099">
              <w:rPr>
                <w:b/>
                <w:bCs/>
              </w:rPr>
              <w:t>COMPLEMENTS</w:t>
            </w:r>
          </w:p>
          <w:p w14:paraId="058F2B21" w14:textId="77777777" w:rsidR="00691099" w:rsidRPr="00691099" w:rsidRDefault="00691099" w:rsidP="00691099">
            <w:pPr>
              <w:pStyle w:val="Contenu"/>
              <w:rPr>
                <w:b/>
                <w:bCs/>
              </w:rPr>
            </w:pPr>
            <w:r w:rsidRPr="00691099">
              <w:rPr>
                <w:b/>
                <w:bCs/>
              </w:rPr>
              <w:t>Ergonomie</w:t>
            </w:r>
            <w:r w:rsidRPr="00691099">
              <w:rPr>
                <w:rFonts w:ascii="Cambria" w:hAnsi="Cambria" w:cs="Cambria"/>
                <w:b/>
                <w:bCs/>
              </w:rPr>
              <w:t> </w:t>
            </w:r>
          </w:p>
          <w:p w14:paraId="282545F6" w14:textId="012906C8" w:rsidR="00691099" w:rsidRDefault="00691099" w:rsidP="00691099">
            <w:pPr>
              <w:pStyle w:val="Contenu"/>
            </w:pPr>
            <w:r>
              <w:t xml:space="preserve">La prise de commande doit être rapide, et un filtre de clients via leurs numéro clients ou numéro </w:t>
            </w:r>
            <w:r w:rsidR="00510A91">
              <w:t>téléphone.</w:t>
            </w:r>
          </w:p>
          <w:p w14:paraId="6353443F" w14:textId="77777777" w:rsidR="00510A91" w:rsidRDefault="00510A91" w:rsidP="00510A91">
            <w:pPr>
              <w:pStyle w:val="Contenu"/>
              <w:shd w:val="clear" w:color="auto" w:fill="F2F2F2" w:themeFill="background1" w:themeFillShade="F2"/>
              <w:rPr>
                <w:b/>
                <w:bCs/>
              </w:rPr>
            </w:pPr>
          </w:p>
          <w:p w14:paraId="7B6D9FA4" w14:textId="7B3CB75C" w:rsidR="00510A91" w:rsidRPr="00716EBE" w:rsidRDefault="00510A91" w:rsidP="00510A91">
            <w:pPr>
              <w:pStyle w:val="Contenu"/>
              <w:shd w:val="clear" w:color="auto" w:fill="F2F2F2" w:themeFill="background1" w:themeFillShade="F2"/>
            </w:pPr>
            <w:r w:rsidRPr="00510A91">
              <w:rPr>
                <w:b/>
                <w:bCs/>
              </w:rPr>
              <w:t>Performance</w:t>
            </w:r>
            <w:r w:rsidRPr="00716EBE">
              <w:t xml:space="preserve"> </w:t>
            </w:r>
            <w:r w:rsidRPr="00510A91">
              <w:rPr>
                <w:b/>
                <w:bCs/>
              </w:rPr>
              <w:t>attendue</w:t>
            </w:r>
            <w:r w:rsidRPr="00716EBE">
              <w:rPr>
                <w:rFonts w:ascii="Cambria" w:hAnsi="Cambria" w:cs="Cambria"/>
              </w:rPr>
              <w:t> </w:t>
            </w:r>
          </w:p>
          <w:p w14:paraId="1DF5D809" w14:textId="0C6E2099" w:rsidR="00510A91" w:rsidRDefault="00510A91" w:rsidP="00510A91">
            <w:pPr>
              <w:pStyle w:val="Contenu"/>
              <w:shd w:val="clear" w:color="auto" w:fill="F2F2F2" w:themeFill="background1" w:themeFillShade="F2"/>
            </w:pPr>
            <w:r>
              <w:t>Non communiquée.</w:t>
            </w:r>
          </w:p>
          <w:p w14:paraId="75C2EB3A" w14:textId="795B69A8" w:rsidR="00691099" w:rsidRDefault="00691099" w:rsidP="00691099">
            <w:pPr>
              <w:pStyle w:val="Contenu"/>
            </w:pPr>
          </w:p>
          <w:p w14:paraId="3D8269D7" w14:textId="77777777" w:rsidR="00510A91" w:rsidRPr="00510A91" w:rsidRDefault="00510A91" w:rsidP="00510A91">
            <w:pPr>
              <w:pStyle w:val="Contenu"/>
              <w:rPr>
                <w:b/>
                <w:bCs/>
              </w:rPr>
            </w:pPr>
            <w:r w:rsidRPr="00510A91">
              <w:rPr>
                <w:b/>
                <w:bCs/>
              </w:rPr>
              <w:t>Problèmes non résolus</w:t>
            </w:r>
            <w:r w:rsidRPr="00510A91">
              <w:rPr>
                <w:rFonts w:ascii="Cambria" w:hAnsi="Cambria" w:cs="Cambria"/>
                <w:b/>
                <w:bCs/>
              </w:rPr>
              <w:t> </w:t>
            </w:r>
          </w:p>
          <w:p w14:paraId="42F148CB" w14:textId="4F232BA1" w:rsidR="00510A91" w:rsidRDefault="00510A91" w:rsidP="00510A91">
            <w:pPr>
              <w:pStyle w:val="Contenu"/>
            </w:pPr>
            <w:r>
              <w:t>Non communiqués.</w:t>
            </w:r>
          </w:p>
          <w:p w14:paraId="12D83BB2" w14:textId="03DDF9C0" w:rsidR="00691099" w:rsidRDefault="00691099" w:rsidP="00691099">
            <w:pPr>
              <w:pStyle w:val="Contenu"/>
              <w:rPr>
                <w:sz w:val="32"/>
                <w:szCs w:val="32"/>
              </w:rPr>
            </w:pPr>
          </w:p>
        </w:tc>
      </w:tr>
    </w:tbl>
    <w:p w14:paraId="36B72EE8" w14:textId="0B234507" w:rsidR="00B5284B" w:rsidRDefault="00B5284B" w:rsidP="003C30FD">
      <w:pPr>
        <w:pStyle w:val="Contenu"/>
        <w:rPr>
          <w:sz w:val="32"/>
          <w:szCs w:val="32"/>
        </w:rPr>
      </w:pPr>
    </w:p>
    <w:tbl>
      <w:tblPr>
        <w:tblStyle w:val="Grilledutableau"/>
        <w:tblW w:w="0" w:type="auto"/>
        <w:tblLook w:val="04A0" w:firstRow="1" w:lastRow="0" w:firstColumn="1" w:lastColumn="0" w:noHBand="0" w:noVBand="1"/>
      </w:tblPr>
      <w:tblGrid>
        <w:gridCol w:w="10024"/>
      </w:tblGrid>
      <w:tr w:rsidR="00146E97" w14:paraId="7DED0CCC" w14:textId="77777777" w:rsidTr="00146E97">
        <w:tc>
          <w:tcPr>
            <w:tcW w:w="10024" w:type="dxa"/>
          </w:tcPr>
          <w:p w14:paraId="1C7FBAB5" w14:textId="77777777" w:rsidR="00146E97" w:rsidRPr="00146E97" w:rsidRDefault="00146E97" w:rsidP="00146E97">
            <w:pPr>
              <w:pStyle w:val="Contenu"/>
              <w:shd w:val="clear" w:color="auto" w:fill="F2F2F2" w:themeFill="background1" w:themeFillShade="F2"/>
              <w:jc w:val="center"/>
              <w:rPr>
                <w:rFonts w:ascii="Cambria" w:hAnsi="Cambria" w:cs="Cambria"/>
                <w:b/>
                <w:bCs/>
              </w:rPr>
            </w:pPr>
            <w:r w:rsidRPr="00146E97">
              <w:rPr>
                <w:b/>
                <w:bCs/>
              </w:rPr>
              <w:lastRenderedPageBreak/>
              <w:t>Interface web restaurant - Cas n°2</w:t>
            </w:r>
          </w:p>
          <w:p w14:paraId="6B2A7B55" w14:textId="77777777" w:rsidR="00146E97" w:rsidRPr="00F36C59" w:rsidRDefault="00146E97" w:rsidP="00146E97">
            <w:pPr>
              <w:pStyle w:val="Contenu"/>
              <w:shd w:val="clear" w:color="auto" w:fill="F2F2F2" w:themeFill="background1" w:themeFillShade="F2"/>
            </w:pPr>
          </w:p>
          <w:p w14:paraId="57CA53F4" w14:textId="77777777" w:rsidR="00146E97" w:rsidRPr="00875993" w:rsidRDefault="00146E97" w:rsidP="00146E97">
            <w:pPr>
              <w:pStyle w:val="Contenu"/>
              <w:shd w:val="clear" w:color="auto" w:fill="F2F2F2" w:themeFill="background1" w:themeFillShade="F2"/>
            </w:pPr>
            <w:r w:rsidRPr="00146E97">
              <w:rPr>
                <w:b/>
                <w:bCs/>
              </w:rPr>
              <w:t>Nom</w:t>
            </w:r>
            <w:r w:rsidRPr="00875993">
              <w:t xml:space="preserve"> :</w:t>
            </w:r>
            <w:r>
              <w:t xml:space="preserve"> Donner </w:t>
            </w:r>
            <w:proofErr w:type="spellStart"/>
            <w:r>
              <w:t>commande-s</w:t>
            </w:r>
            <w:proofErr w:type="spellEnd"/>
            <w:r>
              <w:t xml:space="preserve"> client</w:t>
            </w:r>
          </w:p>
          <w:p w14:paraId="08039D06" w14:textId="77777777" w:rsidR="00146E97" w:rsidRPr="00875993" w:rsidRDefault="00146E97" w:rsidP="00146E97">
            <w:pPr>
              <w:pStyle w:val="Contenu"/>
              <w:shd w:val="clear" w:color="auto" w:fill="F2F2F2" w:themeFill="background1" w:themeFillShade="F2"/>
            </w:pPr>
            <w:r w:rsidRPr="00146E97">
              <w:rPr>
                <w:b/>
                <w:bCs/>
              </w:rPr>
              <w:t>Acteur</w:t>
            </w:r>
            <w:r w:rsidRPr="00875993">
              <w:t xml:space="preserve">(s) : </w:t>
            </w:r>
            <w:proofErr w:type="spellStart"/>
            <w:r w:rsidRPr="00DB0B11">
              <w:rPr>
                <w:highlight w:val="red"/>
              </w:rPr>
              <w:t>Employé-e</w:t>
            </w:r>
            <w:proofErr w:type="spellEnd"/>
          </w:p>
          <w:p w14:paraId="0DAB9971" w14:textId="6BAF323E" w:rsidR="00146E97" w:rsidRPr="00875993" w:rsidRDefault="00146E97" w:rsidP="00146E97">
            <w:pPr>
              <w:pStyle w:val="Contenu"/>
              <w:shd w:val="clear" w:color="auto" w:fill="F2F2F2" w:themeFill="background1" w:themeFillShade="F2"/>
            </w:pPr>
            <w:r w:rsidRPr="00146E97">
              <w:rPr>
                <w:b/>
                <w:bCs/>
              </w:rPr>
              <w:t>Description</w:t>
            </w:r>
            <w:r w:rsidRPr="00875993">
              <w:t xml:space="preserve"> : </w:t>
            </w:r>
            <w:r>
              <w:t xml:space="preserve"> L’employé donne au client sa commande.</w:t>
            </w:r>
          </w:p>
          <w:p w14:paraId="0B2A489D" w14:textId="287201FB" w:rsidR="00146E97" w:rsidRPr="00875993" w:rsidRDefault="00146E97" w:rsidP="00146E97">
            <w:pPr>
              <w:pStyle w:val="Contenu"/>
              <w:shd w:val="clear" w:color="auto" w:fill="F2F2F2" w:themeFill="background1" w:themeFillShade="F2"/>
            </w:pPr>
            <w:r w:rsidRPr="00146E97">
              <w:rPr>
                <w:b/>
                <w:bCs/>
              </w:rPr>
              <w:t>Auteur</w:t>
            </w:r>
            <w:r w:rsidRPr="00875993">
              <w:t xml:space="preserve"> : </w:t>
            </w:r>
            <w:r>
              <w:t>Lamine MESSACI</w:t>
            </w:r>
          </w:p>
          <w:p w14:paraId="70306A3A" w14:textId="39E8DDB7" w:rsidR="00146E97" w:rsidRPr="00875993" w:rsidRDefault="00146E97" w:rsidP="00146E97">
            <w:pPr>
              <w:pStyle w:val="Contenu"/>
              <w:shd w:val="clear" w:color="auto" w:fill="F2F2F2" w:themeFill="background1" w:themeFillShade="F2"/>
            </w:pPr>
            <w:r w:rsidRPr="00146E97">
              <w:rPr>
                <w:b/>
                <w:bCs/>
              </w:rPr>
              <w:t>Date</w:t>
            </w:r>
            <w:r w:rsidRPr="00875993">
              <w:t xml:space="preserve">(s) : </w:t>
            </w:r>
            <w:r>
              <w:t>12</w:t>
            </w:r>
            <w:r w:rsidRPr="00875993">
              <w:t>/</w:t>
            </w:r>
            <w:r>
              <w:t>05</w:t>
            </w:r>
            <w:r w:rsidRPr="00875993">
              <w:t>/20</w:t>
            </w:r>
            <w:r>
              <w:t>20</w:t>
            </w:r>
            <w:r w:rsidRPr="00875993">
              <w:t xml:space="preserve"> (première rédaction)</w:t>
            </w:r>
          </w:p>
          <w:p w14:paraId="0C681FF2" w14:textId="77777777" w:rsidR="00146E97" w:rsidRPr="00875993" w:rsidRDefault="00146E97" w:rsidP="00146E97">
            <w:pPr>
              <w:pStyle w:val="Contenu"/>
              <w:shd w:val="clear" w:color="auto" w:fill="F2F2F2" w:themeFill="background1" w:themeFillShade="F2"/>
            </w:pPr>
          </w:p>
          <w:p w14:paraId="119E378C" w14:textId="77777777" w:rsidR="00146E97" w:rsidRPr="00875993" w:rsidRDefault="00146E97" w:rsidP="00146E97">
            <w:pPr>
              <w:pStyle w:val="Contenu"/>
              <w:shd w:val="clear" w:color="auto" w:fill="F2F2F2" w:themeFill="background1" w:themeFillShade="F2"/>
            </w:pPr>
            <w:r w:rsidRPr="00146E97">
              <w:rPr>
                <w:b/>
                <w:bCs/>
              </w:rPr>
              <w:t>Préconditions</w:t>
            </w:r>
            <w:r w:rsidRPr="00875993">
              <w:t xml:space="preserve"> :</w:t>
            </w:r>
            <w:r>
              <w:t xml:space="preserve"> Le client a choisi la livraison sur place lors de la commande.</w:t>
            </w:r>
          </w:p>
          <w:p w14:paraId="20A0F1A7" w14:textId="58BFDB4A" w:rsidR="00146E97" w:rsidRDefault="00146E97" w:rsidP="00146E97">
            <w:pPr>
              <w:pStyle w:val="Contenu"/>
              <w:shd w:val="clear" w:color="auto" w:fill="F2F2F2" w:themeFill="background1" w:themeFillShade="F2"/>
            </w:pPr>
            <w:r w:rsidRPr="00146E97">
              <w:rPr>
                <w:b/>
                <w:bCs/>
              </w:rPr>
              <w:t>Démarrage</w:t>
            </w:r>
            <w:r w:rsidRPr="00CD50E0">
              <w:t xml:space="preserve"> :</w:t>
            </w:r>
            <w:r w:rsidRPr="00875993">
              <w:t xml:space="preserve"> </w:t>
            </w:r>
            <w:r>
              <w:t>Le client se déplace pour récupérer sa commande.</w:t>
            </w:r>
          </w:p>
          <w:p w14:paraId="534C8D35" w14:textId="77777777" w:rsidR="00146E97" w:rsidRDefault="00146E97" w:rsidP="00146E97">
            <w:pPr>
              <w:pStyle w:val="Contenu"/>
            </w:pPr>
          </w:p>
          <w:p w14:paraId="7F800AD5" w14:textId="77777777" w:rsidR="00146E97" w:rsidRDefault="00146E97" w:rsidP="00146E97">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146E97">
              <w:rPr>
                <w:b/>
                <w:bCs/>
                <w:iCs/>
              </w:rPr>
              <w:t>Le</w:t>
            </w:r>
            <w:r w:rsidRPr="00F82DBF">
              <w:rPr>
                <w:i/>
              </w:rPr>
              <w:t xml:space="preserve"> </w:t>
            </w:r>
            <w:r w:rsidRPr="00146E97">
              <w:rPr>
                <w:b/>
                <w:bCs/>
                <w:iCs/>
              </w:rPr>
              <w:t>client</w:t>
            </w:r>
            <w:r>
              <w:t xml:space="preserve"> arrive sur place et donne son numéro de commande et/ou son nom.</w:t>
            </w:r>
          </w:p>
          <w:p w14:paraId="6E2C8DCE" w14:textId="28B9DE73" w:rsidR="00146E97" w:rsidRDefault="00146E97" w:rsidP="00146E97">
            <w:pPr>
              <w:pStyle w:val="Contenu"/>
            </w:pPr>
            <w:r>
              <w:t xml:space="preserve">2. </w:t>
            </w:r>
            <w:r w:rsidRPr="00146E97">
              <w:rPr>
                <w:b/>
                <w:bCs/>
                <w:iCs/>
              </w:rPr>
              <w:t>L’employé</w:t>
            </w:r>
            <w:r w:rsidRPr="00BB1199">
              <w:t xml:space="preserve"> </w:t>
            </w:r>
            <w:r>
              <w:t>lance une recherche sur le tableau de commandes.</w:t>
            </w:r>
          </w:p>
          <w:p w14:paraId="3E48FE90" w14:textId="3DE37227" w:rsidR="00146E97" w:rsidRDefault="00146E97" w:rsidP="00146E97">
            <w:pPr>
              <w:pStyle w:val="Contenu"/>
            </w:pPr>
            <w:r>
              <w:t>3</w:t>
            </w:r>
            <w:r w:rsidRPr="0023021E">
              <w:t xml:space="preserve">. </w:t>
            </w:r>
            <w:r w:rsidRPr="00146E97">
              <w:rPr>
                <w:b/>
                <w:bCs/>
                <w:iCs/>
              </w:rPr>
              <w:t>L’employé</w:t>
            </w:r>
            <w:r w:rsidRPr="00BB1199">
              <w:t xml:space="preserve"> </w:t>
            </w:r>
            <w:r>
              <w:t>récupère la commande et la transmet au client.</w:t>
            </w:r>
          </w:p>
          <w:p w14:paraId="47C8CCFC" w14:textId="14CF9693" w:rsidR="00146E97" w:rsidRDefault="00146E97" w:rsidP="00146E97">
            <w:pPr>
              <w:pStyle w:val="Contenu"/>
            </w:pPr>
            <w:r>
              <w:t xml:space="preserve">4. </w:t>
            </w:r>
            <w:r w:rsidRPr="00146E97">
              <w:rPr>
                <w:b/>
                <w:bCs/>
                <w:iCs/>
              </w:rPr>
              <w:t>Le</w:t>
            </w:r>
            <w:r w:rsidRPr="00F82DBF">
              <w:rPr>
                <w:i/>
              </w:rPr>
              <w:t xml:space="preserve"> </w:t>
            </w:r>
            <w:r w:rsidRPr="00146E97">
              <w:rPr>
                <w:b/>
                <w:bCs/>
                <w:iCs/>
              </w:rPr>
              <w:t>client</w:t>
            </w:r>
            <w:r>
              <w:rPr>
                <w:i/>
              </w:rPr>
              <w:t xml:space="preserve"> </w:t>
            </w:r>
            <w:r w:rsidRPr="00302D8A">
              <w:t>repart avec</w:t>
            </w:r>
            <w:r>
              <w:rPr>
                <w:i/>
              </w:rPr>
              <w:t xml:space="preserve"> </w:t>
            </w:r>
            <w:r>
              <w:t>sa commande.</w:t>
            </w:r>
          </w:p>
          <w:p w14:paraId="7AD03D38" w14:textId="21C999E9" w:rsidR="007B244A" w:rsidRDefault="007B244A" w:rsidP="00146E97">
            <w:pPr>
              <w:pStyle w:val="Contenu"/>
            </w:pPr>
          </w:p>
          <w:p w14:paraId="156B4BC2" w14:textId="77777777" w:rsidR="007B244A" w:rsidRPr="00DE2926" w:rsidRDefault="007B244A" w:rsidP="007B244A">
            <w:pPr>
              <w:pStyle w:val="Contenu"/>
              <w:shd w:val="clear" w:color="auto" w:fill="F2F2F2" w:themeFill="background1" w:themeFillShade="F2"/>
            </w:pPr>
            <w:r w:rsidRPr="007B244A">
              <w:rPr>
                <w:b/>
                <w:bCs/>
              </w:rPr>
              <w:t>Les</w:t>
            </w:r>
            <w:r w:rsidRPr="00DE2926">
              <w:t xml:space="preserve"> </w:t>
            </w:r>
            <w:r w:rsidRPr="007B244A">
              <w:rPr>
                <w:b/>
                <w:bCs/>
              </w:rPr>
              <w:t>scénarios</w:t>
            </w:r>
            <w:r w:rsidRPr="00DE2926">
              <w:t xml:space="preserve"> </w:t>
            </w:r>
            <w:r w:rsidRPr="007B244A">
              <w:rPr>
                <w:b/>
                <w:bCs/>
              </w:rPr>
              <w:t>alternatifs</w:t>
            </w:r>
          </w:p>
          <w:p w14:paraId="504610CA" w14:textId="77777777" w:rsidR="007B244A" w:rsidRDefault="007B244A" w:rsidP="007B244A">
            <w:pPr>
              <w:pStyle w:val="Contenu"/>
              <w:shd w:val="clear" w:color="auto" w:fill="F2F2F2" w:themeFill="background1" w:themeFillShade="F2"/>
              <w:rPr>
                <w:iCs/>
              </w:rPr>
            </w:pPr>
            <w:r>
              <w:t>1</w:t>
            </w:r>
            <w:r w:rsidRPr="00DE2926">
              <w:t>.a</w:t>
            </w:r>
            <w:r w:rsidRPr="00DE2926">
              <w:rPr>
                <w:rFonts w:ascii="Cambria" w:hAnsi="Cambria" w:cs="Cambria"/>
              </w:rPr>
              <w:t> </w:t>
            </w:r>
            <w:r w:rsidRPr="007B244A">
              <w:rPr>
                <w:b/>
                <w:bCs/>
              </w:rPr>
              <w:t>Le</w:t>
            </w:r>
            <w:r>
              <w:rPr>
                <w:i/>
                <w:iCs/>
              </w:rPr>
              <w:t xml:space="preserve"> </w:t>
            </w:r>
            <w:r w:rsidRPr="007B244A">
              <w:rPr>
                <w:b/>
                <w:bCs/>
              </w:rPr>
              <w:t>client</w:t>
            </w:r>
            <w:r>
              <w:rPr>
                <w:i/>
                <w:iCs/>
              </w:rPr>
              <w:t xml:space="preserve"> </w:t>
            </w:r>
            <w:r w:rsidRPr="00324D66">
              <w:rPr>
                <w:iCs/>
              </w:rPr>
              <w:t>ne va pas récupérer sa commande</w:t>
            </w:r>
            <w:r>
              <w:rPr>
                <w:iCs/>
              </w:rPr>
              <w:t xml:space="preserve"> malgré son choix de la récupérer sur place.</w:t>
            </w:r>
          </w:p>
          <w:p w14:paraId="2AFF01E1" w14:textId="3A4D9A15" w:rsidR="007B244A" w:rsidRDefault="007B244A" w:rsidP="007B244A">
            <w:pPr>
              <w:pStyle w:val="Contenu"/>
              <w:shd w:val="clear" w:color="auto" w:fill="F2F2F2" w:themeFill="background1" w:themeFillShade="F2"/>
              <w:rPr>
                <w:iCs/>
              </w:rPr>
            </w:pPr>
            <w:r>
              <w:rPr>
                <w:iCs/>
              </w:rPr>
              <w:t>2.b La commande n’existe pas.</w:t>
            </w:r>
          </w:p>
          <w:p w14:paraId="4E225031" w14:textId="6F7D8C33" w:rsidR="007B244A" w:rsidRDefault="007B244A" w:rsidP="007B244A">
            <w:pPr>
              <w:pStyle w:val="Contenu"/>
            </w:pPr>
            <w:r w:rsidRPr="007B244A">
              <w:rPr>
                <w:b/>
                <w:bCs/>
              </w:rPr>
              <w:t>Fin</w:t>
            </w:r>
            <w:r w:rsidRPr="007B244A">
              <w:t xml:space="preserve"> : Scénario nominal : à l’étape 4.</w:t>
            </w:r>
          </w:p>
          <w:p w14:paraId="3E786202" w14:textId="3E8D96AF" w:rsidR="007B244A" w:rsidRPr="007B244A" w:rsidRDefault="007B244A" w:rsidP="007B244A">
            <w:pPr>
              <w:pStyle w:val="Contenu"/>
              <w:shd w:val="clear" w:color="auto" w:fill="F2F2F2" w:themeFill="background1" w:themeFillShade="F2"/>
            </w:pPr>
            <w:r w:rsidRPr="007B244A">
              <w:rPr>
                <w:b/>
                <w:bCs/>
              </w:rPr>
              <w:t>Post</w:t>
            </w:r>
            <w:r w:rsidRPr="007B244A">
              <w:t>c</w:t>
            </w:r>
            <w:r w:rsidRPr="007B244A">
              <w:rPr>
                <w:b/>
                <w:bCs/>
              </w:rPr>
              <w:t>onditions</w:t>
            </w:r>
            <w:r w:rsidRPr="007B244A">
              <w:t xml:space="preserve"> : Aucun</w:t>
            </w:r>
          </w:p>
          <w:p w14:paraId="1D80F31F" w14:textId="77777777" w:rsidR="007B244A" w:rsidRDefault="007B244A" w:rsidP="007B244A">
            <w:pPr>
              <w:pStyle w:val="Contenu"/>
              <w:rPr>
                <w:b/>
                <w:bCs/>
              </w:rPr>
            </w:pPr>
          </w:p>
          <w:p w14:paraId="0FD94E45" w14:textId="4C2AB57A" w:rsidR="007B244A" w:rsidRPr="007B244A" w:rsidRDefault="007B244A" w:rsidP="007B244A">
            <w:pPr>
              <w:pStyle w:val="Contenu"/>
              <w:rPr>
                <w:b/>
                <w:bCs/>
              </w:rPr>
            </w:pPr>
            <w:r w:rsidRPr="007B244A">
              <w:rPr>
                <w:b/>
                <w:bCs/>
              </w:rPr>
              <w:t>COMPLEMENTS</w:t>
            </w:r>
          </w:p>
          <w:p w14:paraId="1E9C7261" w14:textId="77777777" w:rsidR="007B244A" w:rsidRPr="007B244A" w:rsidRDefault="007B244A" w:rsidP="007B244A">
            <w:pPr>
              <w:pStyle w:val="Contenu"/>
              <w:rPr>
                <w:b/>
                <w:bCs/>
              </w:rPr>
            </w:pPr>
            <w:r w:rsidRPr="007B244A">
              <w:rPr>
                <w:b/>
                <w:bCs/>
              </w:rPr>
              <w:t>Ergonomie</w:t>
            </w:r>
            <w:r w:rsidRPr="007B244A">
              <w:rPr>
                <w:rFonts w:ascii="Cambria" w:hAnsi="Cambria" w:cs="Cambria"/>
                <w:b/>
                <w:bCs/>
              </w:rPr>
              <w:t> </w:t>
            </w:r>
          </w:p>
          <w:p w14:paraId="30E947C7" w14:textId="53C7F85E" w:rsidR="00146E97" w:rsidRDefault="007B244A" w:rsidP="007B244A">
            <w:pPr>
              <w:pStyle w:val="Contenu"/>
            </w:pPr>
            <w:r>
              <w:t xml:space="preserve">Non communique.  </w:t>
            </w:r>
          </w:p>
          <w:p w14:paraId="39901015" w14:textId="77777777" w:rsidR="007B244A" w:rsidRDefault="007B244A" w:rsidP="007B244A">
            <w:pPr>
              <w:pStyle w:val="Contenu"/>
            </w:pPr>
          </w:p>
          <w:p w14:paraId="5AE85F9B" w14:textId="77777777" w:rsidR="00DB0B11" w:rsidRDefault="00DB0B11" w:rsidP="007B244A">
            <w:pPr>
              <w:pStyle w:val="Contenu"/>
              <w:shd w:val="clear" w:color="auto" w:fill="F2F2F2" w:themeFill="background1" w:themeFillShade="F2"/>
              <w:rPr>
                <w:b/>
                <w:bCs/>
              </w:rPr>
            </w:pPr>
          </w:p>
          <w:p w14:paraId="65241404" w14:textId="60E561DE" w:rsidR="007B244A" w:rsidRPr="00716EBE" w:rsidRDefault="007B244A" w:rsidP="007B244A">
            <w:pPr>
              <w:pStyle w:val="Contenu"/>
              <w:shd w:val="clear" w:color="auto" w:fill="F2F2F2" w:themeFill="background1" w:themeFillShade="F2"/>
            </w:pPr>
            <w:r w:rsidRPr="007B244A">
              <w:rPr>
                <w:b/>
                <w:bCs/>
              </w:rPr>
              <w:t>Performance</w:t>
            </w:r>
            <w:r w:rsidRPr="00716EBE">
              <w:t xml:space="preserve"> </w:t>
            </w:r>
            <w:r w:rsidRPr="007B244A">
              <w:rPr>
                <w:b/>
                <w:bCs/>
              </w:rPr>
              <w:t>attendue</w:t>
            </w:r>
            <w:r w:rsidRPr="00716EBE">
              <w:rPr>
                <w:rFonts w:ascii="Cambria" w:hAnsi="Cambria" w:cs="Cambria"/>
              </w:rPr>
              <w:t> </w:t>
            </w:r>
          </w:p>
          <w:p w14:paraId="1989C20F" w14:textId="3E5C9111" w:rsidR="007B244A" w:rsidRDefault="007B244A" w:rsidP="007B244A">
            <w:pPr>
              <w:pStyle w:val="Contenu"/>
              <w:shd w:val="clear" w:color="auto" w:fill="F2F2F2" w:themeFill="background1" w:themeFillShade="F2"/>
            </w:pPr>
            <w:r>
              <w:t>La recherche sur le tableau de commandes se doit d’être rapide.</w:t>
            </w:r>
          </w:p>
          <w:p w14:paraId="0036035C" w14:textId="332B8D28" w:rsidR="007B244A" w:rsidRDefault="007B244A" w:rsidP="007B244A">
            <w:pPr>
              <w:pStyle w:val="Contenu"/>
              <w:shd w:val="clear" w:color="auto" w:fill="F2F2F2" w:themeFill="background1" w:themeFillShade="F2"/>
            </w:pPr>
          </w:p>
          <w:p w14:paraId="1FAD92CC" w14:textId="77777777" w:rsidR="00DB0B11" w:rsidRDefault="00DB0B11" w:rsidP="007B244A">
            <w:pPr>
              <w:pStyle w:val="Contenu"/>
              <w:rPr>
                <w:b/>
                <w:bCs/>
              </w:rPr>
            </w:pPr>
          </w:p>
          <w:p w14:paraId="41154EB0" w14:textId="54C4DF0B" w:rsidR="007B244A" w:rsidRPr="007B244A" w:rsidRDefault="007B244A" w:rsidP="007B244A">
            <w:pPr>
              <w:pStyle w:val="Contenu"/>
              <w:rPr>
                <w:b/>
                <w:bCs/>
              </w:rPr>
            </w:pPr>
            <w:r w:rsidRPr="007B244A">
              <w:rPr>
                <w:b/>
                <w:bCs/>
              </w:rPr>
              <w:t>Problèmes non résolus</w:t>
            </w:r>
            <w:r w:rsidRPr="007B244A">
              <w:rPr>
                <w:rFonts w:ascii="Cambria" w:hAnsi="Cambria" w:cs="Cambria"/>
                <w:b/>
                <w:bCs/>
              </w:rPr>
              <w:t> </w:t>
            </w:r>
          </w:p>
          <w:p w14:paraId="28D2FBDE" w14:textId="59E1BA74" w:rsidR="007B244A" w:rsidRDefault="007B244A" w:rsidP="007B244A">
            <w:pPr>
              <w:pStyle w:val="Contenu"/>
            </w:pPr>
            <w:r>
              <w:t>Que se passe-t-il si le numéro de la commande n’existe pas</w:t>
            </w:r>
            <w:r>
              <w:rPr>
                <w:rFonts w:ascii="Cambria" w:hAnsi="Cambria" w:cs="Cambria"/>
              </w:rPr>
              <w:t> </w:t>
            </w:r>
            <w:r>
              <w:t>?</w:t>
            </w:r>
          </w:p>
          <w:p w14:paraId="43BACF07" w14:textId="70A5260B" w:rsidR="00DB0B11" w:rsidRDefault="00DB0B11" w:rsidP="007B244A">
            <w:pPr>
              <w:pStyle w:val="Contenu"/>
            </w:pPr>
          </w:p>
          <w:p w14:paraId="430FEB5B" w14:textId="77777777" w:rsidR="00DB0B11" w:rsidRDefault="00DB0B11" w:rsidP="007B244A">
            <w:pPr>
              <w:pStyle w:val="Contenu"/>
            </w:pPr>
          </w:p>
          <w:p w14:paraId="794F9AA8" w14:textId="54E68161" w:rsidR="007B244A" w:rsidRPr="007B244A" w:rsidRDefault="007B244A" w:rsidP="007B244A">
            <w:pPr>
              <w:pStyle w:val="Contenu"/>
              <w:shd w:val="clear" w:color="auto" w:fill="F2F2F2" w:themeFill="background1" w:themeFillShade="F2"/>
            </w:pPr>
          </w:p>
        </w:tc>
      </w:tr>
    </w:tbl>
    <w:p w14:paraId="53067FFE" w14:textId="1FA8B4F9" w:rsidR="00146E97" w:rsidRDefault="00146E97" w:rsidP="003C30FD">
      <w:pPr>
        <w:pStyle w:val="Contenu"/>
        <w:rPr>
          <w:sz w:val="32"/>
          <w:szCs w:val="32"/>
        </w:rPr>
      </w:pPr>
    </w:p>
    <w:p w14:paraId="26336B02" w14:textId="1D9CE832" w:rsidR="00DB0B11" w:rsidRDefault="00DB0B11" w:rsidP="003C30FD">
      <w:pPr>
        <w:pStyle w:val="Contenu"/>
        <w:rPr>
          <w:sz w:val="32"/>
          <w:szCs w:val="32"/>
        </w:rPr>
      </w:pPr>
    </w:p>
    <w:tbl>
      <w:tblPr>
        <w:tblStyle w:val="Grilledutableau"/>
        <w:tblW w:w="0" w:type="auto"/>
        <w:tblLook w:val="04A0" w:firstRow="1" w:lastRow="0" w:firstColumn="1" w:lastColumn="0" w:noHBand="0" w:noVBand="1"/>
      </w:tblPr>
      <w:tblGrid>
        <w:gridCol w:w="10024"/>
      </w:tblGrid>
      <w:tr w:rsidR="00DB0B11" w14:paraId="45312ECF" w14:textId="77777777" w:rsidTr="00DB0B11">
        <w:tc>
          <w:tcPr>
            <w:tcW w:w="10024" w:type="dxa"/>
          </w:tcPr>
          <w:p w14:paraId="6DFE0FDF" w14:textId="77777777" w:rsidR="00DB0B11" w:rsidRPr="00DB0B11" w:rsidRDefault="00DB0B11" w:rsidP="00EE6F1A">
            <w:pPr>
              <w:pStyle w:val="Contenu"/>
              <w:shd w:val="clear" w:color="auto" w:fill="F2F2F2" w:themeFill="background1" w:themeFillShade="F2"/>
              <w:jc w:val="center"/>
              <w:rPr>
                <w:rFonts w:ascii="Cambria" w:hAnsi="Cambria" w:cs="Cambria"/>
                <w:b/>
                <w:bCs/>
              </w:rPr>
            </w:pPr>
            <w:r w:rsidRPr="00DB0B11">
              <w:rPr>
                <w:b/>
                <w:bCs/>
              </w:rPr>
              <w:lastRenderedPageBreak/>
              <w:t>Interface web restaurant - Cas n°3</w:t>
            </w:r>
          </w:p>
          <w:p w14:paraId="46B3CB55" w14:textId="77777777" w:rsidR="00DB0B11" w:rsidRPr="00F36C59" w:rsidRDefault="00DB0B11" w:rsidP="00EE6F1A">
            <w:pPr>
              <w:pStyle w:val="Contenu"/>
              <w:shd w:val="clear" w:color="auto" w:fill="F2F2F2" w:themeFill="background1" w:themeFillShade="F2"/>
            </w:pPr>
          </w:p>
          <w:p w14:paraId="7A8C5650" w14:textId="77777777" w:rsidR="00DB0B11" w:rsidRPr="00875993" w:rsidRDefault="00DB0B11" w:rsidP="00EE6F1A">
            <w:pPr>
              <w:pStyle w:val="Contenu"/>
              <w:shd w:val="clear" w:color="auto" w:fill="F2F2F2" w:themeFill="background1" w:themeFillShade="F2"/>
            </w:pPr>
            <w:r w:rsidRPr="00DB0B11">
              <w:rPr>
                <w:b/>
                <w:bCs/>
              </w:rPr>
              <w:t>Nom</w:t>
            </w:r>
            <w:r w:rsidRPr="00875993">
              <w:t xml:space="preserve"> :</w:t>
            </w:r>
            <w:r>
              <w:t xml:space="preserve"> Consulter aide-mémoire.</w:t>
            </w:r>
          </w:p>
          <w:p w14:paraId="74D8447A" w14:textId="77777777" w:rsidR="00DB0B11" w:rsidRPr="00875993" w:rsidRDefault="00DB0B11" w:rsidP="00EE6F1A">
            <w:pPr>
              <w:pStyle w:val="Contenu"/>
              <w:shd w:val="clear" w:color="auto" w:fill="F2F2F2" w:themeFill="background1" w:themeFillShade="F2"/>
            </w:pPr>
            <w:r w:rsidRPr="00DB0B11">
              <w:rPr>
                <w:b/>
                <w:bCs/>
              </w:rPr>
              <w:t>Acteur</w:t>
            </w:r>
            <w:r w:rsidRPr="00875993">
              <w:t xml:space="preserve">(s) : </w:t>
            </w:r>
            <w:r w:rsidRPr="00DB0B11">
              <w:rPr>
                <w:highlight w:val="red"/>
              </w:rPr>
              <w:t>Pizzaiolo-a</w:t>
            </w:r>
          </w:p>
          <w:p w14:paraId="27C8019F" w14:textId="77777777" w:rsidR="00DB0B11" w:rsidRPr="00875993" w:rsidRDefault="00DB0B11" w:rsidP="00EE6F1A">
            <w:pPr>
              <w:pStyle w:val="Contenu"/>
              <w:shd w:val="clear" w:color="auto" w:fill="F2F2F2" w:themeFill="background1" w:themeFillShade="F2"/>
            </w:pPr>
            <w:r w:rsidRPr="00DB0B11">
              <w:rPr>
                <w:b/>
                <w:bCs/>
              </w:rPr>
              <w:t>Description</w:t>
            </w:r>
            <w:r w:rsidRPr="00875993">
              <w:t xml:space="preserve"> : </w:t>
            </w:r>
            <w:r>
              <w:t>Permet de lire la recette et réaliser la pizza.</w:t>
            </w:r>
          </w:p>
          <w:p w14:paraId="3EF2E9A2" w14:textId="2264471C" w:rsidR="00DB0B11" w:rsidRPr="00875993" w:rsidRDefault="00DB0B11" w:rsidP="00EE6F1A">
            <w:pPr>
              <w:pStyle w:val="Contenu"/>
              <w:shd w:val="clear" w:color="auto" w:fill="F2F2F2" w:themeFill="background1" w:themeFillShade="F2"/>
            </w:pPr>
            <w:r w:rsidRPr="00DB0B11">
              <w:rPr>
                <w:b/>
                <w:bCs/>
              </w:rPr>
              <w:t>Auteur</w:t>
            </w:r>
            <w:r w:rsidRPr="00875993">
              <w:t xml:space="preserve"> :</w:t>
            </w:r>
            <w:r>
              <w:t xml:space="preserve"> Lamine MESSACI</w:t>
            </w:r>
          </w:p>
          <w:p w14:paraId="07F9C086" w14:textId="22DA6829" w:rsidR="00DB0B11" w:rsidRPr="00875993" w:rsidRDefault="00DB0B11" w:rsidP="00EE6F1A">
            <w:pPr>
              <w:pStyle w:val="Contenu"/>
              <w:shd w:val="clear" w:color="auto" w:fill="F2F2F2" w:themeFill="background1" w:themeFillShade="F2"/>
            </w:pPr>
            <w:r w:rsidRPr="00DB0B11">
              <w:rPr>
                <w:b/>
                <w:bCs/>
              </w:rPr>
              <w:t>Date</w:t>
            </w:r>
            <w:r w:rsidRPr="00875993">
              <w:t xml:space="preserve">(s) : </w:t>
            </w:r>
            <w:r>
              <w:t>12</w:t>
            </w:r>
            <w:r w:rsidRPr="00875993">
              <w:t>/</w:t>
            </w:r>
            <w:r>
              <w:t>05</w:t>
            </w:r>
            <w:r w:rsidRPr="00875993">
              <w:t>/</w:t>
            </w:r>
            <w:r>
              <w:t>2020</w:t>
            </w:r>
            <w:r w:rsidRPr="00875993">
              <w:t xml:space="preserve"> (première rédaction)</w:t>
            </w:r>
          </w:p>
          <w:p w14:paraId="135B91E6" w14:textId="77777777" w:rsidR="00DB0B11" w:rsidRPr="00875993" w:rsidRDefault="00DB0B11" w:rsidP="00EE6F1A">
            <w:pPr>
              <w:pStyle w:val="Contenu"/>
              <w:shd w:val="clear" w:color="auto" w:fill="F2F2F2" w:themeFill="background1" w:themeFillShade="F2"/>
            </w:pPr>
          </w:p>
          <w:p w14:paraId="3AF8E764" w14:textId="77777777" w:rsidR="00DB0B11" w:rsidRPr="00875993" w:rsidRDefault="00DB0B11" w:rsidP="00EE6F1A">
            <w:pPr>
              <w:pStyle w:val="Contenu"/>
              <w:shd w:val="clear" w:color="auto" w:fill="F2F2F2" w:themeFill="background1" w:themeFillShade="F2"/>
            </w:pPr>
            <w:r w:rsidRPr="00875993">
              <w:t>Préconditions :</w:t>
            </w:r>
            <w:r>
              <w:t xml:space="preserve"> </w:t>
            </w:r>
            <w:r w:rsidRPr="00446ADE">
              <w:t>Le pizzaiolo a oublié comment réaliser une pizza en particulier.</w:t>
            </w:r>
          </w:p>
          <w:p w14:paraId="56CF2F56" w14:textId="77777777" w:rsidR="00DB0B11" w:rsidRDefault="00DB0B11" w:rsidP="00EE6F1A">
            <w:pPr>
              <w:pStyle w:val="Contenu"/>
              <w:shd w:val="clear" w:color="auto" w:fill="F2F2F2" w:themeFill="background1" w:themeFillShade="F2"/>
            </w:pPr>
            <w:r w:rsidRPr="00CD50E0">
              <w:t>Démarrage :</w:t>
            </w:r>
            <w:r w:rsidRPr="00875993">
              <w:t xml:space="preserve"> </w:t>
            </w:r>
            <w:r w:rsidRPr="00446ADE">
              <w:t>Le pizzaiolo</w:t>
            </w:r>
            <w:r>
              <w:t xml:space="preserve"> consulte le tableau de commandes.</w:t>
            </w:r>
          </w:p>
          <w:p w14:paraId="77ED03BC" w14:textId="77777777" w:rsidR="00EE6F1A" w:rsidRDefault="00EE6F1A" w:rsidP="00DB0B11">
            <w:pPr>
              <w:pStyle w:val="Contenu"/>
            </w:pPr>
          </w:p>
          <w:p w14:paraId="72DF1ED7" w14:textId="38004A5C" w:rsidR="00EE6F1A" w:rsidRDefault="00EE6F1A" w:rsidP="00EE6F1A">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2C4C80">
              <w:rPr>
                <w:b/>
                <w:bCs/>
                <w:iCs/>
              </w:rPr>
              <w:t>Le</w:t>
            </w:r>
            <w:r w:rsidRPr="00F82DBF">
              <w:rPr>
                <w:i/>
              </w:rPr>
              <w:t xml:space="preserve"> </w:t>
            </w:r>
            <w:r w:rsidRPr="002C4C80">
              <w:rPr>
                <w:b/>
                <w:bCs/>
                <w:iCs/>
              </w:rPr>
              <w:t>pizzaiolo</w:t>
            </w:r>
            <w:r>
              <w:rPr>
                <w:i/>
              </w:rPr>
              <w:t xml:space="preserve"> </w:t>
            </w:r>
            <w:r>
              <w:t>clique sur l’</w:t>
            </w:r>
            <w:r>
              <w:rPr>
                <w:rFonts w:ascii="Cambria" w:hAnsi="Cambria" w:cs="Cambria"/>
              </w:rPr>
              <w:t>Aide</w:t>
            </w:r>
            <w:r>
              <w:t>-mémoire</w:t>
            </w:r>
            <w:r>
              <w:rPr>
                <w:rFonts w:ascii="Cambria" w:hAnsi="Cambria" w:cs="Cambria"/>
              </w:rPr>
              <w:t> </w:t>
            </w:r>
            <w:r>
              <w:t xml:space="preserve">de la pizza </w:t>
            </w:r>
            <w:r w:rsidRPr="00654921">
              <w:t>à</w:t>
            </w:r>
            <w:r>
              <w:t xml:space="preserve"> préparer.</w:t>
            </w:r>
          </w:p>
          <w:p w14:paraId="14E4A852" w14:textId="0C6A9971" w:rsidR="00EE6F1A" w:rsidRDefault="00EE6F1A" w:rsidP="00EE6F1A">
            <w:pPr>
              <w:pStyle w:val="Contenu"/>
            </w:pPr>
            <w:r>
              <w:t xml:space="preserve">2. </w:t>
            </w:r>
            <w:r w:rsidRPr="002C4C80">
              <w:rPr>
                <w:b/>
                <w:bCs/>
                <w:iCs/>
              </w:rPr>
              <w:t>Le</w:t>
            </w:r>
            <w:r w:rsidRPr="00F82DBF">
              <w:rPr>
                <w:i/>
              </w:rPr>
              <w:t xml:space="preserve"> </w:t>
            </w:r>
            <w:r w:rsidRPr="002C4C80">
              <w:rPr>
                <w:b/>
                <w:bCs/>
                <w:iCs/>
              </w:rPr>
              <w:t>pizzaiolo</w:t>
            </w:r>
            <w:r>
              <w:rPr>
                <w:i/>
              </w:rPr>
              <w:t xml:space="preserve"> </w:t>
            </w:r>
            <w:r>
              <w:t>consulte la recette de la pizza en question.</w:t>
            </w:r>
          </w:p>
          <w:p w14:paraId="4369434E" w14:textId="77777777" w:rsidR="00EE6F1A" w:rsidRPr="00DE2926" w:rsidRDefault="00EE6F1A" w:rsidP="00EE6F1A">
            <w:pPr>
              <w:pStyle w:val="Contenu"/>
              <w:shd w:val="clear" w:color="auto" w:fill="F2F2F2" w:themeFill="background1" w:themeFillShade="F2"/>
            </w:pPr>
            <w:r w:rsidRPr="00EE6F1A">
              <w:rPr>
                <w:b/>
                <w:bCs/>
              </w:rPr>
              <w:t>Les</w:t>
            </w:r>
            <w:r w:rsidRPr="00DE2926">
              <w:t xml:space="preserve"> </w:t>
            </w:r>
            <w:r w:rsidRPr="00EE6F1A">
              <w:rPr>
                <w:b/>
                <w:bCs/>
              </w:rPr>
              <w:t>scénarios</w:t>
            </w:r>
            <w:r w:rsidRPr="00DE2926">
              <w:t xml:space="preserve"> </w:t>
            </w:r>
            <w:r w:rsidRPr="00EE6F1A">
              <w:rPr>
                <w:b/>
                <w:bCs/>
              </w:rPr>
              <w:t>alternatifs</w:t>
            </w:r>
          </w:p>
          <w:p w14:paraId="7B45E4D9" w14:textId="3847E586" w:rsidR="00EE6F1A" w:rsidRDefault="00EE6F1A" w:rsidP="00EE6F1A">
            <w:pPr>
              <w:pStyle w:val="Contenu"/>
              <w:shd w:val="clear" w:color="auto" w:fill="F2F2F2" w:themeFill="background1" w:themeFillShade="F2"/>
            </w:pPr>
            <w:r w:rsidRPr="00DE2926">
              <w:t>2</w:t>
            </w:r>
            <w:r>
              <w:t>.a La recette de la pizza n’est pas encore disponible.</w:t>
            </w:r>
            <w:r w:rsidRPr="00DE2926">
              <w:rPr>
                <w:rFonts w:ascii="Cambria" w:hAnsi="Cambria" w:cs="Cambria"/>
              </w:rPr>
              <w:t> </w:t>
            </w:r>
            <w:r w:rsidRPr="00DE2926">
              <w:br/>
            </w:r>
          </w:p>
          <w:p w14:paraId="2C43CF9F" w14:textId="4080C3AE" w:rsidR="00EE6F1A" w:rsidRDefault="00EE6F1A" w:rsidP="00EE6F1A">
            <w:pPr>
              <w:pStyle w:val="Contenu"/>
            </w:pPr>
            <w:r w:rsidRPr="00EE6F1A">
              <w:rPr>
                <w:b/>
                <w:bCs/>
              </w:rPr>
              <w:t>Fin</w:t>
            </w:r>
            <w:r w:rsidRPr="00EE6F1A">
              <w:t xml:space="preserve"> : Scénario nominal : à l’étape 2.</w:t>
            </w:r>
          </w:p>
          <w:p w14:paraId="3203D01A" w14:textId="6BF761AA" w:rsidR="00EE6F1A" w:rsidRPr="004E5F58" w:rsidRDefault="00EE6F1A" w:rsidP="004E5F58">
            <w:pPr>
              <w:pStyle w:val="Contenu"/>
              <w:shd w:val="clear" w:color="auto" w:fill="F2F2F2" w:themeFill="background1" w:themeFillShade="F2"/>
            </w:pPr>
            <w:r w:rsidRPr="00EE6F1A">
              <w:rPr>
                <w:b/>
                <w:bCs/>
              </w:rPr>
              <w:t>Post</w:t>
            </w:r>
            <w:r w:rsidRPr="00EE6F1A">
              <w:t>c</w:t>
            </w:r>
            <w:r w:rsidRPr="00EE6F1A">
              <w:rPr>
                <w:b/>
                <w:bCs/>
              </w:rPr>
              <w:t>onditions</w:t>
            </w:r>
            <w:r w:rsidRPr="00EE6F1A">
              <w:t xml:space="preserve"> : Aucune</w:t>
            </w:r>
          </w:p>
          <w:p w14:paraId="521DD96E" w14:textId="42F0FC17" w:rsidR="00EE6F1A" w:rsidRPr="00EE6F1A" w:rsidRDefault="00EE6F1A" w:rsidP="00EE6F1A">
            <w:pPr>
              <w:pStyle w:val="Contenu"/>
              <w:rPr>
                <w:b/>
                <w:bCs/>
              </w:rPr>
            </w:pPr>
            <w:r w:rsidRPr="00EE6F1A">
              <w:rPr>
                <w:b/>
                <w:bCs/>
              </w:rPr>
              <w:t>COMPLEMENTS</w:t>
            </w:r>
          </w:p>
          <w:p w14:paraId="5E2B2F98" w14:textId="77777777" w:rsidR="00EE6F1A" w:rsidRPr="00EE6F1A" w:rsidRDefault="00EE6F1A" w:rsidP="00EE6F1A">
            <w:pPr>
              <w:pStyle w:val="Contenu"/>
              <w:rPr>
                <w:b/>
                <w:bCs/>
              </w:rPr>
            </w:pPr>
            <w:r w:rsidRPr="00EE6F1A">
              <w:rPr>
                <w:b/>
                <w:bCs/>
              </w:rPr>
              <w:t>Ergonomie</w:t>
            </w:r>
            <w:r w:rsidRPr="00EE6F1A">
              <w:rPr>
                <w:rFonts w:ascii="Cambria" w:hAnsi="Cambria" w:cs="Cambria"/>
                <w:b/>
                <w:bCs/>
              </w:rPr>
              <w:t> </w:t>
            </w:r>
          </w:p>
          <w:p w14:paraId="1C4FF830" w14:textId="16B3B225" w:rsidR="00EE6F1A" w:rsidRPr="00EE6F1A" w:rsidRDefault="00EE6F1A" w:rsidP="00EE6F1A">
            <w:pPr>
              <w:pStyle w:val="Contenu"/>
            </w:pPr>
            <w:r w:rsidRPr="003869F8">
              <w:t>Non​ ​communiqué</w:t>
            </w:r>
            <w:r>
              <w:t>e</w:t>
            </w:r>
          </w:p>
          <w:p w14:paraId="19CDB6D0" w14:textId="77777777" w:rsidR="00EE6F1A" w:rsidRPr="00716EBE" w:rsidRDefault="00EE6F1A" w:rsidP="00EE6F1A">
            <w:pPr>
              <w:pStyle w:val="Contenu"/>
              <w:shd w:val="clear" w:color="auto" w:fill="F2F2F2" w:themeFill="background1" w:themeFillShade="F2"/>
            </w:pPr>
            <w:r w:rsidRPr="00EE6F1A">
              <w:rPr>
                <w:b/>
                <w:bCs/>
              </w:rPr>
              <w:t>Performance</w:t>
            </w:r>
            <w:r w:rsidRPr="00716EBE">
              <w:t xml:space="preserve"> </w:t>
            </w:r>
            <w:r w:rsidRPr="00EE6F1A">
              <w:rPr>
                <w:b/>
                <w:bCs/>
              </w:rPr>
              <w:t>attendue</w:t>
            </w:r>
            <w:r w:rsidRPr="00716EBE">
              <w:rPr>
                <w:rFonts w:ascii="Cambria" w:hAnsi="Cambria" w:cs="Cambria"/>
              </w:rPr>
              <w:t> </w:t>
            </w:r>
          </w:p>
          <w:p w14:paraId="4DAE208C" w14:textId="6F2FC55F" w:rsidR="00EE6F1A" w:rsidRPr="00EE6F1A" w:rsidRDefault="00EE6F1A" w:rsidP="00EE6F1A">
            <w:pPr>
              <w:pStyle w:val="Contenu"/>
              <w:shd w:val="clear" w:color="auto" w:fill="F2F2F2" w:themeFill="background1" w:themeFillShade="F2"/>
            </w:pPr>
            <w:r w:rsidRPr="003869F8">
              <w:t>Non​ ​communiqué</w:t>
            </w:r>
            <w:r>
              <w:t>e</w:t>
            </w:r>
          </w:p>
          <w:p w14:paraId="145D49FC" w14:textId="26B6CB9D" w:rsidR="00EE6F1A" w:rsidRPr="00876E52" w:rsidRDefault="00EE6F1A" w:rsidP="00EE6F1A">
            <w:pPr>
              <w:pStyle w:val="Contenu"/>
            </w:pPr>
            <w:r w:rsidRPr="00EE6F1A">
              <w:rPr>
                <w:b/>
                <w:bCs/>
              </w:rPr>
              <w:t>Problèmes</w:t>
            </w:r>
            <w:r w:rsidRPr="00876E52">
              <w:t xml:space="preserve"> </w:t>
            </w:r>
            <w:r w:rsidRPr="00EE6F1A">
              <w:rPr>
                <w:b/>
                <w:bCs/>
              </w:rPr>
              <w:t>non</w:t>
            </w:r>
            <w:r w:rsidRPr="00876E52">
              <w:t xml:space="preserve"> </w:t>
            </w:r>
            <w:r w:rsidRPr="00EE6F1A">
              <w:rPr>
                <w:b/>
                <w:bCs/>
              </w:rPr>
              <w:t>résolus</w:t>
            </w:r>
            <w:r w:rsidRPr="00876E52">
              <w:rPr>
                <w:rFonts w:ascii="Cambria" w:hAnsi="Cambria" w:cs="Cambria"/>
              </w:rPr>
              <w:t> </w:t>
            </w:r>
          </w:p>
          <w:p w14:paraId="3022E17C" w14:textId="05BAED57" w:rsidR="00EE6F1A" w:rsidRPr="00EE6F1A" w:rsidRDefault="00EE6F1A" w:rsidP="00EE6F1A">
            <w:pPr>
              <w:pStyle w:val="Contenu"/>
            </w:pPr>
            <w:r w:rsidRPr="003869F8">
              <w:t>Non​ ​communiqué</w:t>
            </w:r>
            <w:r>
              <w:t>s</w:t>
            </w:r>
          </w:p>
        </w:tc>
      </w:tr>
    </w:tbl>
    <w:p w14:paraId="4A3FB262" w14:textId="77777777" w:rsidR="00EE6F1A" w:rsidRDefault="00EE6F1A" w:rsidP="003C30FD">
      <w:pPr>
        <w:pStyle w:val="Contenu"/>
        <w:rPr>
          <w:sz w:val="32"/>
          <w:szCs w:val="32"/>
        </w:rPr>
      </w:pPr>
    </w:p>
    <w:tbl>
      <w:tblPr>
        <w:tblW w:w="10049"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49"/>
      </w:tblGrid>
      <w:tr w:rsidR="00EE6F1A" w14:paraId="21CD98FC" w14:textId="77777777" w:rsidTr="004E5F58">
        <w:trPr>
          <w:trHeight w:val="1316"/>
        </w:trPr>
        <w:tc>
          <w:tcPr>
            <w:tcW w:w="10049" w:type="dxa"/>
            <w:shd w:val="clear" w:color="auto" w:fill="FFFFFF" w:themeFill="background1"/>
          </w:tcPr>
          <w:p w14:paraId="179EDDE8" w14:textId="77777777" w:rsidR="00EE6F1A" w:rsidRPr="004E5F58" w:rsidRDefault="00EE6F1A" w:rsidP="004E5F58">
            <w:pPr>
              <w:pStyle w:val="Contenu"/>
              <w:shd w:val="clear" w:color="auto" w:fill="F2F2F2" w:themeFill="background1" w:themeFillShade="F2"/>
              <w:jc w:val="center"/>
              <w:rPr>
                <w:rFonts w:ascii="Cambria" w:hAnsi="Cambria" w:cs="Cambria"/>
                <w:b/>
                <w:bCs/>
              </w:rPr>
            </w:pPr>
            <w:r w:rsidRPr="004E5F58">
              <w:rPr>
                <w:b/>
                <w:bCs/>
              </w:rPr>
              <w:t>Interface web restaurant - Cas n°4</w:t>
            </w:r>
          </w:p>
          <w:p w14:paraId="44B3BCB6" w14:textId="77777777" w:rsidR="00EE6F1A" w:rsidRPr="00F36C59" w:rsidRDefault="00EE6F1A" w:rsidP="004E5F58">
            <w:pPr>
              <w:pStyle w:val="Contenu"/>
              <w:shd w:val="clear" w:color="auto" w:fill="F2F2F2" w:themeFill="background1" w:themeFillShade="F2"/>
            </w:pPr>
          </w:p>
          <w:p w14:paraId="3E5B6B22" w14:textId="77777777" w:rsidR="00EE6F1A" w:rsidRPr="00875993" w:rsidRDefault="00EE6F1A" w:rsidP="004E5F58">
            <w:pPr>
              <w:pStyle w:val="Contenu"/>
              <w:shd w:val="clear" w:color="auto" w:fill="F2F2F2" w:themeFill="background1" w:themeFillShade="F2"/>
            </w:pPr>
            <w:r w:rsidRPr="004E5F58">
              <w:rPr>
                <w:b/>
                <w:bCs/>
              </w:rPr>
              <w:t>Nom</w:t>
            </w:r>
            <w:r w:rsidRPr="00875993">
              <w:t xml:space="preserve"> :</w:t>
            </w:r>
            <w:r>
              <w:t xml:space="preserve"> Préparer </w:t>
            </w:r>
            <w:proofErr w:type="spellStart"/>
            <w:r>
              <w:t>commande-s</w:t>
            </w:r>
            <w:proofErr w:type="spellEnd"/>
          </w:p>
          <w:p w14:paraId="5429C919" w14:textId="77777777" w:rsidR="00EE6F1A" w:rsidRPr="00875993" w:rsidRDefault="00EE6F1A" w:rsidP="004E5F58">
            <w:pPr>
              <w:pStyle w:val="Contenu"/>
              <w:shd w:val="clear" w:color="auto" w:fill="F2F2F2" w:themeFill="background1" w:themeFillShade="F2"/>
            </w:pPr>
            <w:r w:rsidRPr="004E5F58">
              <w:rPr>
                <w:b/>
                <w:bCs/>
              </w:rPr>
              <w:t>Acteur</w:t>
            </w:r>
            <w:r w:rsidRPr="00875993">
              <w:t xml:space="preserve">(s) : </w:t>
            </w:r>
            <w:r w:rsidRPr="004E5F58">
              <w:rPr>
                <w:highlight w:val="red"/>
              </w:rPr>
              <w:t>Pizzaiolo</w:t>
            </w:r>
            <w:r>
              <w:t>-</w:t>
            </w:r>
            <w:r w:rsidRPr="004E5F58">
              <w:rPr>
                <w:highlight w:val="red"/>
              </w:rPr>
              <w:t>a</w:t>
            </w:r>
          </w:p>
          <w:p w14:paraId="6214A470" w14:textId="77777777" w:rsidR="00EE6F1A" w:rsidRPr="00875993" w:rsidRDefault="00EE6F1A" w:rsidP="004E5F58">
            <w:pPr>
              <w:pStyle w:val="Contenu"/>
              <w:shd w:val="clear" w:color="auto" w:fill="F2F2F2" w:themeFill="background1" w:themeFillShade="F2"/>
            </w:pPr>
            <w:r w:rsidRPr="004E5F58">
              <w:rPr>
                <w:b/>
                <w:bCs/>
              </w:rPr>
              <w:t>Description</w:t>
            </w:r>
            <w:r w:rsidRPr="00875993">
              <w:t xml:space="preserve"> : </w:t>
            </w:r>
            <w:r>
              <w:t>Réalisation de la commande.</w:t>
            </w:r>
          </w:p>
          <w:p w14:paraId="4CF54D28" w14:textId="3D7DA8D7" w:rsidR="00EE6F1A" w:rsidRPr="00875993" w:rsidRDefault="00EE6F1A" w:rsidP="004E5F58">
            <w:pPr>
              <w:pStyle w:val="Contenu"/>
              <w:shd w:val="clear" w:color="auto" w:fill="F2F2F2" w:themeFill="background1" w:themeFillShade="F2"/>
            </w:pPr>
            <w:r w:rsidRPr="00875993">
              <w:rPr>
                <w:b/>
              </w:rPr>
              <w:t>Auteur :</w:t>
            </w:r>
            <w:r w:rsidRPr="00875993">
              <w:t xml:space="preserve"> </w:t>
            </w:r>
            <w:r w:rsidR="003117D2">
              <w:t>Lamine MESSACI</w:t>
            </w:r>
          </w:p>
          <w:p w14:paraId="799DC3A8" w14:textId="61FD072C" w:rsidR="00EE6F1A" w:rsidRPr="00875993" w:rsidRDefault="00EE6F1A" w:rsidP="004E5F58">
            <w:pPr>
              <w:pStyle w:val="Contenu"/>
              <w:shd w:val="clear" w:color="auto" w:fill="F2F2F2" w:themeFill="background1" w:themeFillShade="F2"/>
            </w:pPr>
            <w:r w:rsidRPr="00875993">
              <w:rPr>
                <w:b/>
              </w:rPr>
              <w:t>Date(s) :</w:t>
            </w:r>
            <w:r w:rsidRPr="00875993">
              <w:t xml:space="preserve"> </w:t>
            </w:r>
            <w:r w:rsidR="003117D2">
              <w:t>12</w:t>
            </w:r>
            <w:r w:rsidRPr="00875993">
              <w:t>/</w:t>
            </w:r>
            <w:r w:rsidR="003117D2">
              <w:t>05</w:t>
            </w:r>
            <w:r w:rsidRPr="00875993">
              <w:t>/</w:t>
            </w:r>
            <w:r w:rsidR="003117D2">
              <w:t>2020</w:t>
            </w:r>
            <w:r w:rsidRPr="00875993">
              <w:t xml:space="preserve"> (première rédaction)</w:t>
            </w:r>
          </w:p>
          <w:p w14:paraId="3467F2DA" w14:textId="77777777" w:rsidR="00EE6F1A" w:rsidRPr="00875993" w:rsidRDefault="00EE6F1A" w:rsidP="004E5F58">
            <w:pPr>
              <w:pStyle w:val="Contenu"/>
              <w:shd w:val="clear" w:color="auto" w:fill="F2F2F2" w:themeFill="background1" w:themeFillShade="F2"/>
              <w:rPr>
                <w:b/>
              </w:rPr>
            </w:pPr>
          </w:p>
          <w:p w14:paraId="12DC618D" w14:textId="77777777" w:rsidR="00EE6F1A" w:rsidRPr="00875993" w:rsidRDefault="00EE6F1A" w:rsidP="004E5F58">
            <w:pPr>
              <w:pStyle w:val="Contenu"/>
              <w:shd w:val="clear" w:color="auto" w:fill="F2F2F2" w:themeFill="background1" w:themeFillShade="F2"/>
            </w:pPr>
            <w:r w:rsidRPr="00875993">
              <w:rPr>
                <w:b/>
              </w:rPr>
              <w:t>Préconditions :</w:t>
            </w:r>
            <w:r>
              <w:rPr>
                <w:b/>
              </w:rPr>
              <w:t xml:space="preserve"> </w:t>
            </w:r>
            <w:r w:rsidRPr="00C707F9">
              <w:t xml:space="preserve">Le pizzaiolo reçoit </w:t>
            </w:r>
            <w:r>
              <w:t>une commande sur le tableau des commandes.</w:t>
            </w:r>
          </w:p>
          <w:p w14:paraId="2C25157F" w14:textId="77777777" w:rsidR="00EE6F1A" w:rsidRDefault="00EE6F1A" w:rsidP="004E5F58">
            <w:pPr>
              <w:pStyle w:val="Contenu"/>
              <w:shd w:val="clear" w:color="auto" w:fill="F2F2F2" w:themeFill="background1" w:themeFillShade="F2"/>
            </w:pPr>
            <w:r w:rsidRPr="00CD50E0">
              <w:rPr>
                <w:b/>
              </w:rPr>
              <w:t>Démarrage :</w:t>
            </w:r>
            <w:r w:rsidRPr="00875993">
              <w:t xml:space="preserve"> </w:t>
            </w:r>
            <w:r w:rsidRPr="00C707F9">
              <w:t>Le pizzaiolo</w:t>
            </w:r>
            <w:r>
              <w:t xml:space="preserve"> lit la commande.</w:t>
            </w:r>
          </w:p>
          <w:p w14:paraId="618CF360" w14:textId="77777777" w:rsidR="004E5F58" w:rsidRDefault="004E5F58" w:rsidP="00EE6F1A">
            <w:pPr>
              <w:pStyle w:val="Contenu"/>
            </w:pPr>
          </w:p>
          <w:p w14:paraId="7670ADD6" w14:textId="77777777" w:rsidR="004E5F58" w:rsidRDefault="004E5F58" w:rsidP="00EE6F1A">
            <w:pPr>
              <w:pStyle w:val="Contenu"/>
            </w:pPr>
          </w:p>
          <w:p w14:paraId="6B0DC746" w14:textId="77777777" w:rsidR="004E5F58" w:rsidRDefault="004E5F58" w:rsidP="004E5F58">
            <w:pPr>
              <w:pStyle w:val="Contenu"/>
              <w:shd w:val="clear" w:color="auto" w:fill="FFFFFF" w:themeFill="background1"/>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F6634D">
              <w:rPr>
                <w:b/>
                <w:bCs/>
                <w:iCs/>
              </w:rPr>
              <w:t>Le</w:t>
            </w:r>
            <w:r w:rsidRPr="00297501">
              <w:rPr>
                <w:i/>
              </w:rPr>
              <w:t xml:space="preserve"> </w:t>
            </w:r>
            <w:r w:rsidRPr="00F6634D">
              <w:rPr>
                <w:b/>
                <w:bCs/>
                <w:iCs/>
              </w:rPr>
              <w:t>pizzaiolo</w:t>
            </w:r>
            <w:r>
              <w:t xml:space="preserve"> réunit les ingrédients nécessaires à la fabrication de la ou des pizzas.</w:t>
            </w:r>
          </w:p>
          <w:p w14:paraId="0AA2C304" w14:textId="77777777" w:rsidR="004E5F58" w:rsidRDefault="004E5F58" w:rsidP="004E5F58">
            <w:pPr>
              <w:pStyle w:val="Contenu"/>
              <w:shd w:val="clear" w:color="auto" w:fill="FFFFFF" w:themeFill="background1"/>
            </w:pPr>
            <w:r>
              <w:t xml:space="preserve">2. </w:t>
            </w:r>
            <w:r w:rsidRPr="00F6634D">
              <w:rPr>
                <w:b/>
                <w:bCs/>
                <w:iCs/>
              </w:rPr>
              <w:t>Le</w:t>
            </w:r>
            <w:r w:rsidRPr="00297501">
              <w:rPr>
                <w:i/>
              </w:rPr>
              <w:t xml:space="preserve"> </w:t>
            </w:r>
            <w:r w:rsidRPr="00F6634D">
              <w:rPr>
                <w:b/>
                <w:bCs/>
                <w:iCs/>
              </w:rPr>
              <w:t>pizzaiolo</w:t>
            </w:r>
            <w:r>
              <w:t xml:space="preserve"> prépare la ou les pizzas.</w:t>
            </w:r>
          </w:p>
          <w:p w14:paraId="0D610FD2" w14:textId="55E6EFEB" w:rsidR="004E5F58" w:rsidRDefault="004E5F58" w:rsidP="004E5F58">
            <w:pPr>
              <w:pStyle w:val="Contenu"/>
              <w:shd w:val="clear" w:color="auto" w:fill="FFFFFF" w:themeFill="background1"/>
            </w:pPr>
            <w:r>
              <w:t xml:space="preserve">3. </w:t>
            </w:r>
            <w:r w:rsidRPr="00F6634D">
              <w:rPr>
                <w:b/>
                <w:bCs/>
                <w:iCs/>
              </w:rPr>
              <w:t>Le</w:t>
            </w:r>
            <w:r w:rsidRPr="00741233">
              <w:rPr>
                <w:i/>
              </w:rPr>
              <w:t xml:space="preserve"> </w:t>
            </w:r>
            <w:r w:rsidRPr="00F6634D">
              <w:rPr>
                <w:b/>
                <w:bCs/>
                <w:iCs/>
              </w:rPr>
              <w:t>pizzaiolo</w:t>
            </w:r>
            <w:r>
              <w:t xml:space="preserve"> actualise le statut de la commande.</w:t>
            </w:r>
          </w:p>
          <w:p w14:paraId="178EE32A" w14:textId="77777777" w:rsidR="000B50F1" w:rsidRDefault="000B50F1" w:rsidP="004E5F58">
            <w:pPr>
              <w:pStyle w:val="Contenu"/>
              <w:shd w:val="clear" w:color="auto" w:fill="FFFFFF" w:themeFill="background1"/>
            </w:pPr>
          </w:p>
          <w:p w14:paraId="6DB2F6CB" w14:textId="77777777" w:rsidR="004E5F58" w:rsidRPr="00DE2926" w:rsidRDefault="004E5F58" w:rsidP="004E5F58">
            <w:pPr>
              <w:pStyle w:val="Contenu"/>
              <w:shd w:val="clear" w:color="auto" w:fill="D9D9D9" w:themeFill="background1" w:themeFillShade="D9"/>
            </w:pPr>
            <w:r w:rsidRPr="004E5F58">
              <w:rPr>
                <w:b/>
                <w:bCs/>
              </w:rPr>
              <w:t>Les</w:t>
            </w:r>
            <w:r w:rsidRPr="00DE2926">
              <w:t xml:space="preserve"> </w:t>
            </w:r>
            <w:r w:rsidRPr="004E5F58">
              <w:rPr>
                <w:b/>
                <w:bCs/>
              </w:rPr>
              <w:t>scénarios</w:t>
            </w:r>
            <w:r w:rsidRPr="00DE2926">
              <w:t xml:space="preserve"> </w:t>
            </w:r>
            <w:r w:rsidRPr="004E5F58">
              <w:rPr>
                <w:b/>
                <w:bCs/>
              </w:rPr>
              <w:t>alternatifs</w:t>
            </w:r>
          </w:p>
          <w:p w14:paraId="1C67A352" w14:textId="77777777" w:rsidR="004E5F58" w:rsidRDefault="004E5F58" w:rsidP="004E5F58">
            <w:pPr>
              <w:pStyle w:val="Contenu"/>
              <w:shd w:val="clear" w:color="auto" w:fill="D9D9D9" w:themeFill="background1" w:themeFillShade="D9"/>
              <w:rPr>
                <w:rFonts w:ascii="Cambria" w:hAnsi="Cambria" w:cs="Cambria"/>
              </w:rPr>
            </w:pPr>
            <w:r w:rsidRPr="00DE2926">
              <w:t>2.a</w:t>
            </w:r>
            <w:r w:rsidRPr="00DE2926">
              <w:rPr>
                <w:rFonts w:ascii="Cambria" w:hAnsi="Cambria" w:cs="Cambria"/>
              </w:rPr>
              <w:t> </w:t>
            </w:r>
            <w:r w:rsidRPr="0082268A">
              <w:rPr>
                <w:iCs/>
              </w:rPr>
              <w:t>Échec de la préparation.</w:t>
            </w:r>
            <w:r>
              <w:rPr>
                <w:iCs/>
              </w:rPr>
              <w:t xml:space="preserve"> Nouvelle tentative.</w:t>
            </w:r>
            <w:r>
              <w:rPr>
                <w:i/>
                <w:iCs/>
              </w:rPr>
              <w:t xml:space="preserve"> </w:t>
            </w:r>
            <w:r w:rsidRPr="00DE2926">
              <w:rPr>
                <w:rFonts w:ascii="Cambria" w:hAnsi="Cambria" w:cs="Cambria"/>
              </w:rPr>
              <w:t> </w:t>
            </w:r>
          </w:p>
          <w:p w14:paraId="2C0C01FE" w14:textId="1EF4502A" w:rsidR="004E5F58" w:rsidRDefault="004E5F58" w:rsidP="004E5F58">
            <w:pPr>
              <w:pStyle w:val="Contenu"/>
            </w:pPr>
            <w:r w:rsidRPr="004E5F58">
              <w:rPr>
                <w:b/>
                <w:bCs/>
              </w:rPr>
              <w:t>Fin</w:t>
            </w:r>
            <w:r w:rsidRPr="004E5F58">
              <w:t xml:space="preserve"> : Scénario nominal : à l’étape 3.       </w:t>
            </w:r>
          </w:p>
          <w:p w14:paraId="1DB42763" w14:textId="1059D872" w:rsidR="004E5F58" w:rsidRPr="004E5F58" w:rsidRDefault="004F62A9" w:rsidP="004E5F58">
            <w:pPr>
              <w:pStyle w:val="Contenu"/>
              <w:shd w:val="clear" w:color="auto" w:fill="F2F2F2" w:themeFill="background1" w:themeFillShade="F2"/>
            </w:pPr>
            <w:r w:rsidRPr="004F62A9">
              <w:rPr>
                <w:b/>
                <w:bCs/>
              </w:rPr>
              <w:t>Postconditions</w:t>
            </w:r>
            <w:r w:rsidR="004E5F58" w:rsidRPr="004E5F58">
              <w:t xml:space="preserve"> : Le pizzaiolo met les commandes sur le comptoir pour que l’employé ou le livreur puisse la/les récupérer</w:t>
            </w:r>
          </w:p>
          <w:p w14:paraId="74884A76" w14:textId="06F1DE53" w:rsidR="000B50F1" w:rsidRPr="000B50F1" w:rsidRDefault="000B50F1" w:rsidP="000B50F1">
            <w:pPr>
              <w:pStyle w:val="Contenu"/>
              <w:rPr>
                <w:b/>
                <w:bCs/>
              </w:rPr>
            </w:pPr>
            <w:r w:rsidRPr="000B50F1">
              <w:rPr>
                <w:b/>
                <w:bCs/>
              </w:rPr>
              <w:t>COMPLEMENTS</w:t>
            </w:r>
          </w:p>
          <w:p w14:paraId="2B9D920C" w14:textId="77777777" w:rsidR="000B50F1" w:rsidRPr="000B50F1" w:rsidRDefault="000B50F1" w:rsidP="000B50F1">
            <w:pPr>
              <w:pStyle w:val="Contenu"/>
              <w:rPr>
                <w:b/>
                <w:bCs/>
              </w:rPr>
            </w:pPr>
            <w:r w:rsidRPr="000B50F1">
              <w:rPr>
                <w:b/>
                <w:bCs/>
              </w:rPr>
              <w:t>Ergonomie</w:t>
            </w:r>
            <w:r w:rsidRPr="000B50F1">
              <w:rPr>
                <w:rFonts w:ascii="Cambria" w:hAnsi="Cambria" w:cs="Cambria"/>
                <w:b/>
                <w:bCs/>
              </w:rPr>
              <w:t> </w:t>
            </w:r>
          </w:p>
          <w:p w14:paraId="3A2306FB" w14:textId="56F88F87" w:rsidR="004E5F58" w:rsidRDefault="000B50F1" w:rsidP="000B50F1">
            <w:pPr>
              <w:pStyle w:val="Contenu"/>
            </w:pPr>
            <w:r>
              <w:t>Non communiquée.</w:t>
            </w:r>
          </w:p>
          <w:p w14:paraId="575BFFA4" w14:textId="77777777" w:rsidR="00E42BAB" w:rsidRPr="00716EBE" w:rsidRDefault="004E5F58" w:rsidP="00E42BAB">
            <w:pPr>
              <w:pStyle w:val="Contenu"/>
              <w:shd w:val="clear" w:color="auto" w:fill="F2F2F2" w:themeFill="background1" w:themeFillShade="F2"/>
            </w:pPr>
            <w:r w:rsidRPr="004E5F58">
              <w:t xml:space="preserve"> </w:t>
            </w:r>
            <w:r w:rsidR="00E42BAB" w:rsidRPr="00E42BAB">
              <w:rPr>
                <w:b/>
                <w:bCs/>
              </w:rPr>
              <w:t>Performance</w:t>
            </w:r>
            <w:r w:rsidR="00E42BAB" w:rsidRPr="00716EBE">
              <w:t xml:space="preserve"> </w:t>
            </w:r>
            <w:r w:rsidR="00E42BAB" w:rsidRPr="00E42BAB">
              <w:rPr>
                <w:b/>
                <w:bCs/>
              </w:rPr>
              <w:t>attendue</w:t>
            </w:r>
            <w:r w:rsidR="00E42BAB" w:rsidRPr="00716EBE">
              <w:rPr>
                <w:rFonts w:ascii="Cambria" w:hAnsi="Cambria" w:cs="Cambria"/>
              </w:rPr>
              <w:t> </w:t>
            </w:r>
          </w:p>
          <w:p w14:paraId="0FD63911" w14:textId="77777777" w:rsidR="002F6FA9" w:rsidRDefault="00E42BAB" w:rsidP="00E42BAB">
            <w:pPr>
              <w:pStyle w:val="Contenu"/>
              <w:shd w:val="clear" w:color="auto" w:fill="F2F2F2" w:themeFill="background1" w:themeFillShade="F2"/>
            </w:pPr>
            <w:r>
              <w:t xml:space="preserve">Ajuster votre nombre de pizzaiolos à la demande.  </w:t>
            </w:r>
            <w:r w:rsidR="004E5F58" w:rsidRPr="004E5F58">
              <w:t xml:space="preserve">                     </w:t>
            </w:r>
          </w:p>
          <w:p w14:paraId="2857FC98" w14:textId="77777777" w:rsidR="002F6FA9" w:rsidRPr="002F6FA9" w:rsidRDefault="002F6FA9" w:rsidP="002F6FA9">
            <w:pPr>
              <w:pStyle w:val="Contenu"/>
              <w:rPr>
                <w:b/>
                <w:bCs/>
              </w:rPr>
            </w:pPr>
            <w:r w:rsidRPr="002F6FA9">
              <w:rPr>
                <w:b/>
                <w:bCs/>
              </w:rPr>
              <w:t>Problèmes non résolus</w:t>
            </w:r>
            <w:r w:rsidRPr="002F6FA9">
              <w:rPr>
                <w:rFonts w:ascii="Cambria" w:hAnsi="Cambria" w:cs="Cambria"/>
                <w:b/>
                <w:bCs/>
              </w:rPr>
              <w:t> </w:t>
            </w:r>
          </w:p>
          <w:p w14:paraId="29183C4A" w14:textId="52822EA1" w:rsidR="004E5F58" w:rsidRPr="004E5F58" w:rsidRDefault="002F6FA9" w:rsidP="002F6FA9">
            <w:pPr>
              <w:pStyle w:val="Contenu"/>
            </w:pPr>
            <w:r w:rsidRPr="009564C3">
              <w:t>Non communiqués.</w:t>
            </w:r>
            <w:r>
              <w:rPr>
                <w:rFonts w:ascii="Arial" w:hAnsi="Arial" w:cs="Arial"/>
              </w:rPr>
              <w:t xml:space="preserve"> </w:t>
            </w:r>
            <w:r w:rsidR="004E5F58" w:rsidRPr="004E5F58">
              <w:t xml:space="preserve">                                           </w:t>
            </w:r>
          </w:p>
        </w:tc>
      </w:tr>
    </w:tbl>
    <w:p w14:paraId="4FF6416A" w14:textId="77777777" w:rsidR="002F6FA9" w:rsidRDefault="002F6FA9" w:rsidP="003C30FD">
      <w:pPr>
        <w:pStyle w:val="Contenu"/>
        <w:rPr>
          <w:sz w:val="32"/>
          <w:szCs w:val="32"/>
        </w:rPr>
      </w:pPr>
    </w:p>
    <w:tbl>
      <w:tblPr>
        <w:tblW w:w="10080"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80"/>
      </w:tblGrid>
      <w:tr w:rsidR="002F6FA9" w14:paraId="7BFD3C88" w14:textId="77777777" w:rsidTr="00DB40DA">
        <w:trPr>
          <w:trHeight w:val="6202"/>
        </w:trPr>
        <w:tc>
          <w:tcPr>
            <w:tcW w:w="10080" w:type="dxa"/>
          </w:tcPr>
          <w:p w14:paraId="255FB2B4" w14:textId="77777777" w:rsidR="002F6FA9" w:rsidRPr="002F6FA9" w:rsidRDefault="002F6FA9" w:rsidP="002F6FA9">
            <w:pPr>
              <w:pStyle w:val="Contenu"/>
              <w:shd w:val="clear" w:color="auto" w:fill="F2F2F2" w:themeFill="background1" w:themeFillShade="F2"/>
              <w:jc w:val="center"/>
              <w:rPr>
                <w:rFonts w:ascii="Cambria" w:hAnsi="Cambria" w:cs="Cambria"/>
                <w:b/>
                <w:bCs/>
              </w:rPr>
            </w:pPr>
            <w:r w:rsidRPr="002F6FA9">
              <w:rPr>
                <w:b/>
                <w:bCs/>
              </w:rPr>
              <w:t>Interface web restaurant - Cas n°5</w:t>
            </w:r>
          </w:p>
          <w:p w14:paraId="63575B83" w14:textId="77777777" w:rsidR="002F6FA9" w:rsidRPr="00F36C59" w:rsidRDefault="002F6FA9" w:rsidP="002F6FA9">
            <w:pPr>
              <w:pStyle w:val="Contenu"/>
              <w:shd w:val="clear" w:color="auto" w:fill="F2F2F2" w:themeFill="background1" w:themeFillShade="F2"/>
            </w:pPr>
          </w:p>
          <w:p w14:paraId="295E8C4E" w14:textId="77777777" w:rsidR="002F6FA9" w:rsidRPr="00875993" w:rsidRDefault="002F6FA9" w:rsidP="002F6FA9">
            <w:pPr>
              <w:pStyle w:val="Contenu"/>
              <w:shd w:val="clear" w:color="auto" w:fill="F2F2F2" w:themeFill="background1" w:themeFillShade="F2"/>
            </w:pPr>
            <w:r w:rsidRPr="002F6FA9">
              <w:rPr>
                <w:b/>
                <w:bCs/>
              </w:rPr>
              <w:t>Nom</w:t>
            </w:r>
            <w:r w:rsidRPr="00875993">
              <w:t xml:space="preserve"> :</w:t>
            </w:r>
            <w:r>
              <w:t xml:space="preserve"> Livrer </w:t>
            </w:r>
            <w:proofErr w:type="spellStart"/>
            <w:r>
              <w:t>commande-s</w:t>
            </w:r>
            <w:proofErr w:type="spellEnd"/>
          </w:p>
          <w:p w14:paraId="2B394C67" w14:textId="77777777" w:rsidR="002F6FA9" w:rsidRPr="00875993" w:rsidRDefault="002F6FA9" w:rsidP="002F6FA9">
            <w:pPr>
              <w:pStyle w:val="Contenu"/>
              <w:shd w:val="clear" w:color="auto" w:fill="F2F2F2" w:themeFill="background1" w:themeFillShade="F2"/>
            </w:pPr>
            <w:r w:rsidRPr="002F6FA9">
              <w:rPr>
                <w:b/>
                <w:bCs/>
              </w:rPr>
              <w:t>Acteur</w:t>
            </w:r>
            <w:r w:rsidRPr="00875993">
              <w:t xml:space="preserve">(s) : </w:t>
            </w:r>
            <w:r w:rsidRPr="002F6FA9">
              <w:rPr>
                <w:highlight w:val="red"/>
              </w:rPr>
              <w:t>Livreur</w:t>
            </w:r>
            <w:r>
              <w:t>-</w:t>
            </w:r>
            <w:r w:rsidRPr="002F6FA9">
              <w:rPr>
                <w:highlight w:val="red"/>
              </w:rPr>
              <w:t>se</w:t>
            </w:r>
          </w:p>
          <w:p w14:paraId="5034CA82" w14:textId="77777777" w:rsidR="002F6FA9" w:rsidRPr="00875993" w:rsidRDefault="002F6FA9" w:rsidP="002F6FA9">
            <w:pPr>
              <w:pStyle w:val="Contenu"/>
              <w:shd w:val="clear" w:color="auto" w:fill="F2F2F2" w:themeFill="background1" w:themeFillShade="F2"/>
            </w:pPr>
            <w:r w:rsidRPr="002F6FA9">
              <w:rPr>
                <w:b/>
                <w:bCs/>
              </w:rPr>
              <w:t>Description</w:t>
            </w:r>
            <w:r w:rsidRPr="00875993">
              <w:t xml:space="preserve"> : </w:t>
            </w:r>
            <w:r>
              <w:t>Le livreur utilise un véhicule motorisé type scooter pour apporter la commande au client.</w:t>
            </w:r>
          </w:p>
          <w:p w14:paraId="1449B4D2" w14:textId="70831FC5" w:rsidR="002F6FA9" w:rsidRPr="00875993" w:rsidRDefault="002F6FA9" w:rsidP="002F6FA9">
            <w:pPr>
              <w:pStyle w:val="Contenu"/>
              <w:shd w:val="clear" w:color="auto" w:fill="F2F2F2" w:themeFill="background1" w:themeFillShade="F2"/>
            </w:pPr>
            <w:r w:rsidRPr="002F6FA9">
              <w:rPr>
                <w:b/>
                <w:bCs/>
              </w:rPr>
              <w:t>Auteur</w:t>
            </w:r>
            <w:r w:rsidRPr="00875993">
              <w:t xml:space="preserve"> : </w:t>
            </w:r>
            <w:r>
              <w:t>Lamine MESSACI</w:t>
            </w:r>
          </w:p>
          <w:p w14:paraId="6AAA9CBA" w14:textId="50090200" w:rsidR="002F6FA9" w:rsidRPr="00875993" w:rsidRDefault="002F6FA9" w:rsidP="002F6FA9">
            <w:pPr>
              <w:pStyle w:val="Contenu"/>
              <w:shd w:val="clear" w:color="auto" w:fill="F2F2F2" w:themeFill="background1" w:themeFillShade="F2"/>
            </w:pPr>
            <w:r w:rsidRPr="002F6FA9">
              <w:rPr>
                <w:b/>
                <w:bCs/>
              </w:rPr>
              <w:t>Date</w:t>
            </w:r>
            <w:r w:rsidRPr="00875993">
              <w:t xml:space="preserve">(s) : </w:t>
            </w:r>
            <w:r>
              <w:t>12</w:t>
            </w:r>
            <w:r w:rsidRPr="00875993">
              <w:t>/</w:t>
            </w:r>
            <w:r>
              <w:t>05</w:t>
            </w:r>
            <w:r w:rsidRPr="00875993">
              <w:t>/2</w:t>
            </w:r>
            <w:r>
              <w:t>020</w:t>
            </w:r>
            <w:r w:rsidRPr="00875993">
              <w:t xml:space="preserve"> (première rédaction)</w:t>
            </w:r>
          </w:p>
          <w:p w14:paraId="2E4B6D81" w14:textId="77777777" w:rsidR="002F6FA9" w:rsidRPr="00875993" w:rsidRDefault="002F6FA9" w:rsidP="002F6FA9">
            <w:pPr>
              <w:pStyle w:val="Contenu"/>
              <w:shd w:val="clear" w:color="auto" w:fill="F2F2F2" w:themeFill="background1" w:themeFillShade="F2"/>
            </w:pPr>
          </w:p>
          <w:p w14:paraId="1EB4B0DA" w14:textId="77777777" w:rsidR="002F6FA9" w:rsidRPr="00875993" w:rsidRDefault="002F6FA9" w:rsidP="002F6FA9">
            <w:pPr>
              <w:pStyle w:val="Contenu"/>
              <w:shd w:val="clear" w:color="auto" w:fill="F2F2F2" w:themeFill="background1" w:themeFillShade="F2"/>
            </w:pPr>
            <w:r w:rsidRPr="002F6FA9">
              <w:rPr>
                <w:b/>
                <w:bCs/>
              </w:rPr>
              <w:t>Préconditions</w:t>
            </w:r>
            <w:r w:rsidRPr="00875993">
              <w:t xml:space="preserve"> :</w:t>
            </w:r>
            <w:r>
              <w:t xml:space="preserve"> </w:t>
            </w:r>
            <w:r w:rsidRPr="00DD0CE6">
              <w:t>Le livreur récupère la commande</w:t>
            </w:r>
            <w:r>
              <w:t>.</w:t>
            </w:r>
          </w:p>
          <w:p w14:paraId="3F03A272" w14:textId="77777777" w:rsidR="002F6FA9" w:rsidRDefault="002F6FA9" w:rsidP="002F6FA9">
            <w:pPr>
              <w:pStyle w:val="Contenu"/>
              <w:shd w:val="clear" w:color="auto" w:fill="F2F2F2" w:themeFill="background1" w:themeFillShade="F2"/>
            </w:pPr>
            <w:r w:rsidRPr="002F6FA9">
              <w:rPr>
                <w:b/>
                <w:bCs/>
              </w:rPr>
              <w:t>Démarrage</w:t>
            </w:r>
            <w:r w:rsidRPr="00CD50E0">
              <w:t xml:space="preserve"> :</w:t>
            </w:r>
            <w:r w:rsidRPr="00875993">
              <w:t xml:space="preserve"> </w:t>
            </w:r>
            <w:r w:rsidRPr="00DD0CE6">
              <w:t>Le livreur</w:t>
            </w:r>
            <w:r>
              <w:t xml:space="preserve"> lit les informations concernant la livraison.</w:t>
            </w:r>
          </w:p>
          <w:p w14:paraId="4C702EBD" w14:textId="77777777" w:rsidR="002F6FA9" w:rsidRDefault="002F6FA9" w:rsidP="002F6FA9">
            <w:pPr>
              <w:pStyle w:val="Contenu"/>
            </w:pPr>
          </w:p>
          <w:p w14:paraId="415D84D7" w14:textId="77777777" w:rsidR="002F6FA9" w:rsidRPr="002F6FA9" w:rsidRDefault="002F6FA9" w:rsidP="002F6FA9">
            <w:pPr>
              <w:pStyle w:val="Contenu"/>
            </w:pPr>
            <w:r w:rsidRPr="002F6FA9">
              <w:rPr>
                <w:rFonts w:cstheme="minorHAnsi"/>
                <w:b/>
              </w:rPr>
              <w:t>DESCRIPTION</w:t>
            </w:r>
            <w:r w:rsidRPr="003423E8">
              <w:br/>
            </w:r>
            <w:r w:rsidRPr="00B03CAA">
              <w:rPr>
                <w:b/>
              </w:rPr>
              <w:t xml:space="preserve">Le </w:t>
            </w:r>
            <w:r w:rsidRPr="002F6FA9">
              <w:rPr>
                <w:rFonts w:cstheme="minorHAnsi"/>
                <w:b/>
              </w:rPr>
              <w:t>scénario nominal :</w:t>
            </w:r>
            <w:r>
              <w:t xml:space="preserve"> </w:t>
            </w:r>
            <w:r w:rsidRPr="003423E8">
              <w:br/>
            </w:r>
            <w:r w:rsidRPr="002F6FA9">
              <w:t xml:space="preserve">1. </w:t>
            </w:r>
            <w:r w:rsidRPr="002F6FA9">
              <w:rPr>
                <w:b/>
                <w:bCs/>
              </w:rPr>
              <w:t>Le</w:t>
            </w:r>
            <w:r w:rsidRPr="002F6FA9">
              <w:t xml:space="preserve"> </w:t>
            </w:r>
            <w:r w:rsidRPr="002F6FA9">
              <w:rPr>
                <w:b/>
                <w:bCs/>
              </w:rPr>
              <w:t>livreur</w:t>
            </w:r>
            <w:r w:rsidRPr="002F6FA9">
              <w:t xml:space="preserve"> cherche via un service de cartographie type Google </w:t>
            </w:r>
            <w:proofErr w:type="spellStart"/>
            <w:r w:rsidRPr="002F6FA9">
              <w:t>Maps</w:t>
            </w:r>
            <w:proofErr w:type="spellEnd"/>
            <w:r w:rsidRPr="002F6FA9">
              <w:t xml:space="preserve"> le plus court chemin pour se rendre chez le client.</w:t>
            </w:r>
          </w:p>
          <w:p w14:paraId="3BBDF922" w14:textId="77777777" w:rsidR="002F6FA9" w:rsidRPr="002F6FA9" w:rsidRDefault="002F6FA9" w:rsidP="002F6FA9">
            <w:pPr>
              <w:pStyle w:val="Contenu"/>
            </w:pPr>
            <w:r w:rsidRPr="002F6FA9">
              <w:lastRenderedPageBreak/>
              <w:t xml:space="preserve">2, </w:t>
            </w:r>
            <w:r w:rsidRPr="002F6FA9">
              <w:rPr>
                <w:b/>
                <w:bCs/>
              </w:rPr>
              <w:t>Le</w:t>
            </w:r>
            <w:r w:rsidRPr="002F6FA9">
              <w:t xml:space="preserve"> </w:t>
            </w:r>
            <w:r w:rsidRPr="002F6FA9">
              <w:rPr>
                <w:b/>
                <w:bCs/>
              </w:rPr>
              <w:t>livreur</w:t>
            </w:r>
            <w:r w:rsidRPr="002F6FA9">
              <w:t xml:space="preserve"> se rend chez le client.</w:t>
            </w:r>
          </w:p>
          <w:p w14:paraId="4E052185" w14:textId="77777777" w:rsidR="002F6FA9" w:rsidRDefault="002F6FA9" w:rsidP="002F6FA9">
            <w:pPr>
              <w:pStyle w:val="Contenu"/>
            </w:pPr>
            <w:r w:rsidRPr="002F6FA9">
              <w:t xml:space="preserve">3. </w:t>
            </w:r>
            <w:r w:rsidRPr="002F6FA9">
              <w:rPr>
                <w:b/>
                <w:bCs/>
              </w:rPr>
              <w:t>Le</w:t>
            </w:r>
            <w:r w:rsidRPr="002F6FA9">
              <w:t xml:space="preserve"> </w:t>
            </w:r>
            <w:r w:rsidRPr="002F6FA9">
              <w:rPr>
                <w:b/>
                <w:bCs/>
              </w:rPr>
              <w:t>livreur</w:t>
            </w:r>
            <w:r w:rsidRPr="002F6FA9">
              <w:t xml:space="preserve"> donne la commande au client.</w:t>
            </w:r>
          </w:p>
          <w:p w14:paraId="286C0B5E" w14:textId="77777777" w:rsidR="002F6FA9" w:rsidRPr="00DE2926" w:rsidRDefault="002F6FA9" w:rsidP="002F6FA9">
            <w:pPr>
              <w:pStyle w:val="Contenu"/>
              <w:shd w:val="clear" w:color="auto" w:fill="F2F2F2" w:themeFill="background1" w:themeFillShade="F2"/>
            </w:pPr>
            <w:r w:rsidRPr="002F6FA9">
              <w:rPr>
                <w:b/>
                <w:bCs/>
              </w:rPr>
              <w:t>Les</w:t>
            </w:r>
            <w:r w:rsidRPr="00DE2926">
              <w:t xml:space="preserve"> </w:t>
            </w:r>
            <w:r w:rsidRPr="002F6FA9">
              <w:rPr>
                <w:b/>
                <w:bCs/>
              </w:rPr>
              <w:t>scénarios</w:t>
            </w:r>
            <w:r w:rsidRPr="00DE2926">
              <w:t xml:space="preserve"> </w:t>
            </w:r>
            <w:r w:rsidRPr="002F6FA9">
              <w:rPr>
                <w:b/>
                <w:bCs/>
              </w:rPr>
              <w:t>alternatifs</w:t>
            </w:r>
          </w:p>
          <w:p w14:paraId="53FCD104" w14:textId="77777777" w:rsidR="002F6FA9" w:rsidRDefault="002F6FA9" w:rsidP="002F6FA9">
            <w:pPr>
              <w:pStyle w:val="Contenu"/>
              <w:shd w:val="clear" w:color="auto" w:fill="F2F2F2" w:themeFill="background1" w:themeFillShade="F2"/>
              <w:rPr>
                <w:rFonts w:ascii="Cambria" w:hAnsi="Cambria" w:cs="Cambria"/>
              </w:rPr>
            </w:pPr>
            <w:r>
              <w:t xml:space="preserve">2.a. L’adresse du client n’est pas trouvée. </w:t>
            </w:r>
            <w:r w:rsidRPr="004A125D">
              <w:rPr>
                <w:rFonts w:ascii="Cambria" w:hAnsi="Cambria" w:cs="Cambria"/>
              </w:rPr>
              <w:t> </w:t>
            </w:r>
            <w:r w:rsidRPr="004A125D">
              <w:t>Le livreur appelle le client sur son portable.</w:t>
            </w:r>
          </w:p>
          <w:p w14:paraId="2AABEA63" w14:textId="77777777" w:rsidR="002F6FA9" w:rsidRDefault="002F6FA9" w:rsidP="002F6FA9">
            <w:pPr>
              <w:pStyle w:val="Contenu"/>
              <w:shd w:val="clear" w:color="auto" w:fill="F2F2F2" w:themeFill="background1" w:themeFillShade="F2"/>
            </w:pPr>
            <w:r>
              <w:t>3.b Si le client a décidé de payer lors de la livraison, le livreur fait payer le client.</w:t>
            </w:r>
          </w:p>
          <w:p w14:paraId="4DF4F35B" w14:textId="77777777" w:rsidR="00AD0C52" w:rsidRDefault="00AD0C52" w:rsidP="00AD0C52">
            <w:pPr>
              <w:pStyle w:val="Contenu"/>
            </w:pPr>
            <w:r w:rsidRPr="00DE2926">
              <w:rPr>
                <w:b/>
              </w:rPr>
              <w:t>Fin :</w:t>
            </w:r>
            <w:r w:rsidRPr="00DE2926">
              <w:rPr>
                <w:rFonts w:ascii="Cambria" w:hAnsi="Cambria" w:cs="Cambria"/>
              </w:rPr>
              <w:t> </w:t>
            </w:r>
            <w:r w:rsidRPr="00DE2926">
              <w:t xml:space="preserve">Scénario nominal : </w:t>
            </w:r>
            <w:r>
              <w:t>à l’étape 3.</w:t>
            </w:r>
          </w:p>
          <w:p w14:paraId="3CB9572D" w14:textId="0236944F" w:rsidR="00AD0C52" w:rsidRPr="00AD0C52" w:rsidRDefault="00AD0C52" w:rsidP="00AD0C52">
            <w:pPr>
              <w:pStyle w:val="Contenu"/>
              <w:shd w:val="clear" w:color="auto" w:fill="F2F2F2" w:themeFill="background1" w:themeFillShade="F2"/>
            </w:pPr>
            <w:r w:rsidRPr="00AD0C52">
              <w:rPr>
                <w:b/>
                <w:bCs/>
              </w:rPr>
              <w:t>Post</w:t>
            </w:r>
            <w:r>
              <w:rPr>
                <w:b/>
                <w:bCs/>
              </w:rPr>
              <w:t>c</w:t>
            </w:r>
            <w:r w:rsidRPr="00AD0C52">
              <w:rPr>
                <w:b/>
                <w:bCs/>
              </w:rPr>
              <w:t>onditions</w:t>
            </w:r>
            <w:r w:rsidRPr="00AD0C52">
              <w:t xml:space="preserve"> : Aucun</w:t>
            </w:r>
          </w:p>
          <w:p w14:paraId="2BC4BF8C" w14:textId="77777777" w:rsidR="00DB40DA" w:rsidRPr="00DB40DA" w:rsidRDefault="00DB40DA" w:rsidP="00DB40DA">
            <w:pPr>
              <w:pStyle w:val="Contenu"/>
              <w:rPr>
                <w:b/>
                <w:bCs/>
              </w:rPr>
            </w:pPr>
            <w:r w:rsidRPr="00DB40DA">
              <w:rPr>
                <w:b/>
                <w:bCs/>
              </w:rPr>
              <w:t>COMPLEMENTS</w:t>
            </w:r>
          </w:p>
          <w:p w14:paraId="35F53AD9" w14:textId="77777777" w:rsidR="00DB40DA" w:rsidRPr="00DB40DA" w:rsidRDefault="00DB40DA" w:rsidP="00DB40DA">
            <w:pPr>
              <w:pStyle w:val="Contenu"/>
              <w:rPr>
                <w:rFonts w:ascii="Cambria" w:hAnsi="Cambria"/>
                <w:b/>
                <w:bCs/>
              </w:rPr>
            </w:pPr>
            <w:r w:rsidRPr="00DB40DA">
              <w:rPr>
                <w:b/>
                <w:bCs/>
              </w:rPr>
              <w:t>Ergonomie</w:t>
            </w:r>
            <w:r w:rsidRPr="00DB40DA">
              <w:rPr>
                <w:rFonts w:ascii="Cambria" w:hAnsi="Cambria" w:cs="Cambria"/>
                <w:b/>
                <w:bCs/>
              </w:rPr>
              <w:t> </w:t>
            </w:r>
          </w:p>
          <w:p w14:paraId="4C0E29AA" w14:textId="77777777" w:rsidR="00AD0C52" w:rsidRDefault="00DB40DA" w:rsidP="00DB40DA">
            <w:pPr>
              <w:pStyle w:val="Contenu"/>
            </w:pPr>
            <w:r>
              <w:t>Non communiquée.</w:t>
            </w:r>
          </w:p>
          <w:p w14:paraId="3E692D35" w14:textId="77777777" w:rsidR="00DB40DA" w:rsidRPr="00716EBE" w:rsidRDefault="00DB40DA" w:rsidP="00DB40DA">
            <w:pPr>
              <w:pStyle w:val="Contenu"/>
              <w:shd w:val="clear" w:color="auto" w:fill="FFFFFF" w:themeFill="background1"/>
            </w:pPr>
            <w:r w:rsidRPr="00716EBE">
              <w:t>Performance attendue</w:t>
            </w:r>
            <w:r w:rsidRPr="00716EBE">
              <w:rPr>
                <w:rFonts w:ascii="Cambria" w:hAnsi="Cambria" w:cs="Cambria"/>
              </w:rPr>
              <w:t> </w:t>
            </w:r>
          </w:p>
          <w:p w14:paraId="17217742" w14:textId="77777777" w:rsidR="00DB40DA" w:rsidRDefault="00DB40DA" w:rsidP="00DB40DA">
            <w:pPr>
              <w:pStyle w:val="Contenu"/>
              <w:shd w:val="clear" w:color="auto" w:fill="FFFFFF" w:themeFill="background1"/>
            </w:pPr>
            <w:r>
              <w:t>Nous pensons qu’une livraison en 10 minutes chrono serait bénéfique pour l’activité de votre entreprise.</w:t>
            </w:r>
          </w:p>
          <w:p w14:paraId="24A3FC2A" w14:textId="77777777" w:rsidR="00DB40DA" w:rsidRPr="00876E52" w:rsidRDefault="00DB40DA" w:rsidP="00DB40DA">
            <w:pPr>
              <w:pStyle w:val="Contenu"/>
              <w:shd w:val="clear" w:color="auto" w:fill="F2F2F2" w:themeFill="background1" w:themeFillShade="F2"/>
            </w:pPr>
            <w:r w:rsidRPr="00DB40DA">
              <w:rPr>
                <w:b/>
                <w:bCs/>
              </w:rPr>
              <w:t>Problèmes</w:t>
            </w:r>
            <w:r w:rsidRPr="00876E52">
              <w:t xml:space="preserve"> </w:t>
            </w:r>
            <w:r w:rsidRPr="00DB40DA">
              <w:rPr>
                <w:b/>
                <w:bCs/>
              </w:rPr>
              <w:t>non</w:t>
            </w:r>
            <w:r w:rsidRPr="00876E52">
              <w:t xml:space="preserve"> </w:t>
            </w:r>
            <w:r w:rsidRPr="00DB40DA">
              <w:rPr>
                <w:b/>
                <w:bCs/>
              </w:rPr>
              <w:t>résolus</w:t>
            </w:r>
            <w:r w:rsidRPr="00876E52">
              <w:rPr>
                <w:rFonts w:ascii="Cambria" w:hAnsi="Cambria" w:cs="Cambria"/>
              </w:rPr>
              <w:t> </w:t>
            </w:r>
          </w:p>
          <w:p w14:paraId="4DCE3CBF" w14:textId="30D354D1" w:rsidR="00DB40DA" w:rsidRPr="00AD0C52" w:rsidRDefault="00DB40DA" w:rsidP="00DB40DA">
            <w:pPr>
              <w:pStyle w:val="Contenu"/>
              <w:shd w:val="clear" w:color="auto" w:fill="F2F2F2" w:themeFill="background1" w:themeFillShade="F2"/>
            </w:pPr>
            <w:r>
              <w:t>Que faire si le livreur ne trouve pas l’adresse du client, et que celui-ci ne répond pas au bout du fil</w:t>
            </w:r>
            <w:r>
              <w:rPr>
                <w:rFonts w:ascii="Cambria" w:hAnsi="Cambria" w:cs="Cambria"/>
              </w:rPr>
              <w:t> </w:t>
            </w:r>
            <w:r>
              <w:t>?</w:t>
            </w:r>
          </w:p>
        </w:tc>
      </w:tr>
    </w:tbl>
    <w:p w14:paraId="0D8EDAA4" w14:textId="77777777" w:rsidR="00DB40DA" w:rsidRDefault="00DB40DA" w:rsidP="003C30FD">
      <w:pPr>
        <w:pStyle w:val="Contenu"/>
        <w:rPr>
          <w:sz w:val="32"/>
          <w:szCs w:val="32"/>
        </w:rPr>
      </w:pPr>
    </w:p>
    <w:tbl>
      <w:tblPr>
        <w:tblW w:w="10080"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80"/>
      </w:tblGrid>
      <w:tr w:rsidR="00DB40DA" w14:paraId="3E4098C5" w14:textId="77777777" w:rsidTr="00DB40DA">
        <w:trPr>
          <w:trHeight w:val="2400"/>
        </w:trPr>
        <w:tc>
          <w:tcPr>
            <w:tcW w:w="10080" w:type="dxa"/>
          </w:tcPr>
          <w:p w14:paraId="2CE39230" w14:textId="77777777" w:rsidR="00DB40DA" w:rsidRPr="00DB7E0C" w:rsidRDefault="00DB40DA" w:rsidP="00DB7E0C">
            <w:pPr>
              <w:pStyle w:val="Contenu"/>
              <w:shd w:val="clear" w:color="auto" w:fill="F2F2F2" w:themeFill="background1" w:themeFillShade="F2"/>
              <w:jc w:val="center"/>
              <w:rPr>
                <w:rFonts w:ascii="Cambria" w:hAnsi="Cambria" w:cs="Cambria"/>
                <w:b/>
                <w:bCs/>
              </w:rPr>
            </w:pPr>
            <w:r w:rsidRPr="00DB7E0C">
              <w:rPr>
                <w:b/>
                <w:bCs/>
              </w:rPr>
              <w:t>Interface web restaurant - Cas n°6</w:t>
            </w:r>
          </w:p>
          <w:p w14:paraId="316BFECD" w14:textId="77777777" w:rsidR="00DB40DA" w:rsidRPr="00F36C59" w:rsidRDefault="00DB40DA" w:rsidP="00DB7E0C">
            <w:pPr>
              <w:pStyle w:val="Contenu"/>
              <w:shd w:val="clear" w:color="auto" w:fill="F2F2F2" w:themeFill="background1" w:themeFillShade="F2"/>
            </w:pPr>
          </w:p>
          <w:p w14:paraId="171ABD44" w14:textId="77777777" w:rsidR="00DB40DA" w:rsidRPr="00875993" w:rsidRDefault="00DB40DA" w:rsidP="00DB7E0C">
            <w:pPr>
              <w:pStyle w:val="Contenu"/>
              <w:shd w:val="clear" w:color="auto" w:fill="F2F2F2" w:themeFill="background1" w:themeFillShade="F2"/>
            </w:pPr>
            <w:r w:rsidRPr="00DB7E0C">
              <w:rPr>
                <w:b/>
                <w:bCs/>
              </w:rPr>
              <w:t>Nom</w:t>
            </w:r>
            <w:r w:rsidRPr="00875993">
              <w:t xml:space="preserve"> :</w:t>
            </w:r>
            <w:r>
              <w:t xml:space="preserve"> Faire payer client</w:t>
            </w:r>
          </w:p>
          <w:p w14:paraId="77DB956B" w14:textId="77777777" w:rsidR="00DB40DA" w:rsidRPr="00875993" w:rsidRDefault="00DB40DA" w:rsidP="00DB7E0C">
            <w:pPr>
              <w:pStyle w:val="Contenu"/>
              <w:shd w:val="clear" w:color="auto" w:fill="F2F2F2" w:themeFill="background1" w:themeFillShade="F2"/>
            </w:pPr>
            <w:r w:rsidRPr="00DB7E0C">
              <w:rPr>
                <w:b/>
                <w:bCs/>
              </w:rPr>
              <w:t>Acteur</w:t>
            </w:r>
            <w:r w:rsidRPr="00875993">
              <w:t xml:space="preserve">(s) : </w:t>
            </w:r>
            <w:proofErr w:type="spellStart"/>
            <w:r w:rsidRPr="00F6634D">
              <w:rPr>
                <w:highlight w:val="red"/>
              </w:rPr>
              <w:t>Employé</w:t>
            </w:r>
            <w:r>
              <w:t>-e</w:t>
            </w:r>
            <w:proofErr w:type="spellEnd"/>
            <w:r>
              <w:t xml:space="preserve">, </w:t>
            </w:r>
            <w:r w:rsidRPr="00F6634D">
              <w:rPr>
                <w:highlight w:val="red"/>
              </w:rPr>
              <w:t>Livreur</w:t>
            </w:r>
            <w:r>
              <w:t>-se</w:t>
            </w:r>
          </w:p>
          <w:p w14:paraId="3E002128" w14:textId="33311C9F" w:rsidR="00DB40DA" w:rsidRPr="00875993" w:rsidRDefault="00DB40DA" w:rsidP="00DB7E0C">
            <w:pPr>
              <w:pStyle w:val="Contenu"/>
              <w:shd w:val="clear" w:color="auto" w:fill="F2F2F2" w:themeFill="background1" w:themeFillShade="F2"/>
            </w:pPr>
            <w:r w:rsidRPr="00DB7E0C">
              <w:rPr>
                <w:b/>
                <w:bCs/>
              </w:rPr>
              <w:t>Description</w:t>
            </w:r>
            <w:r w:rsidRPr="00875993">
              <w:t xml:space="preserve"> : </w:t>
            </w:r>
            <w:r>
              <w:t>L’</w:t>
            </w:r>
            <w:proofErr w:type="spellStart"/>
            <w:r>
              <w:t>employé-e</w:t>
            </w:r>
            <w:proofErr w:type="spellEnd"/>
            <w:r>
              <w:t xml:space="preserve"> et/ou le livreur </w:t>
            </w:r>
            <w:r w:rsidR="00DB7E0C">
              <w:t>s’occupe</w:t>
            </w:r>
            <w:r>
              <w:t xml:space="preserve"> du règlement client.</w:t>
            </w:r>
          </w:p>
          <w:p w14:paraId="2604DBF7" w14:textId="3BC8470B" w:rsidR="00DB40DA" w:rsidRPr="00875993" w:rsidRDefault="00DB40DA" w:rsidP="00DB7E0C">
            <w:pPr>
              <w:pStyle w:val="Contenu"/>
              <w:shd w:val="clear" w:color="auto" w:fill="F2F2F2" w:themeFill="background1" w:themeFillShade="F2"/>
            </w:pPr>
            <w:r w:rsidRPr="00DB7E0C">
              <w:rPr>
                <w:b/>
                <w:bCs/>
              </w:rPr>
              <w:t>Auteur</w:t>
            </w:r>
            <w:r w:rsidRPr="00875993">
              <w:t xml:space="preserve"> : </w:t>
            </w:r>
            <w:r w:rsidR="00DB7E0C">
              <w:t>Lamine MESSACI</w:t>
            </w:r>
          </w:p>
          <w:p w14:paraId="237763CE" w14:textId="512CF760" w:rsidR="00DB40DA" w:rsidRPr="00875993" w:rsidRDefault="00DB40DA" w:rsidP="00DB7E0C">
            <w:pPr>
              <w:pStyle w:val="Contenu"/>
              <w:shd w:val="clear" w:color="auto" w:fill="F2F2F2" w:themeFill="background1" w:themeFillShade="F2"/>
            </w:pPr>
            <w:r w:rsidRPr="00DB7E0C">
              <w:rPr>
                <w:b/>
                <w:bCs/>
              </w:rPr>
              <w:t>Date</w:t>
            </w:r>
            <w:r w:rsidRPr="00875993">
              <w:t xml:space="preserve">(s) : </w:t>
            </w:r>
            <w:r w:rsidR="00DB7E0C">
              <w:t>12</w:t>
            </w:r>
            <w:r w:rsidRPr="00875993">
              <w:t>/</w:t>
            </w:r>
            <w:r w:rsidR="00DB7E0C">
              <w:t>05</w:t>
            </w:r>
            <w:r w:rsidRPr="00875993">
              <w:t>/20</w:t>
            </w:r>
            <w:r w:rsidR="00DB7E0C">
              <w:t>20</w:t>
            </w:r>
            <w:r w:rsidRPr="00875993">
              <w:t xml:space="preserve"> (première rédaction)</w:t>
            </w:r>
          </w:p>
          <w:p w14:paraId="363C9DD8" w14:textId="77777777" w:rsidR="00DB40DA" w:rsidRPr="00875993" w:rsidRDefault="00DB40DA" w:rsidP="00DB7E0C">
            <w:pPr>
              <w:pStyle w:val="Contenu"/>
              <w:shd w:val="clear" w:color="auto" w:fill="F2F2F2" w:themeFill="background1" w:themeFillShade="F2"/>
            </w:pPr>
          </w:p>
          <w:p w14:paraId="4E80304C" w14:textId="77777777" w:rsidR="00DB40DA" w:rsidRPr="00875993" w:rsidRDefault="00DB40DA" w:rsidP="00DB7E0C">
            <w:pPr>
              <w:pStyle w:val="Contenu"/>
              <w:shd w:val="clear" w:color="auto" w:fill="F2F2F2" w:themeFill="background1" w:themeFillShade="F2"/>
            </w:pPr>
            <w:r w:rsidRPr="00DB7E0C">
              <w:rPr>
                <w:b/>
                <w:bCs/>
              </w:rPr>
              <w:t>Préconditions</w:t>
            </w:r>
            <w:r w:rsidRPr="00875993">
              <w:t xml:space="preserve"> :</w:t>
            </w:r>
            <w:r>
              <w:t xml:space="preserve"> L’</w:t>
            </w:r>
            <w:proofErr w:type="spellStart"/>
            <w:r>
              <w:t>employé-e</w:t>
            </w:r>
            <w:proofErr w:type="spellEnd"/>
            <w:r>
              <w:t xml:space="preserve"> et le livreur doivent disposer d’un terminal bancaire.</w:t>
            </w:r>
          </w:p>
          <w:p w14:paraId="7B8247D8" w14:textId="77777777" w:rsidR="00DB40DA" w:rsidRDefault="00DB40DA" w:rsidP="00DB7E0C">
            <w:pPr>
              <w:pStyle w:val="Contenu"/>
              <w:shd w:val="clear" w:color="auto" w:fill="F2F2F2" w:themeFill="background1" w:themeFillShade="F2"/>
            </w:pPr>
            <w:r w:rsidRPr="00DB7E0C">
              <w:rPr>
                <w:b/>
                <w:bCs/>
              </w:rPr>
              <w:t>Démarrage</w:t>
            </w:r>
            <w:r w:rsidRPr="00CD50E0">
              <w:t xml:space="preserve"> :</w:t>
            </w:r>
            <w:r w:rsidRPr="00875993">
              <w:t xml:space="preserve"> </w:t>
            </w:r>
            <w:r>
              <w:t>Le paiement s’effectue sur place ou lors de la livraison.</w:t>
            </w:r>
          </w:p>
          <w:p w14:paraId="4FD473D6" w14:textId="77777777" w:rsidR="00DB7E0C" w:rsidRDefault="00DB7E0C" w:rsidP="00DB40DA">
            <w:pPr>
              <w:pStyle w:val="Contenu"/>
            </w:pPr>
          </w:p>
          <w:p w14:paraId="6BB88BED" w14:textId="19116C40" w:rsidR="00DB7E0C" w:rsidRDefault="00DB7E0C" w:rsidP="00DB7E0C">
            <w:pPr>
              <w:pStyle w:val="Contenu"/>
            </w:pPr>
            <w:r w:rsidRPr="00DB7E0C">
              <w:rPr>
                <w:b/>
                <w:bCs/>
              </w:rPr>
              <w:t>DESCRIPTION</w:t>
            </w:r>
            <w:r w:rsidRPr="00DB7E0C">
              <w:br/>
            </w:r>
            <w:r w:rsidRPr="00DB7E0C">
              <w:rPr>
                <w:b/>
                <w:bCs/>
              </w:rPr>
              <w:t>Le</w:t>
            </w:r>
            <w:r w:rsidRPr="00DB7E0C">
              <w:t xml:space="preserve"> </w:t>
            </w:r>
            <w:r w:rsidRPr="00DB7E0C">
              <w:rPr>
                <w:b/>
                <w:bCs/>
              </w:rPr>
              <w:t>scénario</w:t>
            </w:r>
            <w:r w:rsidRPr="00DB7E0C">
              <w:t xml:space="preserve"> </w:t>
            </w:r>
            <w:r w:rsidRPr="00DB7E0C">
              <w:rPr>
                <w:b/>
                <w:bCs/>
              </w:rPr>
              <w:t>nominal</w:t>
            </w:r>
            <w:r w:rsidRPr="00DB7E0C">
              <w:t xml:space="preserve"> : </w:t>
            </w:r>
            <w:r w:rsidRPr="00DB7E0C">
              <w:br/>
              <w:t>1. Le client procède au paiement.</w:t>
            </w:r>
          </w:p>
          <w:p w14:paraId="4C729290" w14:textId="77777777" w:rsidR="00DB7E0C" w:rsidRDefault="00DB7E0C" w:rsidP="00DB7E0C">
            <w:pPr>
              <w:pStyle w:val="Contenu"/>
            </w:pPr>
          </w:p>
          <w:p w14:paraId="1CEC7849" w14:textId="77777777" w:rsidR="00DB7E0C" w:rsidRPr="00DE2926" w:rsidRDefault="00DB7E0C" w:rsidP="00DB7E0C">
            <w:pPr>
              <w:pStyle w:val="Contenu"/>
              <w:shd w:val="clear" w:color="auto" w:fill="F2F2F2" w:themeFill="background1" w:themeFillShade="F2"/>
            </w:pPr>
            <w:r w:rsidRPr="00DB7E0C">
              <w:rPr>
                <w:b/>
                <w:bCs/>
              </w:rPr>
              <w:t>Les</w:t>
            </w:r>
            <w:r w:rsidRPr="00DE2926">
              <w:t xml:space="preserve"> </w:t>
            </w:r>
            <w:r w:rsidRPr="00DB7E0C">
              <w:rPr>
                <w:b/>
                <w:bCs/>
              </w:rPr>
              <w:t>scénarios</w:t>
            </w:r>
            <w:r w:rsidRPr="00DE2926">
              <w:t xml:space="preserve"> </w:t>
            </w:r>
            <w:r w:rsidRPr="00DB7E0C">
              <w:rPr>
                <w:b/>
                <w:bCs/>
              </w:rPr>
              <w:t>alternatifs</w:t>
            </w:r>
          </w:p>
          <w:p w14:paraId="36CF56D2" w14:textId="77777777" w:rsidR="00DB7E0C" w:rsidRDefault="00DB7E0C" w:rsidP="00DB7E0C">
            <w:pPr>
              <w:pStyle w:val="Contenu"/>
              <w:shd w:val="clear" w:color="auto" w:fill="F2F2F2" w:themeFill="background1" w:themeFillShade="F2"/>
            </w:pPr>
            <w:r>
              <w:t>1.a En cas de paiement bancaire lors d’un paiement sur place, le système peut valider le paiement.</w:t>
            </w:r>
          </w:p>
          <w:p w14:paraId="609DB318" w14:textId="4B428902" w:rsidR="00DB7E0C" w:rsidRDefault="00DB7E0C" w:rsidP="00DB7E0C">
            <w:pPr>
              <w:pStyle w:val="Contenu"/>
              <w:shd w:val="clear" w:color="auto" w:fill="F2F2F2" w:themeFill="background1" w:themeFillShade="F2"/>
            </w:pPr>
            <w:r>
              <w:lastRenderedPageBreak/>
              <w:t>1.b En cas de paiement bancaire lors d’un paiement sur place, le système peut refuser le paiement.</w:t>
            </w:r>
          </w:p>
          <w:p w14:paraId="05C1A06D" w14:textId="77777777" w:rsidR="00DB7E0C" w:rsidRDefault="00DB7E0C" w:rsidP="00DB7E0C">
            <w:pPr>
              <w:pStyle w:val="Contenu"/>
            </w:pPr>
            <w:r w:rsidRPr="00DB7E0C">
              <w:rPr>
                <w:b/>
                <w:bCs/>
              </w:rPr>
              <w:t>Fin</w:t>
            </w:r>
            <w:r w:rsidRPr="00DB7E0C">
              <w:t xml:space="preserve"> : Scénario nominal : à l’étape 1</w:t>
            </w:r>
          </w:p>
          <w:p w14:paraId="78C5AC42" w14:textId="77777777" w:rsidR="007E6F7C" w:rsidRDefault="007E6F7C" w:rsidP="007E6F7C">
            <w:pPr>
              <w:pStyle w:val="Contenu"/>
              <w:rPr>
                <w:b/>
                <w:bCs/>
                <w:shd w:val="clear" w:color="auto" w:fill="F2F2F2" w:themeFill="background1" w:themeFillShade="F2"/>
              </w:rPr>
            </w:pPr>
            <w:r w:rsidRPr="007E6F7C">
              <w:rPr>
                <w:b/>
                <w:bCs/>
                <w:shd w:val="clear" w:color="auto" w:fill="F2F2F2" w:themeFill="background1" w:themeFillShade="F2"/>
              </w:rPr>
              <w:t>Postconditions</w:t>
            </w:r>
            <w:r w:rsidRPr="007E6F7C">
              <w:rPr>
                <w:shd w:val="clear" w:color="auto" w:fill="F2F2F2" w:themeFill="background1" w:themeFillShade="F2"/>
              </w:rPr>
              <w:t xml:space="preserve"> : Aucun</w:t>
            </w:r>
            <w:r>
              <w:rPr>
                <w:shd w:val="clear" w:color="auto" w:fill="F2F2F2" w:themeFill="background1" w:themeFillShade="F2"/>
              </w:rPr>
              <w:t xml:space="preserve">                                                                                                                </w:t>
            </w:r>
            <w:proofErr w:type="gramStart"/>
            <w:r>
              <w:rPr>
                <w:shd w:val="clear" w:color="auto" w:fill="F2F2F2" w:themeFill="background1" w:themeFillShade="F2"/>
              </w:rPr>
              <w:t xml:space="preserve">  </w:t>
            </w:r>
            <w:r w:rsidRPr="007E6F7C">
              <w:rPr>
                <w:shd w:val="clear" w:color="auto" w:fill="F2F2F2" w:themeFill="background1" w:themeFillShade="F2"/>
              </w:rPr>
              <w:t>.</w:t>
            </w:r>
            <w:proofErr w:type="gramEnd"/>
            <w:r w:rsidRPr="007E6F7C">
              <w:rPr>
                <w:shd w:val="clear" w:color="auto" w:fill="F2F2F2" w:themeFill="background1" w:themeFillShade="F2"/>
              </w:rPr>
              <w:t xml:space="preserve"> </w:t>
            </w:r>
            <w:r>
              <w:rPr>
                <w:shd w:val="clear" w:color="auto" w:fill="F2F2F2" w:themeFill="background1" w:themeFillShade="F2"/>
              </w:rPr>
              <w:t xml:space="preserve">           </w:t>
            </w:r>
            <w:r w:rsidRPr="007E6F7C">
              <w:rPr>
                <w:shd w:val="clear" w:color="auto" w:fill="F2F2F2" w:themeFill="background1" w:themeFillShade="F2"/>
              </w:rPr>
              <w:t xml:space="preserve">                                                                                                                     </w:t>
            </w:r>
          </w:p>
          <w:p w14:paraId="526E5CBB" w14:textId="77777777" w:rsidR="007E6F7C" w:rsidRPr="007E6F7C" w:rsidRDefault="007E6F7C" w:rsidP="007E6F7C">
            <w:pPr>
              <w:pStyle w:val="Contenu"/>
              <w:rPr>
                <w:b/>
                <w:bCs/>
              </w:rPr>
            </w:pPr>
            <w:r w:rsidRPr="007E6F7C">
              <w:rPr>
                <w:b/>
                <w:bCs/>
              </w:rPr>
              <w:t>COMPLEMENTS</w:t>
            </w:r>
          </w:p>
          <w:p w14:paraId="6EE85C67" w14:textId="77777777" w:rsidR="007E6F7C" w:rsidRPr="007E6F7C" w:rsidRDefault="007E6F7C" w:rsidP="007E6F7C">
            <w:pPr>
              <w:pStyle w:val="Contenu"/>
              <w:rPr>
                <w:rFonts w:ascii="Cambria" w:hAnsi="Cambria"/>
                <w:b/>
                <w:bCs/>
              </w:rPr>
            </w:pPr>
            <w:r w:rsidRPr="007E6F7C">
              <w:rPr>
                <w:b/>
                <w:bCs/>
              </w:rPr>
              <w:t>Ergonomie</w:t>
            </w:r>
            <w:r w:rsidRPr="007E6F7C">
              <w:rPr>
                <w:rFonts w:ascii="Cambria" w:hAnsi="Cambria" w:cs="Cambria"/>
                <w:b/>
                <w:bCs/>
              </w:rPr>
              <w:t> </w:t>
            </w:r>
          </w:p>
          <w:p w14:paraId="4DCAE70C" w14:textId="77777777" w:rsidR="007E6F7C" w:rsidRDefault="007E6F7C" w:rsidP="007E6F7C">
            <w:pPr>
              <w:pStyle w:val="Contenu"/>
            </w:pPr>
            <w:r>
              <w:t>Non communiquée.</w:t>
            </w:r>
          </w:p>
          <w:p w14:paraId="30D728D3" w14:textId="77777777" w:rsidR="007E6F7C" w:rsidRPr="00716EBE" w:rsidRDefault="007E6F7C" w:rsidP="007E6F7C">
            <w:pPr>
              <w:pStyle w:val="Contenu"/>
              <w:shd w:val="clear" w:color="auto" w:fill="F2F2F2" w:themeFill="background1" w:themeFillShade="F2"/>
            </w:pPr>
            <w:r w:rsidRPr="007E6F7C">
              <w:rPr>
                <w:b/>
                <w:bCs/>
              </w:rPr>
              <w:t>Performance</w:t>
            </w:r>
            <w:r w:rsidRPr="00716EBE">
              <w:t xml:space="preserve"> </w:t>
            </w:r>
            <w:r w:rsidRPr="007E6F7C">
              <w:rPr>
                <w:b/>
                <w:bCs/>
              </w:rPr>
              <w:t>attendue</w:t>
            </w:r>
            <w:r w:rsidRPr="00716EBE">
              <w:rPr>
                <w:rFonts w:ascii="Cambria" w:hAnsi="Cambria" w:cs="Cambria"/>
              </w:rPr>
              <w:t> </w:t>
            </w:r>
          </w:p>
          <w:p w14:paraId="324A2BE1" w14:textId="77777777" w:rsidR="007E6F7C" w:rsidRDefault="007E6F7C" w:rsidP="007E6F7C">
            <w:pPr>
              <w:pStyle w:val="Contenu"/>
              <w:shd w:val="clear" w:color="auto" w:fill="F2F2F2" w:themeFill="background1" w:themeFillShade="F2"/>
            </w:pPr>
            <w:r>
              <w:t>Non communiquée.</w:t>
            </w:r>
          </w:p>
          <w:p w14:paraId="385A8642" w14:textId="77777777" w:rsidR="007E6F7C" w:rsidRDefault="007E6F7C" w:rsidP="007E6F7C">
            <w:pPr>
              <w:pStyle w:val="Contenu"/>
              <w:shd w:val="clear" w:color="auto" w:fill="F2F2F2" w:themeFill="background1" w:themeFillShade="F2"/>
            </w:pPr>
          </w:p>
          <w:p w14:paraId="58842C60" w14:textId="77777777" w:rsidR="007E6F7C" w:rsidRPr="00876E52" w:rsidRDefault="007E6F7C" w:rsidP="007E6F7C">
            <w:pPr>
              <w:pStyle w:val="Contenu"/>
            </w:pPr>
            <w:r w:rsidRPr="007E6F7C">
              <w:rPr>
                <w:b/>
                <w:bCs/>
              </w:rPr>
              <w:t>Problèmes</w:t>
            </w:r>
            <w:r w:rsidRPr="00876E52">
              <w:t xml:space="preserve"> </w:t>
            </w:r>
            <w:r w:rsidRPr="007E6F7C">
              <w:rPr>
                <w:b/>
                <w:bCs/>
              </w:rPr>
              <w:t>non</w:t>
            </w:r>
            <w:r w:rsidRPr="00876E52">
              <w:t xml:space="preserve"> </w:t>
            </w:r>
            <w:r w:rsidRPr="007E6F7C">
              <w:rPr>
                <w:b/>
                <w:bCs/>
              </w:rPr>
              <w:t>résolus</w:t>
            </w:r>
            <w:r w:rsidRPr="00876E52">
              <w:rPr>
                <w:rFonts w:ascii="Cambria" w:hAnsi="Cambria" w:cs="Cambria"/>
              </w:rPr>
              <w:t> </w:t>
            </w:r>
          </w:p>
          <w:p w14:paraId="41A3A6BE" w14:textId="61A751AA" w:rsidR="007E6F7C" w:rsidRPr="007E6F7C" w:rsidRDefault="007E6F7C" w:rsidP="007E6F7C">
            <w:pPr>
              <w:pStyle w:val="Contenu"/>
            </w:pPr>
            <w:r>
              <w:t>Non communiqués.</w:t>
            </w:r>
          </w:p>
        </w:tc>
      </w:tr>
    </w:tbl>
    <w:p w14:paraId="2784900C" w14:textId="3ADC71CD" w:rsidR="00DB0B11" w:rsidRDefault="00DB0B11" w:rsidP="003C30FD">
      <w:pPr>
        <w:pStyle w:val="Contenu"/>
        <w:rPr>
          <w:sz w:val="32"/>
          <w:szCs w:val="32"/>
        </w:rPr>
      </w:pPr>
    </w:p>
    <w:tbl>
      <w:tblPr>
        <w:tblStyle w:val="Grilledutableau"/>
        <w:tblW w:w="10116" w:type="dxa"/>
        <w:tblLook w:val="04A0" w:firstRow="1" w:lastRow="0" w:firstColumn="1" w:lastColumn="0" w:noHBand="0" w:noVBand="1"/>
      </w:tblPr>
      <w:tblGrid>
        <w:gridCol w:w="10116"/>
      </w:tblGrid>
      <w:tr w:rsidR="007E6F7C" w14:paraId="1DDB2DF4" w14:textId="77777777" w:rsidTr="00F00BC7">
        <w:trPr>
          <w:trHeight w:val="2942"/>
        </w:trPr>
        <w:tc>
          <w:tcPr>
            <w:tcW w:w="10116" w:type="dxa"/>
          </w:tcPr>
          <w:p w14:paraId="23D21D51" w14:textId="77777777" w:rsidR="007E6F7C" w:rsidRPr="007E6F7C" w:rsidRDefault="007E6F7C" w:rsidP="00F00BC7">
            <w:pPr>
              <w:pStyle w:val="Contenu"/>
              <w:shd w:val="clear" w:color="auto" w:fill="F2F2F2" w:themeFill="background1" w:themeFillShade="F2"/>
              <w:jc w:val="center"/>
              <w:rPr>
                <w:b/>
                <w:bCs/>
              </w:rPr>
            </w:pPr>
            <w:r w:rsidRPr="007E6F7C">
              <w:rPr>
                <w:b/>
                <w:bCs/>
              </w:rPr>
              <w:t>Interface web restaurant - Cas n°7</w:t>
            </w:r>
          </w:p>
          <w:p w14:paraId="4EBB8417" w14:textId="77777777" w:rsidR="007E6F7C" w:rsidRPr="004324B8" w:rsidRDefault="007E6F7C" w:rsidP="00F00BC7">
            <w:pPr>
              <w:pStyle w:val="Contenu"/>
              <w:shd w:val="clear" w:color="auto" w:fill="F2F2F2" w:themeFill="background1" w:themeFillShade="F2"/>
              <w:rPr>
                <w:rFonts w:ascii="Cambria" w:hAnsi="Cambria" w:cs="Cambria"/>
              </w:rPr>
            </w:pPr>
            <w:r w:rsidRPr="007E6F7C">
              <w:rPr>
                <w:b/>
                <w:bCs/>
              </w:rPr>
              <w:t>Nom</w:t>
            </w:r>
            <w:r w:rsidRPr="00875993">
              <w:t xml:space="preserve"> : </w:t>
            </w:r>
            <w:r>
              <w:t>S’identifier</w:t>
            </w:r>
          </w:p>
          <w:p w14:paraId="0AC75421" w14:textId="77777777" w:rsidR="007E6F7C" w:rsidRPr="00875993" w:rsidRDefault="007E6F7C" w:rsidP="00F00BC7">
            <w:pPr>
              <w:pStyle w:val="Contenu"/>
              <w:shd w:val="clear" w:color="auto" w:fill="F2F2F2" w:themeFill="background1" w:themeFillShade="F2"/>
            </w:pPr>
            <w:r w:rsidRPr="007E6F7C">
              <w:rPr>
                <w:b/>
                <w:bCs/>
              </w:rPr>
              <w:t>Acteur</w:t>
            </w:r>
            <w:r w:rsidRPr="00875993">
              <w:t xml:space="preserve">(s) : </w:t>
            </w:r>
            <w:proofErr w:type="spellStart"/>
            <w:r w:rsidRPr="00F6634D">
              <w:rPr>
                <w:highlight w:val="red"/>
              </w:rPr>
              <w:t>Employé</w:t>
            </w:r>
            <w:r>
              <w:t>-e</w:t>
            </w:r>
            <w:proofErr w:type="spellEnd"/>
            <w:r>
              <w:t xml:space="preserve">, </w:t>
            </w:r>
            <w:r w:rsidRPr="00F6634D">
              <w:rPr>
                <w:highlight w:val="red"/>
              </w:rPr>
              <w:t>Pizzaiolo</w:t>
            </w:r>
            <w:r>
              <w:t xml:space="preserve">-a, </w:t>
            </w:r>
            <w:r w:rsidRPr="00F6634D">
              <w:rPr>
                <w:highlight w:val="red"/>
              </w:rPr>
              <w:t>Livreur</w:t>
            </w:r>
            <w:r>
              <w:t>-se</w:t>
            </w:r>
          </w:p>
          <w:p w14:paraId="1BF32D70" w14:textId="39CB4159" w:rsidR="007E6F7C" w:rsidRPr="00875993" w:rsidRDefault="007E6F7C" w:rsidP="00F00BC7">
            <w:pPr>
              <w:pStyle w:val="Contenu"/>
              <w:shd w:val="clear" w:color="auto" w:fill="F2F2F2" w:themeFill="background1" w:themeFillShade="F2"/>
            </w:pPr>
            <w:r w:rsidRPr="007E6F7C">
              <w:rPr>
                <w:b/>
                <w:bCs/>
              </w:rPr>
              <w:t>Description</w:t>
            </w:r>
            <w:r w:rsidRPr="00875993">
              <w:t xml:space="preserve"> : </w:t>
            </w:r>
            <w:r w:rsidRPr="007E6F7C">
              <w:rPr>
                <w:b/>
                <w:bCs/>
              </w:rPr>
              <w:t>L’employé</w:t>
            </w:r>
            <w:r>
              <w:t xml:space="preserve">, </w:t>
            </w:r>
            <w:r w:rsidRPr="007E6F7C">
              <w:rPr>
                <w:b/>
                <w:bCs/>
              </w:rPr>
              <w:t>le</w:t>
            </w:r>
            <w:r>
              <w:t xml:space="preserve"> </w:t>
            </w:r>
            <w:r w:rsidRPr="007E6F7C">
              <w:rPr>
                <w:b/>
                <w:bCs/>
              </w:rPr>
              <w:t>pizzaiolo</w:t>
            </w:r>
            <w:r>
              <w:t xml:space="preserve">, </w:t>
            </w:r>
            <w:r w:rsidRPr="007E6F7C">
              <w:rPr>
                <w:b/>
                <w:bCs/>
              </w:rPr>
              <w:t>le</w:t>
            </w:r>
            <w:r>
              <w:t xml:space="preserve"> </w:t>
            </w:r>
            <w:r w:rsidRPr="007E6F7C">
              <w:rPr>
                <w:b/>
                <w:bCs/>
              </w:rPr>
              <w:t>livreur</w:t>
            </w:r>
            <w:r>
              <w:t xml:space="preserve"> s’authentifient pour pouvoir accéder aux différents services du site web du restaurant.</w:t>
            </w:r>
          </w:p>
          <w:p w14:paraId="5B22E50C" w14:textId="0565405F" w:rsidR="007E6F7C" w:rsidRPr="00875993" w:rsidRDefault="007E6F7C" w:rsidP="00F00BC7">
            <w:pPr>
              <w:pStyle w:val="Contenu"/>
              <w:shd w:val="clear" w:color="auto" w:fill="F2F2F2" w:themeFill="background1" w:themeFillShade="F2"/>
            </w:pPr>
            <w:r w:rsidRPr="007E6F7C">
              <w:rPr>
                <w:b/>
                <w:bCs/>
              </w:rPr>
              <w:t>Auteur</w:t>
            </w:r>
            <w:r w:rsidRPr="00875993">
              <w:t xml:space="preserve"> : </w:t>
            </w:r>
            <w:r>
              <w:t>Lamine MESSACI</w:t>
            </w:r>
          </w:p>
          <w:p w14:paraId="64B9E283" w14:textId="68C0D266" w:rsidR="007E6F7C" w:rsidRPr="00875993" w:rsidRDefault="007E6F7C" w:rsidP="00F00BC7">
            <w:pPr>
              <w:pStyle w:val="Contenu"/>
              <w:shd w:val="clear" w:color="auto" w:fill="F2F2F2" w:themeFill="background1" w:themeFillShade="F2"/>
            </w:pPr>
            <w:r w:rsidRPr="007E6F7C">
              <w:rPr>
                <w:b/>
                <w:bCs/>
              </w:rPr>
              <w:t>Date</w:t>
            </w:r>
            <w:r w:rsidRPr="00875993">
              <w:t xml:space="preserve">(s) : </w:t>
            </w:r>
            <w:r>
              <w:t>1</w:t>
            </w:r>
            <w:r w:rsidR="002F175B">
              <w:t>3</w:t>
            </w:r>
            <w:r w:rsidRPr="00875993">
              <w:t>/</w:t>
            </w:r>
            <w:r>
              <w:t>05</w:t>
            </w:r>
            <w:r w:rsidRPr="00875993">
              <w:t>/</w:t>
            </w:r>
            <w:r>
              <w:t>2020</w:t>
            </w:r>
            <w:r w:rsidRPr="00875993">
              <w:t xml:space="preserve"> (première rédaction)</w:t>
            </w:r>
          </w:p>
          <w:p w14:paraId="4A339DAC" w14:textId="77777777" w:rsidR="007E6F7C" w:rsidRPr="00875993" w:rsidRDefault="007E6F7C" w:rsidP="00F00BC7">
            <w:pPr>
              <w:pStyle w:val="Contenu"/>
              <w:shd w:val="clear" w:color="auto" w:fill="F2F2F2" w:themeFill="background1" w:themeFillShade="F2"/>
            </w:pPr>
          </w:p>
          <w:p w14:paraId="3934A068" w14:textId="42AC20CA" w:rsidR="007E6F7C" w:rsidRPr="00875993" w:rsidRDefault="007E6F7C" w:rsidP="00F00BC7">
            <w:pPr>
              <w:pStyle w:val="Contenu"/>
              <w:shd w:val="clear" w:color="auto" w:fill="F2F2F2" w:themeFill="background1" w:themeFillShade="F2"/>
            </w:pPr>
            <w:r w:rsidRPr="007E6F7C">
              <w:rPr>
                <w:b/>
                <w:bCs/>
              </w:rPr>
              <w:t>Préconditions</w:t>
            </w:r>
            <w:r w:rsidRPr="00875993">
              <w:t xml:space="preserve"> :</w:t>
            </w:r>
            <w:r>
              <w:t xml:space="preserve"> </w:t>
            </w:r>
            <w:r w:rsidRPr="007E6F7C">
              <w:rPr>
                <w:b/>
                <w:bCs/>
              </w:rPr>
              <w:t>L’employé</w:t>
            </w:r>
            <w:r>
              <w:t xml:space="preserve">, </w:t>
            </w:r>
            <w:r w:rsidRPr="007E6F7C">
              <w:rPr>
                <w:b/>
                <w:bCs/>
              </w:rPr>
              <w:t>le</w:t>
            </w:r>
            <w:r>
              <w:t xml:space="preserve"> </w:t>
            </w:r>
            <w:r w:rsidRPr="007E6F7C">
              <w:rPr>
                <w:b/>
                <w:bCs/>
              </w:rPr>
              <w:t>pizzaiolo</w:t>
            </w:r>
            <w:r>
              <w:t xml:space="preserve">, </w:t>
            </w:r>
            <w:r w:rsidRPr="007E6F7C">
              <w:rPr>
                <w:b/>
                <w:bCs/>
              </w:rPr>
              <w:t>le</w:t>
            </w:r>
            <w:r>
              <w:t xml:space="preserve"> </w:t>
            </w:r>
            <w:r w:rsidRPr="007E6F7C">
              <w:rPr>
                <w:b/>
                <w:bCs/>
              </w:rPr>
              <w:t>livreur</w:t>
            </w:r>
            <w:r>
              <w:t xml:space="preserve"> </w:t>
            </w:r>
            <w:r w:rsidRPr="00095DC4">
              <w:t>doivent déjà avoir un compte, dans le cas échéant il sera nécessaire d’en créer un.</w:t>
            </w:r>
          </w:p>
          <w:p w14:paraId="59043017" w14:textId="2F3C6DCB" w:rsidR="007E6F7C" w:rsidRDefault="007E6F7C" w:rsidP="00F00BC7">
            <w:pPr>
              <w:pStyle w:val="Contenu"/>
              <w:shd w:val="clear" w:color="auto" w:fill="F2F2F2" w:themeFill="background1" w:themeFillShade="F2"/>
            </w:pPr>
            <w:r w:rsidRPr="007E6F7C">
              <w:rPr>
                <w:b/>
                <w:bCs/>
              </w:rPr>
              <w:t>Démarrage</w:t>
            </w:r>
            <w:r w:rsidRPr="00CD50E0">
              <w:t xml:space="preserve"> :</w:t>
            </w:r>
            <w:r w:rsidRPr="00875993">
              <w:t xml:space="preserve"> </w:t>
            </w:r>
            <w:r w:rsidRPr="007E6F7C">
              <w:rPr>
                <w:b/>
                <w:bCs/>
              </w:rPr>
              <w:t>L’employé</w:t>
            </w:r>
            <w:r>
              <w:t xml:space="preserve">, le </w:t>
            </w:r>
            <w:r w:rsidRPr="007E6F7C">
              <w:rPr>
                <w:b/>
                <w:bCs/>
              </w:rPr>
              <w:t>pizzaiolo</w:t>
            </w:r>
            <w:r>
              <w:t xml:space="preserve">, </w:t>
            </w:r>
            <w:r w:rsidRPr="007E6F7C">
              <w:rPr>
                <w:b/>
                <w:bCs/>
              </w:rPr>
              <w:t>le</w:t>
            </w:r>
            <w:r>
              <w:t xml:space="preserve"> </w:t>
            </w:r>
            <w:r w:rsidRPr="007E6F7C">
              <w:rPr>
                <w:b/>
                <w:bCs/>
              </w:rPr>
              <w:t>livreur</w:t>
            </w:r>
            <w:r>
              <w:t xml:space="preserve"> se rendent sur le site internet du restaurant.</w:t>
            </w:r>
          </w:p>
          <w:p w14:paraId="3C4CC376" w14:textId="77777777" w:rsidR="007E6F7C" w:rsidRDefault="007E6F7C" w:rsidP="007E6F7C">
            <w:pPr>
              <w:pStyle w:val="Contenu"/>
            </w:pPr>
          </w:p>
          <w:p w14:paraId="4602FEB1" w14:textId="77777777" w:rsidR="007E6F7C" w:rsidRDefault="007E6F7C" w:rsidP="007E6F7C">
            <w:pPr>
              <w:pStyle w:val="Contenu"/>
            </w:pPr>
            <w:r w:rsidRPr="007E6F7C">
              <w:rPr>
                <w:b/>
                <w:bCs/>
              </w:rPr>
              <w:t>DESCRIPTION</w:t>
            </w:r>
            <w:r w:rsidRPr="003423E8">
              <w:br/>
            </w:r>
            <w:r w:rsidRPr="007E6F7C">
              <w:rPr>
                <w:b/>
                <w:bCs/>
              </w:rPr>
              <w:t>Le</w:t>
            </w:r>
            <w:r w:rsidRPr="00B03CAA">
              <w:t xml:space="preserve"> </w:t>
            </w:r>
            <w:r w:rsidRPr="007E6F7C">
              <w:rPr>
                <w:b/>
                <w:bCs/>
              </w:rPr>
              <w:t>scénario</w:t>
            </w:r>
            <w:r w:rsidRPr="00B03CAA">
              <w:t xml:space="preserve"> </w:t>
            </w:r>
            <w:r w:rsidRPr="007E6F7C">
              <w:rPr>
                <w:b/>
                <w:bCs/>
              </w:rPr>
              <w:t>nominal</w:t>
            </w:r>
            <w:r w:rsidRPr="00B03CAA">
              <w:rPr>
                <w:rFonts w:ascii="Cambria" w:hAnsi="Cambria" w:cs="Cambria"/>
              </w:rPr>
              <w:t> </w:t>
            </w:r>
            <w:r w:rsidRPr="00B03CAA">
              <w:t>:</w:t>
            </w:r>
            <w:r>
              <w:t xml:space="preserve"> </w:t>
            </w:r>
          </w:p>
          <w:p w14:paraId="7BF1B56C" w14:textId="7EDC5239" w:rsidR="007E6F7C" w:rsidRPr="000A1B71" w:rsidRDefault="007E6F7C" w:rsidP="007E6F7C">
            <w:pPr>
              <w:pStyle w:val="Contenu"/>
            </w:pPr>
            <w:r w:rsidRPr="000A1B71">
              <w:t>1.</w:t>
            </w:r>
            <w:r>
              <w:rPr>
                <w:i/>
              </w:rPr>
              <w:t xml:space="preserve"> </w:t>
            </w:r>
            <w:r w:rsidRPr="007E6F7C">
              <w:rPr>
                <w:b/>
                <w:bCs/>
                <w:iCs/>
              </w:rPr>
              <w:t>L’employé</w:t>
            </w:r>
            <w:r w:rsidRPr="00DF2B7F">
              <w:rPr>
                <w:i/>
              </w:rPr>
              <w:t xml:space="preserve">, </w:t>
            </w:r>
            <w:r w:rsidRPr="007E6F7C">
              <w:rPr>
                <w:b/>
                <w:bCs/>
                <w:iCs/>
              </w:rPr>
              <w:t>le</w:t>
            </w:r>
            <w:r w:rsidRPr="00DF2B7F">
              <w:rPr>
                <w:i/>
              </w:rPr>
              <w:t xml:space="preserve"> </w:t>
            </w:r>
            <w:r w:rsidRPr="007E6F7C">
              <w:rPr>
                <w:b/>
                <w:bCs/>
                <w:iCs/>
              </w:rPr>
              <w:t>pizzaiolo</w:t>
            </w:r>
            <w:r w:rsidRPr="00DF2B7F">
              <w:rPr>
                <w:i/>
              </w:rPr>
              <w:t xml:space="preserve">, </w:t>
            </w:r>
            <w:r w:rsidRPr="007E6F7C">
              <w:rPr>
                <w:b/>
                <w:bCs/>
                <w:iCs/>
              </w:rPr>
              <w:t>le</w:t>
            </w:r>
            <w:r w:rsidRPr="00DF2B7F">
              <w:rPr>
                <w:i/>
              </w:rPr>
              <w:t xml:space="preserve"> </w:t>
            </w:r>
            <w:r w:rsidRPr="007E6F7C">
              <w:rPr>
                <w:b/>
                <w:bCs/>
                <w:iCs/>
              </w:rPr>
              <w:t>livreur</w:t>
            </w:r>
            <w:r>
              <w:t xml:space="preserve"> </w:t>
            </w:r>
            <w:r w:rsidRPr="004A4001">
              <w:t>s’authentifient</w:t>
            </w:r>
            <w:r w:rsidRPr="000A1B71">
              <w:t xml:space="preserve"> via la section «</w:t>
            </w:r>
            <w:r w:rsidRPr="000A1B71">
              <w:rPr>
                <w:rFonts w:ascii="Cambria" w:hAnsi="Cambria" w:cs="Cambria"/>
              </w:rPr>
              <w:t> </w:t>
            </w:r>
            <w:r w:rsidRPr="000A1B71">
              <w:t xml:space="preserve">connexion </w:t>
            </w:r>
            <w:r>
              <w:t>équipe</w:t>
            </w:r>
            <w:r w:rsidRPr="000A1B71">
              <w:rPr>
                <w:rFonts w:ascii="Cambria" w:hAnsi="Cambria" w:cs="Cambria"/>
              </w:rPr>
              <w:t> </w:t>
            </w:r>
            <w:r w:rsidRPr="000A1B71">
              <w:t>».</w:t>
            </w:r>
          </w:p>
          <w:p w14:paraId="6B6D1A26" w14:textId="7D19E360" w:rsidR="007E6F7C" w:rsidRDefault="007E6F7C" w:rsidP="007E6F7C">
            <w:pPr>
              <w:pStyle w:val="Contenu"/>
            </w:pPr>
            <w:r w:rsidRPr="000A1B71">
              <w:t xml:space="preserve">2. </w:t>
            </w:r>
            <w:r w:rsidRPr="00F00BC7">
              <w:rPr>
                <w:b/>
                <w:bCs/>
              </w:rPr>
              <w:t>Le</w:t>
            </w:r>
            <w:r w:rsidRPr="0043463C">
              <w:t xml:space="preserve"> </w:t>
            </w:r>
            <w:r w:rsidRPr="00F00BC7">
              <w:rPr>
                <w:b/>
                <w:bCs/>
              </w:rPr>
              <w:t>système</w:t>
            </w:r>
            <w:r w:rsidRPr="000A1B71">
              <w:t xml:space="preserve"> re</w:t>
            </w:r>
            <w:r>
              <w:t>dirige</w:t>
            </w:r>
            <w:r w:rsidRPr="00832124">
              <w:t xml:space="preserve"> </w:t>
            </w:r>
            <w:r w:rsidRPr="007E6F7C">
              <w:rPr>
                <w:b/>
                <w:bCs/>
              </w:rPr>
              <w:t>l’employé</w:t>
            </w:r>
            <w:r>
              <w:rPr>
                <w:i/>
                <w:iCs/>
              </w:rPr>
              <w:t xml:space="preserve">, </w:t>
            </w:r>
            <w:r w:rsidRPr="007E6F7C">
              <w:rPr>
                <w:b/>
                <w:bCs/>
                <w:iCs/>
              </w:rPr>
              <w:t>le</w:t>
            </w:r>
            <w:r w:rsidRPr="00DF2B7F">
              <w:rPr>
                <w:i/>
              </w:rPr>
              <w:t xml:space="preserve"> </w:t>
            </w:r>
            <w:r w:rsidRPr="007E6F7C">
              <w:rPr>
                <w:b/>
                <w:bCs/>
                <w:iCs/>
              </w:rPr>
              <w:t>pizzaiolo</w:t>
            </w:r>
            <w:r w:rsidRPr="00DF2B7F">
              <w:rPr>
                <w:i/>
              </w:rPr>
              <w:t xml:space="preserve">, </w:t>
            </w:r>
            <w:r w:rsidRPr="007E6F7C">
              <w:rPr>
                <w:b/>
                <w:bCs/>
                <w:iCs/>
              </w:rPr>
              <w:t>le</w:t>
            </w:r>
            <w:r w:rsidRPr="00DF2B7F">
              <w:rPr>
                <w:i/>
              </w:rPr>
              <w:t xml:space="preserve"> </w:t>
            </w:r>
            <w:r w:rsidRPr="007E6F7C">
              <w:rPr>
                <w:b/>
                <w:bCs/>
                <w:iCs/>
              </w:rPr>
              <w:t>livreur</w:t>
            </w:r>
            <w:r>
              <w:t xml:space="preserve"> </w:t>
            </w:r>
            <w:r w:rsidRPr="00832124">
              <w:t xml:space="preserve">sur </w:t>
            </w:r>
            <w:r>
              <w:t>le tableau de bord «</w:t>
            </w:r>
            <w:r>
              <w:rPr>
                <w:rFonts w:ascii="Cambria" w:hAnsi="Cambria" w:cs="Cambria"/>
              </w:rPr>
              <w:t> </w:t>
            </w:r>
            <w:r>
              <w:t>gestion des commandes</w:t>
            </w:r>
            <w:r>
              <w:rPr>
                <w:rFonts w:ascii="Cambria" w:hAnsi="Cambria" w:cs="Cambria"/>
              </w:rPr>
              <w:t> </w:t>
            </w:r>
            <w:r>
              <w:t>».</w:t>
            </w:r>
          </w:p>
          <w:p w14:paraId="6534D2E2" w14:textId="77777777" w:rsidR="00F00BC7" w:rsidRDefault="00F00BC7" w:rsidP="007E6F7C">
            <w:pPr>
              <w:pStyle w:val="Contenu"/>
            </w:pPr>
          </w:p>
          <w:p w14:paraId="5703439D" w14:textId="77777777" w:rsidR="00F00BC7" w:rsidRPr="00892DB3" w:rsidRDefault="00F00BC7" w:rsidP="00F00BC7">
            <w:pPr>
              <w:pStyle w:val="Contenu"/>
              <w:shd w:val="clear" w:color="auto" w:fill="F2F2F2" w:themeFill="background1" w:themeFillShade="F2"/>
              <w:rPr>
                <w:rFonts w:ascii="Cambria" w:hAnsi="Cambria"/>
              </w:rPr>
            </w:pPr>
            <w:r w:rsidRPr="00F00BC7">
              <w:rPr>
                <w:b/>
                <w:bCs/>
              </w:rPr>
              <w:t>Les</w:t>
            </w:r>
            <w:r w:rsidRPr="00DE2926">
              <w:t xml:space="preserve"> </w:t>
            </w:r>
            <w:r w:rsidRPr="00F00BC7">
              <w:rPr>
                <w:b/>
                <w:bCs/>
              </w:rPr>
              <w:t>scénarios</w:t>
            </w:r>
            <w:r w:rsidRPr="00DE2926">
              <w:t xml:space="preserve"> </w:t>
            </w:r>
            <w:r w:rsidRPr="00F00BC7">
              <w:rPr>
                <w:b/>
                <w:bCs/>
              </w:rPr>
              <w:t>alternatifs</w:t>
            </w:r>
          </w:p>
          <w:p w14:paraId="3345BED8" w14:textId="3B1187B8" w:rsidR="00F00BC7" w:rsidRDefault="00F00BC7" w:rsidP="00F00BC7">
            <w:pPr>
              <w:pStyle w:val="Contenu"/>
              <w:shd w:val="clear" w:color="auto" w:fill="F2F2F2" w:themeFill="background1" w:themeFillShade="F2"/>
            </w:pPr>
            <w:r>
              <w:t xml:space="preserve">1.a </w:t>
            </w:r>
            <w:r w:rsidRPr="00F00BC7">
              <w:rPr>
                <w:b/>
                <w:bCs/>
                <w:iCs/>
              </w:rPr>
              <w:t>L’employé</w:t>
            </w:r>
            <w:r w:rsidRPr="00F00BC7">
              <w:rPr>
                <w:iCs/>
              </w:rPr>
              <w:t xml:space="preserve">, </w:t>
            </w:r>
            <w:r w:rsidRPr="00F00BC7">
              <w:rPr>
                <w:b/>
                <w:bCs/>
                <w:iCs/>
              </w:rPr>
              <w:t>le</w:t>
            </w:r>
            <w:r w:rsidRPr="00F00BC7">
              <w:rPr>
                <w:iCs/>
              </w:rPr>
              <w:t xml:space="preserve"> </w:t>
            </w:r>
            <w:r w:rsidRPr="00F00BC7">
              <w:rPr>
                <w:b/>
                <w:bCs/>
                <w:iCs/>
              </w:rPr>
              <w:t>pizzaiolo</w:t>
            </w:r>
            <w:r w:rsidRPr="00F00BC7">
              <w:rPr>
                <w:iCs/>
              </w:rPr>
              <w:t xml:space="preserve">, ou </w:t>
            </w:r>
            <w:r w:rsidRPr="00F00BC7">
              <w:rPr>
                <w:b/>
                <w:bCs/>
                <w:iCs/>
              </w:rPr>
              <w:t>le</w:t>
            </w:r>
            <w:r w:rsidRPr="00F00BC7">
              <w:rPr>
                <w:iCs/>
              </w:rPr>
              <w:t xml:space="preserve"> </w:t>
            </w:r>
            <w:r w:rsidRPr="00F00BC7">
              <w:rPr>
                <w:b/>
                <w:bCs/>
                <w:iCs/>
              </w:rPr>
              <w:t>livreur</w:t>
            </w:r>
            <w:r>
              <w:t xml:space="preserve"> se trompent de section.</w:t>
            </w:r>
          </w:p>
          <w:p w14:paraId="7FC38DA1" w14:textId="01217F36" w:rsidR="00F00BC7" w:rsidRDefault="00F00BC7" w:rsidP="00F00BC7">
            <w:pPr>
              <w:pStyle w:val="Contenu"/>
              <w:shd w:val="clear" w:color="auto" w:fill="F2F2F2" w:themeFill="background1" w:themeFillShade="F2"/>
            </w:pPr>
            <w:r>
              <w:t>2</w:t>
            </w:r>
            <w:r w:rsidRPr="00DE2926">
              <w:t>.</w:t>
            </w:r>
            <w:r>
              <w:t>b</w:t>
            </w:r>
            <w:r w:rsidRPr="00DE2926">
              <w:rPr>
                <w:rFonts w:ascii="Cambria" w:hAnsi="Cambria" w:cs="Cambria"/>
              </w:rPr>
              <w:t> </w:t>
            </w:r>
            <w:r w:rsidRPr="00F00BC7">
              <w:rPr>
                <w:b/>
                <w:bCs/>
                <w:iCs/>
              </w:rPr>
              <w:t>L’employé</w:t>
            </w:r>
            <w:r w:rsidRPr="00F00BC7">
              <w:rPr>
                <w:iCs/>
              </w:rPr>
              <w:t xml:space="preserve">, </w:t>
            </w:r>
            <w:r w:rsidRPr="00F00BC7">
              <w:rPr>
                <w:b/>
                <w:bCs/>
                <w:iCs/>
              </w:rPr>
              <w:t>le</w:t>
            </w:r>
            <w:r w:rsidRPr="00F00BC7">
              <w:rPr>
                <w:iCs/>
              </w:rPr>
              <w:t xml:space="preserve"> </w:t>
            </w:r>
            <w:r w:rsidRPr="00F00BC7">
              <w:rPr>
                <w:b/>
                <w:bCs/>
                <w:iCs/>
              </w:rPr>
              <w:t>pizzaiolo</w:t>
            </w:r>
            <w:r w:rsidRPr="00F00BC7">
              <w:rPr>
                <w:iCs/>
              </w:rPr>
              <w:t xml:space="preserve">, ou </w:t>
            </w:r>
            <w:r w:rsidRPr="00F00BC7">
              <w:rPr>
                <w:b/>
                <w:bCs/>
                <w:iCs/>
              </w:rPr>
              <w:t>le</w:t>
            </w:r>
            <w:r w:rsidRPr="00F00BC7">
              <w:rPr>
                <w:iCs/>
              </w:rPr>
              <w:t xml:space="preserve"> </w:t>
            </w:r>
            <w:r w:rsidRPr="00F00BC7">
              <w:rPr>
                <w:b/>
                <w:bCs/>
                <w:iCs/>
              </w:rPr>
              <w:t>livreur</w:t>
            </w:r>
            <w:r>
              <w:t xml:space="preserve"> s </w:t>
            </w:r>
            <w:r w:rsidRPr="00892DB3">
              <w:t>entre</w:t>
            </w:r>
            <w:r>
              <w:t>nt</w:t>
            </w:r>
            <w:r w:rsidRPr="00892DB3">
              <w:t xml:space="preserve"> un m</w:t>
            </w:r>
            <w:r w:rsidRPr="00BD237D">
              <w:t>auvais login et/ou mot de passe.</w:t>
            </w:r>
            <w:r w:rsidRPr="00DE2926">
              <w:rPr>
                <w:rFonts w:ascii="Cambria" w:hAnsi="Cambria" w:cs="Cambria"/>
              </w:rPr>
              <w:t> </w:t>
            </w:r>
            <w:r w:rsidRPr="00451A1D">
              <w:t>Le système</w:t>
            </w:r>
            <w:r>
              <w:t xml:space="preserve"> ne</w:t>
            </w:r>
            <w:r w:rsidRPr="000A1B71">
              <w:t xml:space="preserve"> re</w:t>
            </w:r>
            <w:r>
              <w:t>dirige pas</w:t>
            </w:r>
            <w:r w:rsidRPr="00832124">
              <w:t xml:space="preserve"> </w:t>
            </w:r>
            <w:r>
              <w:t>l</w:t>
            </w:r>
            <w:r>
              <w:rPr>
                <w:i/>
              </w:rPr>
              <w:t>e manager ou le patron</w:t>
            </w:r>
            <w:r w:rsidRPr="00832124">
              <w:t xml:space="preserve"> sur </w:t>
            </w:r>
            <w:r>
              <w:t>le tableau de bord «</w:t>
            </w:r>
            <w:r>
              <w:rPr>
                <w:rFonts w:ascii="Cambria" w:hAnsi="Cambria" w:cs="Cambria"/>
              </w:rPr>
              <w:t> </w:t>
            </w:r>
            <w:r>
              <w:t>gestion des commandes</w:t>
            </w:r>
            <w:r>
              <w:rPr>
                <w:rFonts w:ascii="Cambria" w:hAnsi="Cambria" w:cs="Cambria"/>
              </w:rPr>
              <w:t> </w:t>
            </w:r>
            <w:r>
              <w:t>».</w:t>
            </w:r>
          </w:p>
          <w:p w14:paraId="11966108" w14:textId="77777777" w:rsidR="00F00BC7" w:rsidRDefault="00F00BC7" w:rsidP="007E6F7C">
            <w:pPr>
              <w:pStyle w:val="Contenu"/>
            </w:pPr>
          </w:p>
          <w:p w14:paraId="164C9698" w14:textId="77777777" w:rsidR="00F00BC7" w:rsidRPr="00AC6A04" w:rsidRDefault="00F00BC7" w:rsidP="00AC6A04">
            <w:pPr>
              <w:pStyle w:val="Contenu"/>
            </w:pPr>
            <w:r w:rsidRPr="00AC6A04">
              <w:rPr>
                <w:b/>
                <w:bCs/>
              </w:rPr>
              <w:lastRenderedPageBreak/>
              <w:t>Fin</w:t>
            </w:r>
            <w:r w:rsidRPr="00AC6A04">
              <w:t xml:space="preserve"> : Scénario nominal : à l’étape 2.</w:t>
            </w:r>
          </w:p>
          <w:p w14:paraId="1741F3C5" w14:textId="4F61C644" w:rsidR="00F00BC7" w:rsidRDefault="00F00BC7" w:rsidP="00F00BC7">
            <w:pPr>
              <w:pStyle w:val="Contenu"/>
              <w:rPr>
                <w:shd w:val="clear" w:color="auto" w:fill="F2F2F2" w:themeFill="background1" w:themeFillShade="F2"/>
              </w:rPr>
            </w:pPr>
            <w:r w:rsidRPr="00F00BC7">
              <w:rPr>
                <w:b/>
                <w:bCs/>
                <w:shd w:val="clear" w:color="auto" w:fill="F2F2F2" w:themeFill="background1" w:themeFillShade="F2"/>
              </w:rPr>
              <w:t>Postconditions</w:t>
            </w:r>
            <w:r w:rsidRPr="00F00BC7">
              <w:rPr>
                <w:shd w:val="clear" w:color="auto" w:fill="F2F2F2" w:themeFill="background1" w:themeFillShade="F2"/>
              </w:rPr>
              <w:t xml:space="preserve"> : Aucu</w:t>
            </w:r>
            <w:r>
              <w:rPr>
                <w:shd w:val="clear" w:color="auto" w:fill="F2F2F2" w:themeFill="background1" w:themeFillShade="F2"/>
              </w:rPr>
              <w:t xml:space="preserve">n                                                                                                              </w:t>
            </w:r>
            <w:proofErr w:type="gramStart"/>
            <w:r>
              <w:rPr>
                <w:shd w:val="clear" w:color="auto" w:fill="F2F2F2" w:themeFill="background1" w:themeFillShade="F2"/>
              </w:rPr>
              <w:t xml:space="preserve">  .</w:t>
            </w:r>
            <w:proofErr w:type="gramEnd"/>
            <w:r>
              <w:rPr>
                <w:shd w:val="clear" w:color="auto" w:fill="F2F2F2" w:themeFill="background1" w:themeFillShade="F2"/>
              </w:rPr>
              <w:t xml:space="preserve">                </w:t>
            </w:r>
            <w:r w:rsidRPr="00F00BC7">
              <w:t xml:space="preserve">                                                                                                   </w:t>
            </w:r>
          </w:p>
          <w:p w14:paraId="455A2B74" w14:textId="77777777" w:rsidR="00F00BC7" w:rsidRDefault="00F00BC7" w:rsidP="00F00BC7">
            <w:pPr>
              <w:pStyle w:val="Contenu"/>
            </w:pPr>
          </w:p>
          <w:p w14:paraId="45DE89CD" w14:textId="7EF9846C" w:rsidR="00F00BC7" w:rsidRPr="00F00BC7" w:rsidRDefault="00F00BC7" w:rsidP="00F00BC7">
            <w:pPr>
              <w:pStyle w:val="Contenu"/>
              <w:rPr>
                <w:b/>
                <w:bCs/>
              </w:rPr>
            </w:pPr>
            <w:r w:rsidRPr="00F00BC7">
              <w:rPr>
                <w:b/>
                <w:bCs/>
              </w:rPr>
              <w:t>COMPLEMENTS</w:t>
            </w:r>
          </w:p>
          <w:p w14:paraId="05595CC9" w14:textId="77777777" w:rsidR="00F00BC7" w:rsidRPr="00F00BC7" w:rsidRDefault="00F00BC7" w:rsidP="00F00BC7">
            <w:pPr>
              <w:pStyle w:val="Contenu"/>
              <w:rPr>
                <w:b/>
                <w:bCs/>
              </w:rPr>
            </w:pPr>
            <w:r w:rsidRPr="00F00BC7">
              <w:rPr>
                <w:b/>
                <w:bCs/>
              </w:rPr>
              <w:t>Ergonomie</w:t>
            </w:r>
            <w:r w:rsidRPr="00F00BC7">
              <w:rPr>
                <w:rFonts w:ascii="Cambria" w:hAnsi="Cambria" w:cs="Cambria"/>
                <w:b/>
                <w:bCs/>
              </w:rPr>
              <w:t> </w:t>
            </w:r>
          </w:p>
          <w:p w14:paraId="0DC811DB" w14:textId="77777777" w:rsidR="00F00BC7" w:rsidRDefault="00F00BC7" w:rsidP="00F00BC7">
            <w:pPr>
              <w:pStyle w:val="Contenu"/>
            </w:pPr>
            <w:r>
              <w:t>Non communiquée.</w:t>
            </w:r>
          </w:p>
          <w:p w14:paraId="58FE4C8B" w14:textId="77777777" w:rsidR="00F00BC7" w:rsidRPr="00716EBE" w:rsidRDefault="00F00BC7" w:rsidP="00F00BC7">
            <w:pPr>
              <w:pStyle w:val="Contenu"/>
              <w:shd w:val="clear" w:color="auto" w:fill="D9D9D9" w:themeFill="background1" w:themeFillShade="D9"/>
            </w:pPr>
            <w:r w:rsidRPr="00F00BC7">
              <w:rPr>
                <w:b/>
                <w:bCs/>
              </w:rPr>
              <w:t>Performance</w:t>
            </w:r>
            <w:r w:rsidRPr="00716EBE">
              <w:t xml:space="preserve"> </w:t>
            </w:r>
            <w:r w:rsidRPr="00F00BC7">
              <w:rPr>
                <w:b/>
                <w:bCs/>
              </w:rPr>
              <w:t>attendue</w:t>
            </w:r>
            <w:r w:rsidRPr="00716EBE">
              <w:rPr>
                <w:rFonts w:ascii="Cambria" w:hAnsi="Cambria" w:cs="Cambria"/>
              </w:rPr>
              <w:t> </w:t>
            </w:r>
          </w:p>
          <w:p w14:paraId="336D2444" w14:textId="7D1515EC" w:rsidR="00F00BC7" w:rsidRDefault="00F00BC7" w:rsidP="00F00BC7">
            <w:pPr>
              <w:pStyle w:val="Contenu"/>
              <w:shd w:val="clear" w:color="auto" w:fill="D9D9D9" w:themeFill="background1" w:themeFillShade="D9"/>
            </w:pPr>
            <w:r>
              <w:t>La connexion doit être rapide.</w:t>
            </w:r>
          </w:p>
          <w:p w14:paraId="5297E481" w14:textId="6238ADB7" w:rsidR="00F00BC7" w:rsidRPr="00F00BC7" w:rsidRDefault="00F00BC7" w:rsidP="00F00BC7">
            <w:pPr>
              <w:pStyle w:val="Contenu"/>
              <w:rPr>
                <w:b/>
                <w:bCs/>
              </w:rPr>
            </w:pPr>
            <w:r w:rsidRPr="00F00BC7">
              <w:rPr>
                <w:b/>
                <w:bCs/>
              </w:rPr>
              <w:t>Problèmes non résolus</w:t>
            </w:r>
            <w:r w:rsidRPr="00F00BC7">
              <w:rPr>
                <w:rFonts w:ascii="Cambria" w:hAnsi="Cambria" w:cs="Cambria"/>
                <w:b/>
                <w:bCs/>
              </w:rPr>
              <w:t> </w:t>
            </w:r>
          </w:p>
          <w:p w14:paraId="1D0D2F45" w14:textId="28260DDE" w:rsidR="00F00BC7" w:rsidRPr="00F00BC7" w:rsidRDefault="00F00BC7" w:rsidP="00F00BC7">
            <w:pPr>
              <w:pStyle w:val="Contenu"/>
            </w:pPr>
            <w:r>
              <w:t>Non communiqués.</w:t>
            </w:r>
          </w:p>
        </w:tc>
      </w:tr>
    </w:tbl>
    <w:p w14:paraId="3606A1B6" w14:textId="7B8C6E56" w:rsidR="007E6F7C" w:rsidRDefault="007E6F7C" w:rsidP="007E6F7C"/>
    <w:p w14:paraId="0D4AC9BF" w14:textId="493565D1" w:rsidR="00022D46" w:rsidRPr="00D6391C" w:rsidRDefault="00022D46" w:rsidP="00D6391C">
      <w:pPr>
        <w:pStyle w:val="Titre6"/>
        <w:numPr>
          <w:ilvl w:val="0"/>
          <w:numId w:val="23"/>
        </w:numPr>
      </w:pPr>
      <w:bookmarkStart w:id="41" w:name="_Toc534885741"/>
      <w:bookmarkStart w:id="42" w:name="_Toc40372260"/>
      <w:r w:rsidRPr="00D6391C">
        <w:t xml:space="preserve">Diagramme de cas d'utilisation - Interface web </w:t>
      </w:r>
      <w:bookmarkEnd w:id="41"/>
      <w:r w:rsidRPr="00D6391C">
        <w:t>administration :</w:t>
      </w:r>
      <w:bookmarkEnd w:id="42"/>
    </w:p>
    <w:p w14:paraId="208FD38D" w14:textId="77777777" w:rsidR="003B7D50" w:rsidRPr="003B7D50" w:rsidRDefault="003B7D50" w:rsidP="003B7D50">
      <w:pPr>
        <w:rPr>
          <w:lang w:eastAsia="fr-FR"/>
        </w:rPr>
      </w:pPr>
    </w:p>
    <w:p w14:paraId="1C4677D2" w14:textId="4910965C" w:rsidR="00022D46" w:rsidRPr="00022D46" w:rsidRDefault="00D73149" w:rsidP="00022D46">
      <w:pPr>
        <w:rPr>
          <w:lang w:eastAsia="fr-FR"/>
        </w:rPr>
      </w:pPr>
      <w:r>
        <w:rPr>
          <w:noProof/>
          <w:lang w:eastAsia="fr-FR"/>
        </w:rPr>
        <w:drawing>
          <wp:inline distT="0" distB="0" distL="0" distR="0" wp14:anchorId="1C651919" wp14:editId="0FC55AA4">
            <wp:extent cx="6370927" cy="5990896"/>
            <wp:effectExtent l="0" t="0" r="0" b="0"/>
            <wp:docPr id="11" name="Image 11"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 d'utilisation interface web administration.jpg"/>
                    <pic:cNvPicPr/>
                  </pic:nvPicPr>
                  <pic:blipFill>
                    <a:blip r:embed="rId20">
                      <a:extLst>
                        <a:ext uri="{28A0092B-C50C-407E-A947-70E740481C1C}">
                          <a14:useLocalDpi xmlns:a14="http://schemas.microsoft.com/office/drawing/2010/main" val="0"/>
                        </a:ext>
                      </a:extLst>
                    </a:blip>
                    <a:stretch>
                      <a:fillRect/>
                    </a:stretch>
                  </pic:blipFill>
                  <pic:spPr>
                    <a:xfrm>
                      <a:off x="0" y="0"/>
                      <a:ext cx="6388984" cy="6007876"/>
                    </a:xfrm>
                    <a:prstGeom prst="rect">
                      <a:avLst/>
                    </a:prstGeom>
                  </pic:spPr>
                </pic:pic>
              </a:graphicData>
            </a:graphic>
          </wp:inline>
        </w:drawing>
      </w:r>
    </w:p>
    <w:p w14:paraId="5571E429" w14:textId="5D167E95" w:rsidR="00022D46" w:rsidRDefault="00022D46" w:rsidP="007E6F7C"/>
    <w:p w14:paraId="4302FF0F" w14:textId="5D65E094" w:rsidR="006D7236" w:rsidRDefault="006D7236" w:rsidP="007E6F7C"/>
    <w:p w14:paraId="576C5E26" w14:textId="737B85E1" w:rsidR="00664F9D" w:rsidRDefault="00664F9D" w:rsidP="00D6391C">
      <w:pPr>
        <w:pStyle w:val="Titre6"/>
        <w:numPr>
          <w:ilvl w:val="0"/>
          <w:numId w:val="23"/>
        </w:numPr>
        <w:rPr>
          <w:lang w:eastAsia="fr-FR"/>
        </w:rPr>
      </w:pPr>
      <w:bookmarkStart w:id="43" w:name="_Toc534885742"/>
      <w:bookmarkStart w:id="44" w:name="_Toc40372261"/>
      <w:r w:rsidRPr="00F72057">
        <w:rPr>
          <w:lang w:eastAsia="fr-FR"/>
        </w:rPr>
        <w:t xml:space="preserve">Fiches descriptives des cas d’utilisation de l’interface web </w:t>
      </w:r>
      <w:bookmarkEnd w:id="43"/>
      <w:r>
        <w:rPr>
          <w:lang w:eastAsia="fr-FR"/>
        </w:rPr>
        <w:t>administration :</w:t>
      </w:r>
      <w:bookmarkEnd w:id="44"/>
    </w:p>
    <w:p w14:paraId="64CBF3BC" w14:textId="77777777" w:rsidR="00664F9D" w:rsidRPr="00664F9D" w:rsidRDefault="00664F9D" w:rsidP="00664F9D">
      <w:pPr>
        <w:rPr>
          <w:lang w:eastAsia="fr-FR"/>
        </w:rPr>
      </w:pPr>
    </w:p>
    <w:tbl>
      <w:tblPr>
        <w:tblStyle w:val="Grilledutableau"/>
        <w:tblW w:w="10271" w:type="dxa"/>
        <w:tblLook w:val="04A0" w:firstRow="1" w:lastRow="0" w:firstColumn="1" w:lastColumn="0" w:noHBand="0" w:noVBand="1"/>
      </w:tblPr>
      <w:tblGrid>
        <w:gridCol w:w="10271"/>
      </w:tblGrid>
      <w:tr w:rsidR="00B83BDF" w14:paraId="343A5287" w14:textId="77777777" w:rsidTr="00B83BDF">
        <w:trPr>
          <w:trHeight w:val="6405"/>
        </w:trPr>
        <w:tc>
          <w:tcPr>
            <w:tcW w:w="10271" w:type="dxa"/>
          </w:tcPr>
          <w:p w14:paraId="747B4056" w14:textId="77777777" w:rsidR="00B83BDF" w:rsidRPr="00B83BDF" w:rsidRDefault="00B83BDF" w:rsidP="00B83BDF">
            <w:pPr>
              <w:pStyle w:val="Contenu"/>
              <w:shd w:val="clear" w:color="auto" w:fill="D9D9D9" w:themeFill="background1" w:themeFillShade="D9"/>
              <w:jc w:val="center"/>
              <w:rPr>
                <w:rFonts w:ascii="Cambria" w:hAnsi="Cambria" w:cs="Cambria"/>
                <w:b/>
                <w:bCs/>
              </w:rPr>
            </w:pPr>
            <w:r w:rsidRPr="00B83BDF">
              <w:rPr>
                <w:b/>
                <w:bCs/>
              </w:rPr>
              <w:t>Interface web générale - Cas n°1</w:t>
            </w:r>
          </w:p>
          <w:p w14:paraId="376028FD" w14:textId="77777777" w:rsidR="00B83BDF" w:rsidRPr="00F36C59" w:rsidRDefault="00B83BDF" w:rsidP="00B83BDF">
            <w:pPr>
              <w:pStyle w:val="Contenu"/>
              <w:shd w:val="clear" w:color="auto" w:fill="D9D9D9" w:themeFill="background1" w:themeFillShade="D9"/>
            </w:pPr>
          </w:p>
          <w:p w14:paraId="7F115496" w14:textId="77777777" w:rsidR="00B83BDF" w:rsidRPr="00875993" w:rsidRDefault="00B83BDF" w:rsidP="00B83BDF">
            <w:pPr>
              <w:pStyle w:val="Contenu"/>
              <w:shd w:val="clear" w:color="auto" w:fill="D9D9D9" w:themeFill="background1" w:themeFillShade="D9"/>
            </w:pPr>
            <w:r w:rsidRPr="00B83BDF">
              <w:rPr>
                <w:b/>
                <w:bCs/>
              </w:rPr>
              <w:t>Nom</w:t>
            </w:r>
            <w:r w:rsidRPr="00875993">
              <w:t xml:space="preserve"> :</w:t>
            </w:r>
            <w:r>
              <w:t xml:space="preserve"> Approvisionner stocks</w:t>
            </w:r>
          </w:p>
          <w:p w14:paraId="56E70729" w14:textId="77777777" w:rsidR="00B83BDF" w:rsidRPr="00875993" w:rsidRDefault="00B83BDF" w:rsidP="00B83BDF">
            <w:pPr>
              <w:pStyle w:val="Contenu"/>
              <w:shd w:val="clear" w:color="auto" w:fill="D9D9D9" w:themeFill="background1" w:themeFillShade="D9"/>
            </w:pPr>
            <w:r w:rsidRPr="00B83BDF">
              <w:rPr>
                <w:b/>
                <w:bCs/>
              </w:rPr>
              <w:t>Acteur</w:t>
            </w:r>
            <w:r w:rsidRPr="00875993">
              <w:t xml:space="preserve">(s) : </w:t>
            </w:r>
            <w:proofErr w:type="spellStart"/>
            <w:r w:rsidRPr="00F6634D">
              <w:rPr>
                <w:highlight w:val="red"/>
              </w:rPr>
              <w:t>Patron-ne</w:t>
            </w:r>
            <w:proofErr w:type="spellEnd"/>
          </w:p>
          <w:p w14:paraId="780A95B8" w14:textId="77777777" w:rsidR="00B83BDF" w:rsidRPr="00875993" w:rsidRDefault="00B83BDF" w:rsidP="00B83BDF">
            <w:pPr>
              <w:pStyle w:val="Contenu"/>
              <w:shd w:val="clear" w:color="auto" w:fill="D9D9D9" w:themeFill="background1" w:themeFillShade="D9"/>
            </w:pPr>
            <w:r w:rsidRPr="00B83BDF">
              <w:rPr>
                <w:b/>
                <w:bCs/>
              </w:rPr>
              <w:t>Description</w:t>
            </w:r>
            <w:r w:rsidRPr="00875993">
              <w:t xml:space="preserve"> : </w:t>
            </w:r>
            <w:r>
              <w:t>Gérer les stocks de matières premières.</w:t>
            </w:r>
          </w:p>
          <w:p w14:paraId="491EAE47" w14:textId="04E5A5BA" w:rsidR="00B83BDF" w:rsidRPr="00875993" w:rsidRDefault="00B83BDF" w:rsidP="00B83BDF">
            <w:pPr>
              <w:pStyle w:val="Contenu"/>
              <w:shd w:val="clear" w:color="auto" w:fill="D9D9D9" w:themeFill="background1" w:themeFillShade="D9"/>
            </w:pPr>
            <w:r w:rsidRPr="00B83BDF">
              <w:rPr>
                <w:b/>
                <w:bCs/>
              </w:rPr>
              <w:t>Auteur</w:t>
            </w:r>
            <w:r w:rsidRPr="00875993">
              <w:t xml:space="preserve"> : </w:t>
            </w:r>
            <w:r>
              <w:t>Lamine MESSACI</w:t>
            </w:r>
          </w:p>
          <w:p w14:paraId="3910AC24" w14:textId="35AADD59" w:rsidR="00B83BDF" w:rsidRPr="00875993" w:rsidRDefault="00B83BDF" w:rsidP="00B83BDF">
            <w:pPr>
              <w:pStyle w:val="Contenu"/>
              <w:shd w:val="clear" w:color="auto" w:fill="D9D9D9" w:themeFill="background1" w:themeFillShade="D9"/>
            </w:pPr>
            <w:r w:rsidRPr="00B83BDF">
              <w:rPr>
                <w:b/>
                <w:bCs/>
              </w:rPr>
              <w:t>Date</w:t>
            </w:r>
            <w:r w:rsidRPr="00875993">
              <w:t xml:space="preserve">(s) : </w:t>
            </w:r>
            <w:r>
              <w:t>13</w:t>
            </w:r>
            <w:r w:rsidRPr="00875993">
              <w:t>/</w:t>
            </w:r>
            <w:r>
              <w:t>05</w:t>
            </w:r>
            <w:r w:rsidRPr="00875993">
              <w:t>/20</w:t>
            </w:r>
            <w:r>
              <w:t>20</w:t>
            </w:r>
            <w:r w:rsidRPr="00875993">
              <w:t xml:space="preserve"> (première rédaction)</w:t>
            </w:r>
          </w:p>
          <w:p w14:paraId="4FA8AC75" w14:textId="77777777" w:rsidR="00B83BDF" w:rsidRPr="00875993" w:rsidRDefault="00B83BDF" w:rsidP="00B83BDF">
            <w:pPr>
              <w:pStyle w:val="Contenu"/>
              <w:shd w:val="clear" w:color="auto" w:fill="D9D9D9" w:themeFill="background1" w:themeFillShade="D9"/>
            </w:pPr>
          </w:p>
          <w:p w14:paraId="14ECD401" w14:textId="77777777" w:rsidR="00B83BDF" w:rsidRPr="00875993" w:rsidRDefault="00B83BDF" w:rsidP="00B83BDF">
            <w:pPr>
              <w:pStyle w:val="Contenu"/>
              <w:shd w:val="clear" w:color="auto" w:fill="D9D9D9" w:themeFill="background1" w:themeFillShade="D9"/>
            </w:pPr>
            <w:r w:rsidRPr="00B83BDF">
              <w:rPr>
                <w:b/>
                <w:bCs/>
              </w:rPr>
              <w:t>Préconditions</w:t>
            </w:r>
            <w:r w:rsidRPr="00875993">
              <w:t xml:space="preserve"> :</w:t>
            </w:r>
            <w:r>
              <w:t xml:space="preserve"> </w:t>
            </w:r>
            <w:r w:rsidRPr="00F842A9">
              <w:t>Consulter l</w:t>
            </w:r>
            <w:r>
              <w:t>’état des stocks.</w:t>
            </w:r>
          </w:p>
          <w:p w14:paraId="7EABE552" w14:textId="421B7996" w:rsidR="00B83BDF" w:rsidRDefault="00B83BDF" w:rsidP="00B83BDF">
            <w:pPr>
              <w:pStyle w:val="Contenu"/>
              <w:shd w:val="clear" w:color="auto" w:fill="D9D9D9" w:themeFill="background1" w:themeFillShade="D9"/>
            </w:pPr>
            <w:r w:rsidRPr="00B83BDF">
              <w:rPr>
                <w:b/>
                <w:bCs/>
              </w:rPr>
              <w:t>Démarrage</w:t>
            </w:r>
            <w:r w:rsidRPr="00CD50E0">
              <w:t xml:space="preserve"> :</w:t>
            </w:r>
            <w:r w:rsidRPr="00875993">
              <w:t xml:space="preserve"> </w:t>
            </w:r>
            <w:r>
              <w:t>Le patron constate que le stock d’un ingrédient s’amenuise.</w:t>
            </w:r>
          </w:p>
          <w:p w14:paraId="331439BF" w14:textId="77777777" w:rsidR="00B83BDF" w:rsidRDefault="00B83BDF" w:rsidP="00B83BDF">
            <w:pPr>
              <w:pStyle w:val="Contenu"/>
            </w:pPr>
          </w:p>
          <w:p w14:paraId="194F16AD" w14:textId="77777777" w:rsidR="00B83BDF" w:rsidRDefault="00B83BDF" w:rsidP="00B83BDF">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B83BDF">
              <w:rPr>
                <w:b/>
                <w:bCs/>
                <w:iCs/>
              </w:rPr>
              <w:t>Le</w:t>
            </w:r>
            <w:r w:rsidRPr="00B3554F">
              <w:rPr>
                <w:i/>
              </w:rPr>
              <w:t xml:space="preserve"> </w:t>
            </w:r>
            <w:r w:rsidRPr="00B83BDF">
              <w:rPr>
                <w:b/>
                <w:bCs/>
                <w:iCs/>
              </w:rPr>
              <w:t>patron</w:t>
            </w:r>
            <w:r>
              <w:rPr>
                <w:i/>
              </w:rPr>
              <w:t xml:space="preserve"> </w:t>
            </w:r>
            <w:r>
              <w:t>reçoit une notification du système.</w:t>
            </w:r>
          </w:p>
          <w:p w14:paraId="0A25A811" w14:textId="77777777" w:rsidR="00B83BDF" w:rsidRDefault="00B83BDF" w:rsidP="00B83BDF">
            <w:pPr>
              <w:pStyle w:val="Contenu"/>
            </w:pPr>
            <w:r>
              <w:t xml:space="preserve">2. </w:t>
            </w:r>
            <w:r w:rsidRPr="00B83BDF">
              <w:rPr>
                <w:b/>
                <w:bCs/>
                <w:iCs/>
              </w:rPr>
              <w:t>Le</w:t>
            </w:r>
            <w:r w:rsidRPr="00CC3907">
              <w:rPr>
                <w:i/>
              </w:rPr>
              <w:t xml:space="preserve"> </w:t>
            </w:r>
            <w:r w:rsidRPr="00B83BDF">
              <w:rPr>
                <w:b/>
                <w:bCs/>
                <w:iCs/>
              </w:rPr>
              <w:t>patron</w:t>
            </w:r>
            <w:r>
              <w:t xml:space="preserve"> passe une commande auprès du fournisseur.</w:t>
            </w:r>
          </w:p>
          <w:p w14:paraId="61AD5703" w14:textId="77777777" w:rsidR="00B83BDF" w:rsidRDefault="00B83BDF" w:rsidP="00B83BDF">
            <w:pPr>
              <w:pStyle w:val="Contenu"/>
            </w:pPr>
            <w:r>
              <w:t xml:space="preserve">3. </w:t>
            </w:r>
            <w:r w:rsidRPr="00B83BDF">
              <w:rPr>
                <w:b/>
                <w:bCs/>
                <w:iCs/>
              </w:rPr>
              <w:t>Le</w:t>
            </w:r>
            <w:r w:rsidRPr="00B3554F">
              <w:rPr>
                <w:i/>
              </w:rPr>
              <w:t xml:space="preserve"> </w:t>
            </w:r>
            <w:r w:rsidRPr="00B83BDF">
              <w:rPr>
                <w:b/>
                <w:bCs/>
                <w:iCs/>
              </w:rPr>
              <w:t>patron</w:t>
            </w:r>
            <w:r>
              <w:rPr>
                <w:i/>
              </w:rPr>
              <w:t xml:space="preserve"> </w:t>
            </w:r>
            <w:r>
              <w:t>réceptionne la commande.</w:t>
            </w:r>
          </w:p>
          <w:p w14:paraId="26ADE83C" w14:textId="06EDD265" w:rsidR="00B83BDF" w:rsidRDefault="00B83BDF" w:rsidP="00B83BDF">
            <w:pPr>
              <w:pStyle w:val="Contenu"/>
            </w:pPr>
            <w:r>
              <w:t xml:space="preserve">4. </w:t>
            </w:r>
            <w:r w:rsidRPr="00B83BDF">
              <w:rPr>
                <w:b/>
                <w:bCs/>
                <w:iCs/>
              </w:rPr>
              <w:t>Le</w:t>
            </w:r>
            <w:r>
              <w:rPr>
                <w:i/>
              </w:rPr>
              <w:t xml:space="preserve"> </w:t>
            </w:r>
            <w:r w:rsidRPr="00B83BDF">
              <w:rPr>
                <w:b/>
                <w:bCs/>
                <w:iCs/>
              </w:rPr>
              <w:t>patron</w:t>
            </w:r>
            <w:r>
              <w:t xml:space="preserve"> actualise les stocks.</w:t>
            </w:r>
          </w:p>
          <w:p w14:paraId="6CAD2928" w14:textId="77777777" w:rsidR="00B83BDF" w:rsidRDefault="00B83BDF" w:rsidP="00B83BDF">
            <w:pPr>
              <w:pStyle w:val="Contenu"/>
            </w:pPr>
          </w:p>
          <w:p w14:paraId="2D0B3536" w14:textId="77777777" w:rsidR="00B83BDF" w:rsidRPr="00DE2926" w:rsidRDefault="00B83BDF" w:rsidP="00B83BDF">
            <w:pPr>
              <w:pStyle w:val="Contenu"/>
              <w:shd w:val="clear" w:color="auto" w:fill="D9D9D9" w:themeFill="background1" w:themeFillShade="D9"/>
            </w:pPr>
            <w:r w:rsidRPr="00B83BDF">
              <w:rPr>
                <w:b/>
                <w:bCs/>
              </w:rPr>
              <w:t>Les</w:t>
            </w:r>
            <w:r w:rsidRPr="00DE2926">
              <w:t xml:space="preserve"> </w:t>
            </w:r>
            <w:r w:rsidRPr="00B83BDF">
              <w:rPr>
                <w:b/>
                <w:bCs/>
              </w:rPr>
              <w:t>scénarios</w:t>
            </w:r>
            <w:r w:rsidRPr="00DE2926">
              <w:t xml:space="preserve"> </w:t>
            </w:r>
            <w:r w:rsidRPr="00B83BDF">
              <w:rPr>
                <w:b/>
                <w:bCs/>
              </w:rPr>
              <w:t>alternatifs</w:t>
            </w:r>
          </w:p>
          <w:p w14:paraId="029930AB" w14:textId="77777777" w:rsidR="00B83BDF" w:rsidRDefault="00B83BDF" w:rsidP="00B83BDF">
            <w:pPr>
              <w:pStyle w:val="Contenu"/>
              <w:shd w:val="clear" w:color="auto" w:fill="D9D9D9" w:themeFill="background1" w:themeFillShade="D9"/>
              <w:rPr>
                <w:rFonts w:ascii="Cambria" w:hAnsi="Cambria" w:cs="Cambria"/>
              </w:rPr>
            </w:pPr>
            <w:r>
              <w:t>2</w:t>
            </w:r>
            <w:r w:rsidRPr="00DE2926">
              <w:t>.a</w:t>
            </w:r>
            <w:r w:rsidRPr="00DE2926">
              <w:rPr>
                <w:rFonts w:ascii="Cambria" w:hAnsi="Cambria" w:cs="Cambria"/>
              </w:rPr>
              <w:t> </w:t>
            </w:r>
            <w:r w:rsidRPr="0011149F">
              <w:t>Les ingrédients ne sont pas disponibl</w:t>
            </w:r>
            <w:r>
              <w:t>es</w:t>
            </w:r>
            <w:r w:rsidRPr="0011149F">
              <w:t>. Commande auprès d’un autre fournisseur.</w:t>
            </w:r>
            <w:r>
              <w:rPr>
                <w:rFonts w:ascii="Cambria" w:hAnsi="Cambria"/>
              </w:rPr>
              <w:t xml:space="preserve"> </w:t>
            </w:r>
            <w:r w:rsidRPr="00DE2926">
              <w:rPr>
                <w:rFonts w:ascii="Cambria" w:hAnsi="Cambria" w:cs="Cambria"/>
              </w:rPr>
              <w:t> </w:t>
            </w:r>
          </w:p>
          <w:p w14:paraId="0BD3B078" w14:textId="77777777" w:rsidR="00B83BDF" w:rsidRDefault="00B83BDF" w:rsidP="00B83BDF">
            <w:pPr>
              <w:pStyle w:val="Contenu"/>
            </w:pPr>
            <w:r w:rsidRPr="00B83BDF">
              <w:rPr>
                <w:b/>
                <w:bCs/>
              </w:rPr>
              <w:t>Fin</w:t>
            </w:r>
            <w:r w:rsidRPr="00B83BDF">
              <w:t xml:space="preserve"> : Scénario nominal : à l’étape 4.</w:t>
            </w:r>
          </w:p>
          <w:p w14:paraId="3082A8FF" w14:textId="4BECEEFA" w:rsidR="00B83BDF" w:rsidRDefault="00B83BDF" w:rsidP="00B83BDF">
            <w:pPr>
              <w:pStyle w:val="Contenu"/>
              <w:shd w:val="clear" w:color="auto" w:fill="D9D9D9" w:themeFill="background1" w:themeFillShade="D9"/>
            </w:pPr>
            <w:r w:rsidRPr="00B83BDF">
              <w:rPr>
                <w:b/>
                <w:bCs/>
              </w:rPr>
              <w:t>Postconditions</w:t>
            </w:r>
            <w:r w:rsidRPr="00B83BDF">
              <w:t xml:space="preserve"> : Aucun</w:t>
            </w:r>
          </w:p>
          <w:p w14:paraId="5D3B3102" w14:textId="77777777" w:rsidR="0083121F" w:rsidRDefault="0083121F" w:rsidP="00B83BDF">
            <w:pPr>
              <w:pStyle w:val="Contenu"/>
              <w:rPr>
                <w:b/>
                <w:bCs/>
              </w:rPr>
            </w:pPr>
          </w:p>
          <w:p w14:paraId="598F4975" w14:textId="6BE5780B" w:rsidR="00B83BDF" w:rsidRPr="00B83BDF" w:rsidRDefault="00B83BDF" w:rsidP="00B83BDF">
            <w:pPr>
              <w:pStyle w:val="Contenu"/>
              <w:rPr>
                <w:b/>
                <w:bCs/>
              </w:rPr>
            </w:pPr>
            <w:r w:rsidRPr="00B83BDF">
              <w:rPr>
                <w:b/>
                <w:bCs/>
              </w:rPr>
              <w:t>COMPLEMENTS</w:t>
            </w:r>
          </w:p>
          <w:p w14:paraId="6901FB32" w14:textId="77777777" w:rsidR="00B83BDF" w:rsidRPr="00B83BDF" w:rsidRDefault="00B83BDF" w:rsidP="00B83BDF">
            <w:pPr>
              <w:pStyle w:val="Contenu"/>
              <w:rPr>
                <w:b/>
                <w:bCs/>
              </w:rPr>
            </w:pPr>
            <w:r w:rsidRPr="00B83BDF">
              <w:rPr>
                <w:b/>
                <w:bCs/>
              </w:rPr>
              <w:t>Ergonomie</w:t>
            </w:r>
            <w:r w:rsidRPr="00B83BDF">
              <w:rPr>
                <w:rFonts w:ascii="Cambria" w:hAnsi="Cambria" w:cs="Cambria"/>
                <w:b/>
                <w:bCs/>
              </w:rPr>
              <w:t> </w:t>
            </w:r>
          </w:p>
          <w:p w14:paraId="65571A0D" w14:textId="1D191D19" w:rsidR="00B83BDF" w:rsidRDefault="00B83BDF" w:rsidP="00B83BDF">
            <w:pPr>
              <w:pStyle w:val="Contenu"/>
            </w:pPr>
            <w:r>
              <w:t>Non communiquée.</w:t>
            </w:r>
          </w:p>
          <w:p w14:paraId="677E1B2D" w14:textId="77777777" w:rsidR="0083121F" w:rsidRDefault="0083121F" w:rsidP="00B83BDF">
            <w:pPr>
              <w:pStyle w:val="Contenu"/>
            </w:pPr>
          </w:p>
          <w:p w14:paraId="4AF5DEDE" w14:textId="77777777" w:rsidR="00B83BDF" w:rsidRPr="00716EBE" w:rsidRDefault="00B83BDF" w:rsidP="00B83BDF">
            <w:pPr>
              <w:pStyle w:val="Contenu"/>
              <w:shd w:val="clear" w:color="auto" w:fill="D9D9D9" w:themeFill="background1" w:themeFillShade="D9"/>
            </w:pPr>
            <w:r w:rsidRPr="00B83BDF">
              <w:rPr>
                <w:b/>
                <w:bCs/>
              </w:rPr>
              <w:t>Performance</w:t>
            </w:r>
            <w:r w:rsidRPr="00716EBE">
              <w:t xml:space="preserve"> </w:t>
            </w:r>
            <w:r w:rsidRPr="00B83BDF">
              <w:rPr>
                <w:b/>
                <w:bCs/>
              </w:rPr>
              <w:t>attendue</w:t>
            </w:r>
            <w:r w:rsidRPr="00716EBE">
              <w:rPr>
                <w:rFonts w:ascii="Cambria" w:hAnsi="Cambria" w:cs="Cambria"/>
              </w:rPr>
              <w:t> </w:t>
            </w:r>
          </w:p>
          <w:p w14:paraId="72FDB0C5" w14:textId="0C908272" w:rsidR="00B83BDF" w:rsidRDefault="00B83BDF" w:rsidP="00B83BDF">
            <w:pPr>
              <w:pStyle w:val="Contenu"/>
              <w:shd w:val="clear" w:color="auto" w:fill="D9D9D9" w:themeFill="background1" w:themeFillShade="D9"/>
            </w:pPr>
            <w:r>
              <w:t>Non communiquée.</w:t>
            </w:r>
          </w:p>
          <w:p w14:paraId="6C4334F2" w14:textId="77777777" w:rsidR="00B83BDF" w:rsidRPr="00876E52" w:rsidRDefault="00B83BDF" w:rsidP="00B83BDF">
            <w:pPr>
              <w:pStyle w:val="Contenu"/>
            </w:pPr>
            <w:r w:rsidRPr="00B83BDF">
              <w:rPr>
                <w:b/>
                <w:bCs/>
              </w:rPr>
              <w:t>Problèmes</w:t>
            </w:r>
            <w:r w:rsidRPr="00876E52">
              <w:t xml:space="preserve"> </w:t>
            </w:r>
            <w:r w:rsidRPr="00B83BDF">
              <w:rPr>
                <w:b/>
                <w:bCs/>
              </w:rPr>
              <w:t>non</w:t>
            </w:r>
            <w:r w:rsidRPr="00876E52">
              <w:t xml:space="preserve"> </w:t>
            </w:r>
            <w:r w:rsidRPr="00B83BDF">
              <w:rPr>
                <w:b/>
                <w:bCs/>
              </w:rPr>
              <w:t>résolus</w:t>
            </w:r>
            <w:r w:rsidRPr="00876E52">
              <w:rPr>
                <w:rFonts w:ascii="Cambria" w:hAnsi="Cambria" w:cs="Cambria"/>
              </w:rPr>
              <w:t> </w:t>
            </w:r>
          </w:p>
          <w:p w14:paraId="1EE903CB" w14:textId="69531C93" w:rsidR="00B83BDF" w:rsidRPr="00B83BDF" w:rsidRDefault="00B83BDF" w:rsidP="00B83BDF">
            <w:pPr>
              <w:pStyle w:val="Contenu"/>
            </w:pPr>
            <w:r>
              <w:t>En cas de rupture de stock, il faudra afficher sur la page de consultation des produits que la pizza en question ne peut pas être réalisée à titre exceptionnel.</w:t>
            </w:r>
          </w:p>
          <w:p w14:paraId="6E88C9F1" w14:textId="77777777" w:rsidR="00B83BDF" w:rsidRDefault="00B83BDF" w:rsidP="00B83BDF">
            <w:pPr>
              <w:pStyle w:val="Contenu"/>
            </w:pPr>
          </w:p>
          <w:p w14:paraId="0421371B" w14:textId="77777777" w:rsidR="00EE6390" w:rsidRDefault="00EE6390" w:rsidP="00B83BDF">
            <w:pPr>
              <w:pStyle w:val="Contenu"/>
            </w:pPr>
          </w:p>
          <w:p w14:paraId="4B4F1736" w14:textId="683CEB71" w:rsidR="00EE6390" w:rsidRPr="00B83BDF" w:rsidRDefault="00EE6390" w:rsidP="00B83BDF">
            <w:pPr>
              <w:pStyle w:val="Contenu"/>
            </w:pPr>
          </w:p>
        </w:tc>
      </w:tr>
    </w:tbl>
    <w:p w14:paraId="41C05936" w14:textId="77777777" w:rsidR="00D9186F" w:rsidRDefault="00D9186F" w:rsidP="007E6F7C"/>
    <w:tbl>
      <w:tblPr>
        <w:tblpPr w:leftFromText="141" w:rightFromText="141" w:vertAnchor="text" w:tblpX="16" w:tblpY="-76"/>
        <w:tblW w:w="10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50"/>
      </w:tblGrid>
      <w:tr w:rsidR="00D9186F" w14:paraId="21B45BBB" w14:textId="77777777" w:rsidTr="00D9186F">
        <w:trPr>
          <w:trHeight w:val="1278"/>
        </w:trPr>
        <w:tc>
          <w:tcPr>
            <w:tcW w:w="10250" w:type="dxa"/>
          </w:tcPr>
          <w:p w14:paraId="32F07D2A" w14:textId="77777777" w:rsidR="00D9186F" w:rsidRPr="00D9186F" w:rsidRDefault="00D9186F" w:rsidP="00EE6390">
            <w:pPr>
              <w:pStyle w:val="Contenu"/>
              <w:shd w:val="clear" w:color="auto" w:fill="D9D9D9" w:themeFill="background1" w:themeFillShade="D9"/>
              <w:jc w:val="center"/>
              <w:rPr>
                <w:rFonts w:ascii="Cambria" w:hAnsi="Cambria" w:cs="Cambria"/>
                <w:b/>
                <w:bCs/>
              </w:rPr>
            </w:pPr>
            <w:r w:rsidRPr="00D9186F">
              <w:rPr>
                <w:b/>
                <w:bCs/>
              </w:rPr>
              <w:lastRenderedPageBreak/>
              <w:t>Interface web générale - Cas n°2</w:t>
            </w:r>
          </w:p>
          <w:p w14:paraId="4EFE8913" w14:textId="77777777" w:rsidR="00D9186F" w:rsidRPr="00F36C59" w:rsidRDefault="00D9186F" w:rsidP="00EE6390">
            <w:pPr>
              <w:pStyle w:val="Contenu"/>
              <w:shd w:val="clear" w:color="auto" w:fill="D9D9D9" w:themeFill="background1" w:themeFillShade="D9"/>
            </w:pPr>
          </w:p>
          <w:p w14:paraId="15DD8F6C" w14:textId="77777777" w:rsidR="00D9186F" w:rsidRPr="00875993" w:rsidRDefault="00D9186F" w:rsidP="00EE6390">
            <w:pPr>
              <w:pStyle w:val="Contenu"/>
              <w:shd w:val="clear" w:color="auto" w:fill="D9D9D9" w:themeFill="background1" w:themeFillShade="D9"/>
            </w:pPr>
            <w:r w:rsidRPr="00D9186F">
              <w:rPr>
                <w:b/>
                <w:bCs/>
              </w:rPr>
              <w:t>Nom</w:t>
            </w:r>
            <w:r w:rsidRPr="00875993">
              <w:t xml:space="preserve"> :</w:t>
            </w:r>
            <w:r>
              <w:t xml:space="preserve"> Ajouter pizza</w:t>
            </w:r>
          </w:p>
          <w:p w14:paraId="6FD3DCD3" w14:textId="77777777" w:rsidR="00D9186F" w:rsidRPr="00875993" w:rsidRDefault="00D9186F" w:rsidP="00EE6390">
            <w:pPr>
              <w:pStyle w:val="Contenu"/>
              <w:shd w:val="clear" w:color="auto" w:fill="D9D9D9" w:themeFill="background1" w:themeFillShade="D9"/>
            </w:pPr>
            <w:r w:rsidRPr="00D9186F">
              <w:rPr>
                <w:b/>
                <w:bCs/>
              </w:rPr>
              <w:t>Acteur</w:t>
            </w:r>
            <w:r w:rsidRPr="00875993">
              <w:t xml:space="preserve">(s) : </w:t>
            </w:r>
            <w:r w:rsidRPr="00F6634D">
              <w:rPr>
                <w:highlight w:val="red"/>
              </w:rPr>
              <w:t>Manager</w:t>
            </w:r>
          </w:p>
          <w:p w14:paraId="2DCB8C81" w14:textId="77777777" w:rsidR="00D9186F" w:rsidRPr="005324D2" w:rsidRDefault="00D9186F" w:rsidP="00EE6390">
            <w:pPr>
              <w:pStyle w:val="Contenu"/>
              <w:shd w:val="clear" w:color="auto" w:fill="D9D9D9" w:themeFill="background1" w:themeFillShade="D9"/>
              <w:rPr>
                <w:rFonts w:ascii="Cambria" w:hAnsi="Cambria"/>
              </w:rPr>
            </w:pPr>
            <w:r w:rsidRPr="00D9186F">
              <w:rPr>
                <w:b/>
                <w:bCs/>
              </w:rPr>
              <w:t>Description</w:t>
            </w:r>
            <w:r w:rsidRPr="00875993">
              <w:t xml:space="preserve"> : </w:t>
            </w:r>
            <w:r>
              <w:t xml:space="preserve"> Enrichir la carte de la pizzeria avec une nouvelle pizza.</w:t>
            </w:r>
          </w:p>
          <w:p w14:paraId="74DA0275" w14:textId="4E344177" w:rsidR="00D9186F" w:rsidRPr="00875993" w:rsidRDefault="00D9186F" w:rsidP="00EE6390">
            <w:pPr>
              <w:pStyle w:val="Contenu"/>
              <w:shd w:val="clear" w:color="auto" w:fill="D9D9D9" w:themeFill="background1" w:themeFillShade="D9"/>
            </w:pPr>
            <w:r w:rsidRPr="00D9186F">
              <w:rPr>
                <w:b/>
                <w:bCs/>
              </w:rPr>
              <w:t>Auteur</w:t>
            </w:r>
            <w:r w:rsidRPr="00875993">
              <w:t xml:space="preserve"> :</w:t>
            </w:r>
            <w:r>
              <w:t xml:space="preserve"> Lamine MESSACI</w:t>
            </w:r>
          </w:p>
          <w:p w14:paraId="6A9D3B49" w14:textId="5226974E" w:rsidR="00D9186F" w:rsidRPr="00875993" w:rsidRDefault="00D9186F" w:rsidP="00EE6390">
            <w:pPr>
              <w:pStyle w:val="Contenu"/>
              <w:shd w:val="clear" w:color="auto" w:fill="D9D9D9" w:themeFill="background1" w:themeFillShade="D9"/>
            </w:pPr>
            <w:r w:rsidRPr="00D9186F">
              <w:rPr>
                <w:b/>
                <w:bCs/>
              </w:rPr>
              <w:t>Date</w:t>
            </w:r>
            <w:r w:rsidRPr="00875993">
              <w:t xml:space="preserve">(s) : </w:t>
            </w:r>
            <w:r>
              <w:t>13</w:t>
            </w:r>
            <w:r w:rsidRPr="00875993">
              <w:t>/</w:t>
            </w:r>
            <w:r>
              <w:t>05</w:t>
            </w:r>
            <w:r w:rsidRPr="00875993">
              <w:t>/</w:t>
            </w:r>
            <w:r>
              <w:t>2020</w:t>
            </w:r>
            <w:r w:rsidRPr="00875993">
              <w:t>(première rédaction)</w:t>
            </w:r>
          </w:p>
          <w:p w14:paraId="2CF8583B" w14:textId="77777777" w:rsidR="00D9186F" w:rsidRPr="00875993" w:rsidRDefault="00D9186F" w:rsidP="00EE6390">
            <w:pPr>
              <w:pStyle w:val="Contenu"/>
              <w:shd w:val="clear" w:color="auto" w:fill="D9D9D9" w:themeFill="background1" w:themeFillShade="D9"/>
            </w:pPr>
          </w:p>
          <w:p w14:paraId="4E5D9AD0" w14:textId="77777777" w:rsidR="00D9186F" w:rsidRPr="00DD6BE9" w:rsidRDefault="00D9186F" w:rsidP="00EE6390">
            <w:pPr>
              <w:pStyle w:val="Contenu"/>
              <w:shd w:val="clear" w:color="auto" w:fill="D9D9D9" w:themeFill="background1" w:themeFillShade="D9"/>
            </w:pPr>
            <w:r w:rsidRPr="00D9186F">
              <w:rPr>
                <w:b/>
                <w:bCs/>
              </w:rPr>
              <w:t>Préconditions</w:t>
            </w:r>
            <w:r w:rsidRPr="00875993">
              <w:t xml:space="preserve"> :</w:t>
            </w:r>
            <w:r>
              <w:t xml:space="preserve"> </w:t>
            </w:r>
            <w:r w:rsidRPr="000307C4">
              <w:t xml:space="preserve">La recette de la pizza, </w:t>
            </w:r>
            <w:r>
              <w:t xml:space="preserve">une photo ainsi que sa description doivent être prêtes à être rentrées en base de données. </w:t>
            </w:r>
          </w:p>
          <w:p w14:paraId="14E8E6CB" w14:textId="60757584" w:rsidR="00D9186F" w:rsidRDefault="00D9186F" w:rsidP="00EE6390">
            <w:pPr>
              <w:pStyle w:val="Contenu"/>
              <w:shd w:val="clear" w:color="auto" w:fill="D9D9D9" w:themeFill="background1" w:themeFillShade="D9"/>
            </w:pPr>
            <w:r w:rsidRPr="00D9186F">
              <w:rPr>
                <w:b/>
                <w:bCs/>
              </w:rPr>
              <w:t>Démarrage</w:t>
            </w:r>
            <w:r w:rsidRPr="00CD50E0">
              <w:t xml:space="preserve"> :</w:t>
            </w:r>
            <w:r w:rsidRPr="00875993">
              <w:t xml:space="preserve"> </w:t>
            </w:r>
            <w:r>
              <w:t xml:space="preserve">Le manager </w:t>
            </w:r>
            <w:r w:rsidRPr="0012433B">
              <w:t xml:space="preserve">choisit une pizza à </w:t>
            </w:r>
            <w:r>
              <w:t>ajouter</w:t>
            </w:r>
            <w:r w:rsidRPr="0012433B">
              <w:t>.</w:t>
            </w:r>
          </w:p>
          <w:p w14:paraId="152A2964" w14:textId="77777777" w:rsidR="00D9186F" w:rsidRDefault="00D9186F" w:rsidP="00D9186F">
            <w:pPr>
              <w:pStyle w:val="Contenu"/>
            </w:pPr>
          </w:p>
          <w:p w14:paraId="03A440A3" w14:textId="66B54542" w:rsidR="00D9186F" w:rsidRDefault="00D9186F" w:rsidP="00D9186F">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D9186F">
              <w:rPr>
                <w:b/>
                <w:bCs/>
                <w:iCs/>
              </w:rPr>
              <w:t>Le</w:t>
            </w:r>
            <w:r>
              <w:rPr>
                <w:i/>
              </w:rPr>
              <w:t xml:space="preserve"> </w:t>
            </w:r>
            <w:r w:rsidRPr="00D9186F">
              <w:rPr>
                <w:b/>
                <w:bCs/>
                <w:iCs/>
              </w:rPr>
              <w:t>manager</w:t>
            </w:r>
            <w:r>
              <w:rPr>
                <w:i/>
              </w:rPr>
              <w:t xml:space="preserve"> </w:t>
            </w:r>
            <w:r w:rsidRPr="006412B5">
              <w:t>modifie la pizza</w:t>
            </w:r>
            <w:r>
              <w:t xml:space="preserve"> dans le Dashboard.</w:t>
            </w:r>
          </w:p>
          <w:p w14:paraId="577A1013" w14:textId="4FD30642" w:rsidR="00D9186F" w:rsidRDefault="00D9186F" w:rsidP="00D9186F">
            <w:pPr>
              <w:pStyle w:val="Contenu"/>
            </w:pPr>
            <w:r>
              <w:t xml:space="preserve">2. </w:t>
            </w:r>
            <w:r w:rsidRPr="009E3630">
              <w:rPr>
                <w:b/>
              </w:rPr>
              <w:t>Le système</w:t>
            </w:r>
            <w:r>
              <w:t xml:space="preserve"> renvoie la nouvelle description de la pizza modifiée.</w:t>
            </w:r>
          </w:p>
          <w:p w14:paraId="6DA3E598" w14:textId="77777777" w:rsidR="00F6634D" w:rsidRDefault="00F6634D" w:rsidP="00D9186F">
            <w:pPr>
              <w:pStyle w:val="Contenu"/>
            </w:pPr>
          </w:p>
          <w:p w14:paraId="4F6EF357" w14:textId="77777777" w:rsidR="00EE6390" w:rsidRPr="00DE2926" w:rsidRDefault="00EE6390" w:rsidP="00EE6390">
            <w:pPr>
              <w:pStyle w:val="Contenu"/>
              <w:shd w:val="clear" w:color="auto" w:fill="D9D9D9" w:themeFill="background1" w:themeFillShade="D9"/>
            </w:pPr>
            <w:r w:rsidRPr="00EE6390">
              <w:rPr>
                <w:b/>
                <w:bCs/>
              </w:rPr>
              <w:t>Les</w:t>
            </w:r>
            <w:r w:rsidRPr="00DE2926">
              <w:t xml:space="preserve"> </w:t>
            </w:r>
            <w:r w:rsidRPr="00EE6390">
              <w:rPr>
                <w:b/>
                <w:bCs/>
              </w:rPr>
              <w:t>scénarios</w:t>
            </w:r>
            <w:r w:rsidRPr="00DE2926">
              <w:t xml:space="preserve"> </w:t>
            </w:r>
            <w:r w:rsidRPr="00EE6390">
              <w:rPr>
                <w:b/>
                <w:bCs/>
              </w:rPr>
              <w:t>alternatifs</w:t>
            </w:r>
          </w:p>
          <w:p w14:paraId="615D32B3" w14:textId="6E7A232D" w:rsidR="00EE6390" w:rsidRDefault="00EE6390" w:rsidP="00EE6390">
            <w:pPr>
              <w:pStyle w:val="Contenu"/>
              <w:shd w:val="clear" w:color="auto" w:fill="D9D9D9" w:themeFill="background1" w:themeFillShade="D9"/>
            </w:pPr>
            <w:r>
              <w:t xml:space="preserve">1.a </w:t>
            </w:r>
            <w:r w:rsidRPr="00EE6390">
              <w:rPr>
                <w:b/>
                <w:bCs/>
              </w:rPr>
              <w:t>Le</w:t>
            </w:r>
            <w:r>
              <w:t xml:space="preserve"> </w:t>
            </w:r>
            <w:r w:rsidRPr="00EE6390">
              <w:rPr>
                <w:b/>
                <w:bCs/>
              </w:rPr>
              <w:t>manager</w:t>
            </w:r>
            <w:r>
              <w:t xml:space="preserve"> quitte le système de gestion de base de données.</w:t>
            </w:r>
          </w:p>
          <w:p w14:paraId="1A7C2367" w14:textId="77777777" w:rsidR="00D9186F" w:rsidRDefault="00EE6390" w:rsidP="00EE6390">
            <w:pPr>
              <w:pStyle w:val="Contenu"/>
            </w:pPr>
            <w:r w:rsidRPr="00EE6390">
              <w:rPr>
                <w:b/>
                <w:bCs/>
              </w:rPr>
              <w:t>Fin</w:t>
            </w:r>
            <w:r w:rsidRPr="00EE6390">
              <w:t xml:space="preserve"> : Scénario nominal : à l’étape 2.</w:t>
            </w:r>
          </w:p>
          <w:p w14:paraId="0DFFCA08" w14:textId="3809FE8A" w:rsidR="00EE6390" w:rsidRDefault="00EE6390" w:rsidP="00EE6390">
            <w:pPr>
              <w:pStyle w:val="Contenu"/>
              <w:shd w:val="clear" w:color="auto" w:fill="D9D9D9" w:themeFill="background1" w:themeFillShade="D9"/>
            </w:pPr>
            <w:r w:rsidRPr="00EE6390">
              <w:rPr>
                <w:b/>
                <w:bCs/>
              </w:rPr>
              <w:t>Postconditions</w:t>
            </w:r>
            <w:r w:rsidRPr="00EE6390">
              <w:t xml:space="preserve"> : En avertir le pizzaiolo.</w:t>
            </w:r>
          </w:p>
          <w:p w14:paraId="7276D04B" w14:textId="77777777" w:rsidR="00EE6390" w:rsidRDefault="00EE6390" w:rsidP="00EE6390">
            <w:pPr>
              <w:pStyle w:val="Contenu"/>
            </w:pPr>
          </w:p>
          <w:p w14:paraId="3386A35B" w14:textId="77777777" w:rsidR="00EE6390" w:rsidRPr="00EE6390" w:rsidRDefault="00EE6390" w:rsidP="00EE6390">
            <w:pPr>
              <w:pStyle w:val="Contenu"/>
              <w:rPr>
                <w:b/>
                <w:bCs/>
              </w:rPr>
            </w:pPr>
            <w:r w:rsidRPr="00EE6390">
              <w:rPr>
                <w:b/>
                <w:bCs/>
              </w:rPr>
              <w:t>COMPLEMENTS</w:t>
            </w:r>
          </w:p>
          <w:p w14:paraId="4F35BBC4" w14:textId="77777777" w:rsidR="00EE6390" w:rsidRPr="00EE6390" w:rsidRDefault="00EE6390" w:rsidP="00EE6390">
            <w:pPr>
              <w:pStyle w:val="Contenu"/>
              <w:rPr>
                <w:b/>
                <w:bCs/>
              </w:rPr>
            </w:pPr>
            <w:r w:rsidRPr="00EE6390">
              <w:rPr>
                <w:b/>
                <w:bCs/>
              </w:rPr>
              <w:t>Ergonomie</w:t>
            </w:r>
            <w:r w:rsidRPr="00EE6390">
              <w:rPr>
                <w:rFonts w:ascii="Cambria" w:hAnsi="Cambria" w:cs="Cambria"/>
                <w:b/>
                <w:bCs/>
              </w:rPr>
              <w:t> </w:t>
            </w:r>
          </w:p>
          <w:p w14:paraId="4F7AED10" w14:textId="0A6DA1F7" w:rsidR="00EE6390" w:rsidRDefault="00EE6390" w:rsidP="00EE6390">
            <w:pPr>
              <w:pStyle w:val="Contenu"/>
            </w:pPr>
            <w:r>
              <w:t>Non communiquée</w:t>
            </w:r>
            <w:r w:rsidR="0083121F">
              <w:t>.</w:t>
            </w:r>
          </w:p>
          <w:p w14:paraId="2AEB39E7" w14:textId="77777777" w:rsidR="0083121F" w:rsidRDefault="0083121F" w:rsidP="00EE6390">
            <w:pPr>
              <w:pStyle w:val="Contenu"/>
            </w:pPr>
          </w:p>
          <w:p w14:paraId="3D4891B8" w14:textId="77777777" w:rsidR="00EE6390" w:rsidRPr="00716EBE" w:rsidRDefault="00EE6390" w:rsidP="00EE6390">
            <w:pPr>
              <w:pStyle w:val="Contenu"/>
              <w:shd w:val="clear" w:color="auto" w:fill="D9D9D9" w:themeFill="background1" w:themeFillShade="D9"/>
            </w:pPr>
            <w:r w:rsidRPr="00EE6390">
              <w:rPr>
                <w:b/>
                <w:bCs/>
              </w:rPr>
              <w:t>Performance</w:t>
            </w:r>
            <w:r w:rsidRPr="00716EBE">
              <w:t xml:space="preserve"> </w:t>
            </w:r>
            <w:r w:rsidRPr="00EE6390">
              <w:rPr>
                <w:b/>
                <w:bCs/>
              </w:rPr>
              <w:t>attendue</w:t>
            </w:r>
            <w:r w:rsidRPr="00716EBE">
              <w:rPr>
                <w:rFonts w:ascii="Cambria" w:hAnsi="Cambria" w:cs="Cambria"/>
              </w:rPr>
              <w:t> </w:t>
            </w:r>
          </w:p>
          <w:p w14:paraId="5B4E0A7D" w14:textId="77777777" w:rsidR="00EE6390" w:rsidRDefault="00EE6390" w:rsidP="00EE6390">
            <w:pPr>
              <w:pStyle w:val="Contenu"/>
              <w:shd w:val="clear" w:color="auto" w:fill="D9D9D9" w:themeFill="background1" w:themeFillShade="D9"/>
            </w:pPr>
            <w:r>
              <w:t>Non communiquée.</w:t>
            </w:r>
          </w:p>
          <w:p w14:paraId="6DB46036" w14:textId="77777777" w:rsidR="0083121F" w:rsidRDefault="0083121F" w:rsidP="00EE6390">
            <w:pPr>
              <w:pStyle w:val="Contenu"/>
              <w:rPr>
                <w:b/>
                <w:bCs/>
              </w:rPr>
            </w:pPr>
          </w:p>
          <w:p w14:paraId="5B997884" w14:textId="7270D550" w:rsidR="00EE6390" w:rsidRPr="00876E52" w:rsidRDefault="00EE6390" w:rsidP="00EE6390">
            <w:pPr>
              <w:pStyle w:val="Contenu"/>
            </w:pPr>
            <w:r w:rsidRPr="00EE6390">
              <w:rPr>
                <w:b/>
                <w:bCs/>
              </w:rPr>
              <w:t>Problèmes</w:t>
            </w:r>
            <w:r w:rsidRPr="00876E52">
              <w:t xml:space="preserve"> </w:t>
            </w:r>
            <w:r w:rsidRPr="00EE6390">
              <w:rPr>
                <w:b/>
                <w:bCs/>
              </w:rPr>
              <w:t>non</w:t>
            </w:r>
            <w:r w:rsidRPr="00876E52">
              <w:t xml:space="preserve"> </w:t>
            </w:r>
            <w:r w:rsidRPr="00EE6390">
              <w:rPr>
                <w:b/>
                <w:bCs/>
              </w:rPr>
              <w:t>résolus</w:t>
            </w:r>
            <w:r w:rsidRPr="00876E52">
              <w:rPr>
                <w:rFonts w:ascii="Cambria" w:hAnsi="Cambria" w:cs="Cambria"/>
              </w:rPr>
              <w:t> </w:t>
            </w:r>
          </w:p>
          <w:p w14:paraId="5CA66787" w14:textId="094BAD40" w:rsidR="00EE6390" w:rsidRDefault="00EE6390" w:rsidP="00EE6390">
            <w:pPr>
              <w:pStyle w:val="Contenu"/>
            </w:pPr>
            <w:r>
              <w:t>Que se passe-t-il si un client a eu le temps de commander une pizza juste avant que celle-ci ne soit modifiée</w:t>
            </w:r>
            <w:r>
              <w:rPr>
                <w:rFonts w:ascii="Cambria" w:hAnsi="Cambria" w:cs="Cambria"/>
              </w:rPr>
              <w:t> </w:t>
            </w:r>
            <w:r>
              <w:t>?</w:t>
            </w:r>
          </w:p>
          <w:p w14:paraId="37422AB2" w14:textId="006CBC38" w:rsidR="00EE6390" w:rsidRDefault="00EE6390" w:rsidP="00EE6390">
            <w:pPr>
              <w:pStyle w:val="Contenu"/>
            </w:pPr>
          </w:p>
          <w:p w14:paraId="50D1534A" w14:textId="77777777" w:rsidR="00EE6390" w:rsidRDefault="00EE6390" w:rsidP="00EE6390">
            <w:pPr>
              <w:pStyle w:val="Contenu"/>
            </w:pPr>
          </w:p>
          <w:p w14:paraId="135AE949" w14:textId="76DE7F94" w:rsidR="00EE6390" w:rsidRPr="00EE6390" w:rsidRDefault="00EE6390" w:rsidP="00EE6390">
            <w:pPr>
              <w:pStyle w:val="Contenu"/>
            </w:pPr>
          </w:p>
        </w:tc>
      </w:tr>
    </w:tbl>
    <w:p w14:paraId="286575FE" w14:textId="3C1AAF62" w:rsidR="00664F9D" w:rsidRDefault="00664F9D" w:rsidP="007E6F7C"/>
    <w:p w14:paraId="66C70FDA" w14:textId="7DB80272" w:rsidR="005472C2" w:rsidRDefault="005472C2" w:rsidP="007E6F7C"/>
    <w:tbl>
      <w:tblPr>
        <w:tblStyle w:val="Grilledutableau"/>
        <w:tblW w:w="0" w:type="auto"/>
        <w:tblLook w:val="04A0" w:firstRow="1" w:lastRow="0" w:firstColumn="1" w:lastColumn="0" w:noHBand="0" w:noVBand="1"/>
      </w:tblPr>
      <w:tblGrid>
        <w:gridCol w:w="10024"/>
      </w:tblGrid>
      <w:tr w:rsidR="00C77DCB" w14:paraId="5C1DBAA4" w14:textId="77777777" w:rsidTr="00C77DCB">
        <w:tc>
          <w:tcPr>
            <w:tcW w:w="10024" w:type="dxa"/>
          </w:tcPr>
          <w:p w14:paraId="341A8D23" w14:textId="77777777" w:rsidR="00C77DCB" w:rsidRPr="00C77DCB" w:rsidRDefault="00C77DCB" w:rsidP="00C77DCB">
            <w:pPr>
              <w:pStyle w:val="Contenu"/>
              <w:shd w:val="clear" w:color="auto" w:fill="D9D9D9" w:themeFill="background1" w:themeFillShade="D9"/>
              <w:jc w:val="center"/>
              <w:rPr>
                <w:rFonts w:ascii="Cambria" w:hAnsi="Cambria" w:cs="Cambria"/>
                <w:b/>
                <w:bCs/>
              </w:rPr>
            </w:pPr>
            <w:r w:rsidRPr="00C77DCB">
              <w:rPr>
                <w:b/>
                <w:bCs/>
              </w:rPr>
              <w:t>Interface web générale - Cas n°3</w:t>
            </w:r>
          </w:p>
          <w:p w14:paraId="79A552C0" w14:textId="77777777" w:rsidR="00C77DCB" w:rsidRPr="00F36C59" w:rsidRDefault="00C77DCB" w:rsidP="00C77DCB">
            <w:pPr>
              <w:pStyle w:val="Contenu"/>
              <w:shd w:val="clear" w:color="auto" w:fill="D9D9D9" w:themeFill="background1" w:themeFillShade="D9"/>
            </w:pPr>
          </w:p>
          <w:p w14:paraId="56648430" w14:textId="77777777" w:rsidR="00C77DCB" w:rsidRPr="00875993" w:rsidRDefault="00C77DCB" w:rsidP="00C77DCB">
            <w:pPr>
              <w:pStyle w:val="Contenu"/>
              <w:shd w:val="clear" w:color="auto" w:fill="D9D9D9" w:themeFill="background1" w:themeFillShade="D9"/>
            </w:pPr>
            <w:r w:rsidRPr="00C77DCB">
              <w:rPr>
                <w:b/>
                <w:bCs/>
              </w:rPr>
              <w:t>Nom</w:t>
            </w:r>
            <w:r w:rsidRPr="00875993">
              <w:t xml:space="preserve"> :</w:t>
            </w:r>
            <w:r>
              <w:t xml:space="preserve"> Modifier pizza</w:t>
            </w:r>
          </w:p>
          <w:p w14:paraId="693009C4" w14:textId="77777777" w:rsidR="00C77DCB" w:rsidRPr="00875993" w:rsidRDefault="00C77DCB" w:rsidP="00C77DCB">
            <w:pPr>
              <w:pStyle w:val="Contenu"/>
              <w:shd w:val="clear" w:color="auto" w:fill="D9D9D9" w:themeFill="background1" w:themeFillShade="D9"/>
            </w:pPr>
            <w:r w:rsidRPr="00C77DCB">
              <w:rPr>
                <w:b/>
                <w:bCs/>
              </w:rPr>
              <w:t>Acteur</w:t>
            </w:r>
            <w:r w:rsidRPr="00875993">
              <w:t xml:space="preserve">(s) : </w:t>
            </w:r>
            <w:r w:rsidRPr="00C77DCB">
              <w:rPr>
                <w:highlight w:val="red"/>
              </w:rPr>
              <w:t>Manager</w:t>
            </w:r>
          </w:p>
          <w:p w14:paraId="72F3865B" w14:textId="77777777" w:rsidR="00C77DCB" w:rsidRPr="00875993" w:rsidRDefault="00C77DCB" w:rsidP="00C77DCB">
            <w:pPr>
              <w:pStyle w:val="Contenu"/>
              <w:shd w:val="clear" w:color="auto" w:fill="D9D9D9" w:themeFill="background1" w:themeFillShade="D9"/>
            </w:pPr>
            <w:r w:rsidRPr="00C77DCB">
              <w:rPr>
                <w:b/>
                <w:bCs/>
              </w:rPr>
              <w:t>Description</w:t>
            </w:r>
            <w:r w:rsidRPr="00875993">
              <w:t xml:space="preserve"> : </w:t>
            </w:r>
            <w:r>
              <w:t xml:space="preserve">Changer la composition d’une pizza (ingrédients, proportions etc.). </w:t>
            </w:r>
          </w:p>
          <w:p w14:paraId="03764F51" w14:textId="3ECC86D1" w:rsidR="00C77DCB" w:rsidRPr="00875993" w:rsidRDefault="00C77DCB" w:rsidP="00C77DCB">
            <w:pPr>
              <w:pStyle w:val="Contenu"/>
              <w:shd w:val="clear" w:color="auto" w:fill="D9D9D9" w:themeFill="background1" w:themeFillShade="D9"/>
            </w:pPr>
            <w:r w:rsidRPr="00C77DCB">
              <w:rPr>
                <w:b/>
                <w:bCs/>
              </w:rPr>
              <w:t>Auteur</w:t>
            </w:r>
            <w:r w:rsidRPr="00875993">
              <w:t xml:space="preserve"> : </w:t>
            </w:r>
            <w:r>
              <w:t>Lamine MESSACI</w:t>
            </w:r>
          </w:p>
          <w:p w14:paraId="6CCD8C72" w14:textId="5A42C7B5" w:rsidR="00C77DCB" w:rsidRPr="00875993" w:rsidRDefault="00C77DCB" w:rsidP="00C77DCB">
            <w:pPr>
              <w:pStyle w:val="Contenu"/>
              <w:shd w:val="clear" w:color="auto" w:fill="D9D9D9" w:themeFill="background1" w:themeFillShade="D9"/>
            </w:pPr>
            <w:r w:rsidRPr="00875993">
              <w:t>Date</w:t>
            </w:r>
            <w:r w:rsidRPr="00C77DCB">
              <w:rPr>
                <w:b/>
                <w:bCs/>
              </w:rPr>
              <w:t>(</w:t>
            </w:r>
            <w:r w:rsidRPr="00875993">
              <w:t xml:space="preserve">s) : </w:t>
            </w:r>
            <w:r>
              <w:t>13</w:t>
            </w:r>
            <w:r w:rsidRPr="00875993">
              <w:t>/</w:t>
            </w:r>
            <w:r>
              <w:t>05</w:t>
            </w:r>
            <w:r w:rsidRPr="00875993">
              <w:t>/</w:t>
            </w:r>
            <w:r>
              <w:t>2020</w:t>
            </w:r>
            <w:r w:rsidRPr="00875993">
              <w:t xml:space="preserve"> (première rédaction)</w:t>
            </w:r>
          </w:p>
          <w:p w14:paraId="2491F032" w14:textId="77777777" w:rsidR="00C77DCB" w:rsidRPr="00875993" w:rsidRDefault="00C77DCB" w:rsidP="00C77DCB">
            <w:pPr>
              <w:pStyle w:val="Contenu"/>
              <w:shd w:val="clear" w:color="auto" w:fill="D9D9D9" w:themeFill="background1" w:themeFillShade="D9"/>
            </w:pPr>
          </w:p>
          <w:p w14:paraId="0DB86E88" w14:textId="77777777" w:rsidR="00C77DCB" w:rsidRPr="00875993" w:rsidRDefault="00C77DCB" w:rsidP="00C77DCB">
            <w:pPr>
              <w:pStyle w:val="Contenu"/>
              <w:shd w:val="clear" w:color="auto" w:fill="D9D9D9" w:themeFill="background1" w:themeFillShade="D9"/>
            </w:pPr>
            <w:r w:rsidRPr="00C77DCB">
              <w:rPr>
                <w:b/>
                <w:bCs/>
              </w:rPr>
              <w:t>Préconditions</w:t>
            </w:r>
            <w:r w:rsidRPr="00875993">
              <w:t xml:space="preserve"> :</w:t>
            </w:r>
            <w:r>
              <w:t xml:space="preserve"> Diverses raisons peuvent justifier la modification d’une pizza de la carte (souci de rentabilité, ingrédients trop difficiles à trouver etc.)</w:t>
            </w:r>
          </w:p>
          <w:p w14:paraId="70D23F7B" w14:textId="35F0242D" w:rsidR="00C77DCB" w:rsidRDefault="00C77DCB" w:rsidP="00C77DCB">
            <w:pPr>
              <w:pStyle w:val="Contenu"/>
              <w:shd w:val="clear" w:color="auto" w:fill="D9D9D9" w:themeFill="background1" w:themeFillShade="D9"/>
            </w:pPr>
            <w:r w:rsidRPr="00C77DCB">
              <w:rPr>
                <w:b/>
                <w:bCs/>
              </w:rPr>
              <w:t>Démarrage</w:t>
            </w:r>
            <w:r w:rsidRPr="00CD50E0">
              <w:t xml:space="preserve"> :</w:t>
            </w:r>
            <w:r w:rsidRPr="00875993">
              <w:t xml:space="preserve"> </w:t>
            </w:r>
            <w:r w:rsidRPr="0012433B">
              <w:t xml:space="preserve">Le manager choisit une pizza à </w:t>
            </w:r>
            <w:r>
              <w:t>modifier</w:t>
            </w:r>
            <w:r w:rsidRPr="0012433B">
              <w:t>.</w:t>
            </w:r>
          </w:p>
          <w:p w14:paraId="58A89EB3" w14:textId="77777777" w:rsidR="00C77DCB" w:rsidRDefault="00C77DCB" w:rsidP="00C77DCB">
            <w:pPr>
              <w:pStyle w:val="Contenu"/>
            </w:pPr>
          </w:p>
          <w:p w14:paraId="1DB6EDD4" w14:textId="77777777" w:rsidR="00C77DCB" w:rsidRDefault="00C77DCB" w:rsidP="00C77DCB">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C77DCB">
              <w:rPr>
                <w:b/>
                <w:bCs/>
                <w:iCs/>
              </w:rPr>
              <w:t>Le</w:t>
            </w:r>
            <w:r>
              <w:rPr>
                <w:i/>
              </w:rPr>
              <w:t xml:space="preserve"> </w:t>
            </w:r>
            <w:r w:rsidRPr="00C77DCB">
              <w:rPr>
                <w:b/>
                <w:bCs/>
                <w:iCs/>
              </w:rPr>
              <w:t>manager</w:t>
            </w:r>
            <w:r>
              <w:rPr>
                <w:i/>
              </w:rPr>
              <w:t xml:space="preserve"> </w:t>
            </w:r>
            <w:r w:rsidRPr="006412B5">
              <w:t>modifie la pizza</w:t>
            </w:r>
            <w:r>
              <w:t xml:space="preserve"> dans la base de données.</w:t>
            </w:r>
          </w:p>
          <w:p w14:paraId="6CD7F68E" w14:textId="57DD1663" w:rsidR="00C77DCB" w:rsidRDefault="00C77DCB" w:rsidP="00C77DCB">
            <w:pPr>
              <w:pStyle w:val="Contenu"/>
            </w:pPr>
            <w:r>
              <w:t xml:space="preserve">2. </w:t>
            </w:r>
            <w:r w:rsidRPr="009E3630">
              <w:rPr>
                <w:b/>
              </w:rPr>
              <w:t>Le système</w:t>
            </w:r>
            <w:r>
              <w:t xml:space="preserve"> renvoie la nouvelle description de la pizza modifiée.</w:t>
            </w:r>
          </w:p>
          <w:p w14:paraId="0A8BBD22" w14:textId="77777777" w:rsidR="00C77DCB" w:rsidRPr="00C77DCB" w:rsidRDefault="00C77DCB" w:rsidP="00C77DCB">
            <w:pPr>
              <w:pStyle w:val="Contenu"/>
              <w:shd w:val="clear" w:color="auto" w:fill="D9D9D9" w:themeFill="background1" w:themeFillShade="D9"/>
              <w:rPr>
                <w:b/>
                <w:bCs/>
              </w:rPr>
            </w:pPr>
            <w:r w:rsidRPr="00C77DCB">
              <w:rPr>
                <w:b/>
                <w:bCs/>
              </w:rPr>
              <w:t>Les scénarios alternatifs</w:t>
            </w:r>
          </w:p>
          <w:p w14:paraId="57B0BA3E" w14:textId="5E298BFD" w:rsidR="00C77DCB" w:rsidRDefault="00C77DCB" w:rsidP="00C77DCB">
            <w:pPr>
              <w:pStyle w:val="Contenu"/>
              <w:shd w:val="clear" w:color="auto" w:fill="D9D9D9" w:themeFill="background1" w:themeFillShade="D9"/>
            </w:pPr>
            <w:r>
              <w:t>1.a Le manager quitte le système de gestion de base de données.</w:t>
            </w:r>
          </w:p>
          <w:p w14:paraId="7AEC60A4" w14:textId="79246A1F" w:rsidR="00C77DCB" w:rsidRPr="00C77DCB" w:rsidRDefault="00C77DCB" w:rsidP="00C77DCB">
            <w:pPr>
              <w:pStyle w:val="Contenu"/>
            </w:pPr>
            <w:r w:rsidRPr="00C77DCB">
              <w:rPr>
                <w:b/>
                <w:bCs/>
              </w:rPr>
              <w:t>Fin</w:t>
            </w:r>
            <w:r w:rsidRPr="00C77DCB">
              <w:t xml:space="preserve"> : Scénario nominal : à l’étape 2.</w:t>
            </w:r>
          </w:p>
          <w:p w14:paraId="12A6E3FB" w14:textId="77777777" w:rsidR="00C77DCB" w:rsidRDefault="00C77DCB" w:rsidP="00C77DCB">
            <w:pPr>
              <w:pStyle w:val="Contenu"/>
              <w:shd w:val="clear" w:color="auto" w:fill="D9D9D9" w:themeFill="background1" w:themeFillShade="D9"/>
            </w:pPr>
            <w:r w:rsidRPr="009B2AFF">
              <w:rPr>
                <w:b/>
                <w:bCs/>
              </w:rPr>
              <w:t>Postconditions :</w:t>
            </w:r>
            <w:r w:rsidRPr="009B2AFF">
              <w:rPr>
                <w:rFonts w:ascii="Cambria" w:hAnsi="Cambria" w:cs="Cambria"/>
                <w:b/>
                <w:bCs/>
              </w:rPr>
              <w:t> </w:t>
            </w:r>
            <w:r w:rsidRPr="00E2774D">
              <w:t>En avertir le pizzaiolo.</w:t>
            </w:r>
          </w:p>
          <w:p w14:paraId="2DC8AC65" w14:textId="77777777" w:rsidR="00C77DCB" w:rsidRPr="00C77DCB" w:rsidRDefault="00C77DCB" w:rsidP="00C77DCB">
            <w:pPr>
              <w:pStyle w:val="Contenu"/>
              <w:rPr>
                <w:b/>
                <w:bCs/>
              </w:rPr>
            </w:pPr>
            <w:r w:rsidRPr="00C77DCB">
              <w:rPr>
                <w:b/>
                <w:bCs/>
              </w:rPr>
              <w:t>COMPLEMENTS</w:t>
            </w:r>
          </w:p>
          <w:p w14:paraId="068A6B32" w14:textId="77777777" w:rsidR="00C77DCB" w:rsidRPr="00C77DCB" w:rsidRDefault="00C77DCB" w:rsidP="00C77DCB">
            <w:pPr>
              <w:pStyle w:val="Contenu"/>
              <w:rPr>
                <w:b/>
                <w:bCs/>
              </w:rPr>
            </w:pPr>
            <w:r w:rsidRPr="00C77DCB">
              <w:rPr>
                <w:b/>
                <w:bCs/>
              </w:rPr>
              <w:t>Ergonomie</w:t>
            </w:r>
            <w:r w:rsidRPr="00C77DCB">
              <w:rPr>
                <w:rFonts w:ascii="Cambria" w:hAnsi="Cambria" w:cs="Cambria"/>
                <w:b/>
                <w:bCs/>
              </w:rPr>
              <w:t> </w:t>
            </w:r>
          </w:p>
          <w:p w14:paraId="31BB4649" w14:textId="77777777" w:rsidR="00C77DCB" w:rsidRDefault="00C77DCB" w:rsidP="00C77DCB">
            <w:pPr>
              <w:pStyle w:val="Contenu"/>
            </w:pPr>
            <w:r>
              <w:t>Non communiquée.</w:t>
            </w:r>
          </w:p>
          <w:p w14:paraId="10BF4372" w14:textId="77777777" w:rsidR="00C77DCB" w:rsidRPr="00C77DCB" w:rsidRDefault="00C77DCB" w:rsidP="00C77DCB">
            <w:pPr>
              <w:pStyle w:val="Contenu"/>
              <w:shd w:val="clear" w:color="auto" w:fill="D9D9D9" w:themeFill="background1" w:themeFillShade="D9"/>
              <w:rPr>
                <w:b/>
                <w:bCs/>
              </w:rPr>
            </w:pPr>
            <w:r w:rsidRPr="00C77DCB">
              <w:rPr>
                <w:b/>
                <w:bCs/>
              </w:rPr>
              <w:t>Performance attendue</w:t>
            </w:r>
            <w:r w:rsidRPr="00C77DCB">
              <w:rPr>
                <w:rFonts w:ascii="Cambria" w:hAnsi="Cambria" w:cs="Cambria"/>
                <w:b/>
                <w:bCs/>
              </w:rPr>
              <w:t> </w:t>
            </w:r>
          </w:p>
          <w:p w14:paraId="04BDBB5B" w14:textId="77777777" w:rsidR="00C77DCB" w:rsidRDefault="00C77DCB" w:rsidP="00C77DCB">
            <w:pPr>
              <w:pStyle w:val="Contenu"/>
              <w:shd w:val="clear" w:color="auto" w:fill="D9D9D9" w:themeFill="background1" w:themeFillShade="D9"/>
            </w:pPr>
            <w:r>
              <w:t>Non communiquée.</w:t>
            </w:r>
          </w:p>
          <w:p w14:paraId="69069956" w14:textId="77777777" w:rsidR="00C77DCB" w:rsidRPr="00C77DCB" w:rsidRDefault="00C77DCB" w:rsidP="00C77DCB">
            <w:pPr>
              <w:pStyle w:val="Contenu"/>
              <w:rPr>
                <w:b/>
                <w:bCs/>
              </w:rPr>
            </w:pPr>
            <w:r w:rsidRPr="00C77DCB">
              <w:rPr>
                <w:b/>
                <w:bCs/>
              </w:rPr>
              <w:t>Problèmes non résolus</w:t>
            </w:r>
            <w:r w:rsidRPr="00C77DCB">
              <w:rPr>
                <w:rFonts w:ascii="Cambria" w:hAnsi="Cambria" w:cs="Cambria"/>
                <w:b/>
                <w:bCs/>
              </w:rPr>
              <w:t> </w:t>
            </w:r>
          </w:p>
          <w:p w14:paraId="7C0021D8" w14:textId="77777777" w:rsidR="00C77DCB" w:rsidRDefault="00C77DCB" w:rsidP="00C77DCB">
            <w:pPr>
              <w:pStyle w:val="Contenu"/>
            </w:pPr>
            <w:r>
              <w:t>Que se passe-t-il si un client a eu le temps de commander une pizza juste avant que celle-ci ne soit modifiée</w:t>
            </w:r>
            <w:r>
              <w:rPr>
                <w:rFonts w:ascii="Cambria" w:hAnsi="Cambria" w:cs="Cambria"/>
              </w:rPr>
              <w:t> </w:t>
            </w:r>
            <w:r>
              <w:t>?</w:t>
            </w:r>
          </w:p>
          <w:p w14:paraId="60F2C288" w14:textId="490C680A" w:rsidR="00C77DCB" w:rsidRDefault="00C77DCB" w:rsidP="00C77DCB">
            <w:pPr>
              <w:pStyle w:val="Contenu"/>
            </w:pPr>
          </w:p>
        </w:tc>
      </w:tr>
    </w:tbl>
    <w:p w14:paraId="485C3022" w14:textId="77777777" w:rsidR="00C77DCB" w:rsidRDefault="00C77DCB" w:rsidP="007E6F7C"/>
    <w:tbl>
      <w:tblPr>
        <w:tblW w:w="0" w:type="auto"/>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34"/>
      </w:tblGrid>
      <w:tr w:rsidR="00C77DCB" w14:paraId="172932EE" w14:textId="77777777" w:rsidTr="00C77DCB">
        <w:trPr>
          <w:trHeight w:val="790"/>
        </w:trPr>
        <w:tc>
          <w:tcPr>
            <w:tcW w:w="10034" w:type="dxa"/>
          </w:tcPr>
          <w:p w14:paraId="694CF88E" w14:textId="77777777" w:rsidR="00C77DCB" w:rsidRPr="00C77DCB" w:rsidRDefault="00C77DCB" w:rsidP="000D267D">
            <w:pPr>
              <w:pStyle w:val="Contenu"/>
              <w:shd w:val="clear" w:color="auto" w:fill="D9D9D9" w:themeFill="background1" w:themeFillShade="D9"/>
              <w:jc w:val="center"/>
              <w:rPr>
                <w:rFonts w:ascii="Cambria" w:hAnsi="Cambria" w:cs="Cambria"/>
                <w:b/>
                <w:bCs/>
              </w:rPr>
            </w:pPr>
            <w:r w:rsidRPr="00C77DCB">
              <w:rPr>
                <w:b/>
                <w:bCs/>
              </w:rPr>
              <w:t>Interface web générale - Cas n°4</w:t>
            </w:r>
          </w:p>
          <w:p w14:paraId="48E85213" w14:textId="77777777" w:rsidR="00C77DCB" w:rsidRPr="00F36C59" w:rsidRDefault="00C77DCB" w:rsidP="000D267D">
            <w:pPr>
              <w:pStyle w:val="Contenu"/>
              <w:shd w:val="clear" w:color="auto" w:fill="D9D9D9" w:themeFill="background1" w:themeFillShade="D9"/>
            </w:pPr>
          </w:p>
          <w:p w14:paraId="13A191B9" w14:textId="77777777" w:rsidR="00C77DCB" w:rsidRPr="00875993" w:rsidRDefault="00C77DCB" w:rsidP="000D267D">
            <w:pPr>
              <w:pStyle w:val="Contenu"/>
              <w:shd w:val="clear" w:color="auto" w:fill="D9D9D9" w:themeFill="background1" w:themeFillShade="D9"/>
            </w:pPr>
            <w:r w:rsidRPr="00C77DCB">
              <w:rPr>
                <w:b/>
                <w:bCs/>
              </w:rPr>
              <w:t>Nom</w:t>
            </w:r>
            <w:r w:rsidRPr="00875993">
              <w:t xml:space="preserve"> :</w:t>
            </w:r>
            <w:r>
              <w:t xml:space="preserve"> Supprimer pizza</w:t>
            </w:r>
          </w:p>
          <w:p w14:paraId="3860327C" w14:textId="77777777" w:rsidR="00C77DCB" w:rsidRPr="00875993" w:rsidRDefault="00C77DCB" w:rsidP="000D267D">
            <w:pPr>
              <w:pStyle w:val="Contenu"/>
              <w:shd w:val="clear" w:color="auto" w:fill="D9D9D9" w:themeFill="background1" w:themeFillShade="D9"/>
            </w:pPr>
            <w:r w:rsidRPr="00C77DCB">
              <w:rPr>
                <w:b/>
                <w:bCs/>
              </w:rPr>
              <w:t>Acteur</w:t>
            </w:r>
            <w:r w:rsidRPr="00875993">
              <w:t xml:space="preserve">(s) : </w:t>
            </w:r>
            <w:r w:rsidRPr="00C77DCB">
              <w:rPr>
                <w:highlight w:val="red"/>
              </w:rPr>
              <w:t>Manager</w:t>
            </w:r>
          </w:p>
          <w:p w14:paraId="5D7D9570" w14:textId="77777777" w:rsidR="00C77DCB" w:rsidRPr="00875993" w:rsidRDefault="00C77DCB" w:rsidP="000D267D">
            <w:pPr>
              <w:pStyle w:val="Contenu"/>
              <w:shd w:val="clear" w:color="auto" w:fill="D9D9D9" w:themeFill="background1" w:themeFillShade="D9"/>
            </w:pPr>
            <w:r w:rsidRPr="00C77DCB">
              <w:rPr>
                <w:b/>
                <w:bCs/>
              </w:rPr>
              <w:t>Description</w:t>
            </w:r>
            <w:r w:rsidRPr="00875993">
              <w:t xml:space="preserve"> : </w:t>
            </w:r>
            <w:r>
              <w:t xml:space="preserve">Suppression d’une pizza de la carte du restaurant. </w:t>
            </w:r>
          </w:p>
          <w:p w14:paraId="35DAD416" w14:textId="7BD9BDFE" w:rsidR="00C77DCB" w:rsidRPr="00875993" w:rsidRDefault="00C77DCB" w:rsidP="000D267D">
            <w:pPr>
              <w:pStyle w:val="Contenu"/>
              <w:shd w:val="clear" w:color="auto" w:fill="D9D9D9" w:themeFill="background1" w:themeFillShade="D9"/>
            </w:pPr>
            <w:r w:rsidRPr="00C77DCB">
              <w:rPr>
                <w:b/>
                <w:bCs/>
              </w:rPr>
              <w:t>Auteur</w:t>
            </w:r>
            <w:r w:rsidRPr="00875993">
              <w:t xml:space="preserve"> : </w:t>
            </w:r>
            <w:r>
              <w:t>Lamine MESSACI</w:t>
            </w:r>
          </w:p>
          <w:p w14:paraId="27072723" w14:textId="68C08600" w:rsidR="00C77DCB" w:rsidRDefault="00C77DCB" w:rsidP="000D267D">
            <w:pPr>
              <w:pStyle w:val="Contenu"/>
              <w:shd w:val="clear" w:color="auto" w:fill="D9D9D9" w:themeFill="background1" w:themeFillShade="D9"/>
            </w:pPr>
            <w:r w:rsidRPr="00C77DCB">
              <w:rPr>
                <w:b/>
                <w:bCs/>
              </w:rPr>
              <w:t>Date</w:t>
            </w:r>
            <w:r w:rsidRPr="00875993">
              <w:t xml:space="preserve">(s) : </w:t>
            </w:r>
            <w:r>
              <w:t>13</w:t>
            </w:r>
            <w:r w:rsidRPr="00875993">
              <w:t>/</w:t>
            </w:r>
            <w:r>
              <w:t>05</w:t>
            </w:r>
            <w:r w:rsidRPr="00875993">
              <w:t>/20</w:t>
            </w:r>
            <w:r>
              <w:t>20</w:t>
            </w:r>
            <w:r w:rsidRPr="00875993">
              <w:t xml:space="preserve"> (première rédaction)</w:t>
            </w:r>
          </w:p>
          <w:p w14:paraId="3CE195DA" w14:textId="353E9C98" w:rsidR="00C77DCB" w:rsidRDefault="00C77DCB" w:rsidP="000D267D">
            <w:pPr>
              <w:pStyle w:val="Contenu"/>
              <w:shd w:val="clear" w:color="auto" w:fill="D9D9D9" w:themeFill="background1" w:themeFillShade="D9"/>
            </w:pPr>
          </w:p>
          <w:p w14:paraId="3E0A493D" w14:textId="2BA870B8" w:rsidR="00C77DCB" w:rsidRDefault="00C77DCB" w:rsidP="000D267D">
            <w:pPr>
              <w:pStyle w:val="Contenu"/>
              <w:shd w:val="clear" w:color="auto" w:fill="D9D9D9" w:themeFill="background1" w:themeFillShade="D9"/>
            </w:pPr>
          </w:p>
          <w:p w14:paraId="3AF7AFD6" w14:textId="77777777" w:rsidR="00F2196D" w:rsidRPr="00875993" w:rsidRDefault="00F2196D" w:rsidP="000D267D">
            <w:pPr>
              <w:pStyle w:val="Contenu"/>
              <w:shd w:val="clear" w:color="auto" w:fill="D9D9D9" w:themeFill="background1" w:themeFillShade="D9"/>
            </w:pPr>
            <w:r w:rsidRPr="00875993">
              <w:rPr>
                <w:b/>
              </w:rPr>
              <w:lastRenderedPageBreak/>
              <w:t>Préconditions :</w:t>
            </w:r>
            <w:r>
              <w:rPr>
                <w:b/>
              </w:rPr>
              <w:t xml:space="preserve"> </w:t>
            </w:r>
            <w:r>
              <w:t>Diverses raisons peuvent justifier la suppression d’une pizza de la carte (souci de rentabilité, ingrédients trop difficiles à trouver etc.)</w:t>
            </w:r>
          </w:p>
          <w:p w14:paraId="77F90839" w14:textId="09973F84" w:rsidR="00C77DCB" w:rsidRDefault="00F2196D" w:rsidP="000D267D">
            <w:pPr>
              <w:pStyle w:val="Contenu"/>
              <w:shd w:val="clear" w:color="auto" w:fill="D9D9D9" w:themeFill="background1" w:themeFillShade="D9"/>
            </w:pPr>
            <w:r w:rsidRPr="00CD50E0">
              <w:rPr>
                <w:b/>
              </w:rPr>
              <w:t>Démarrage :</w:t>
            </w:r>
            <w:r>
              <w:rPr>
                <w:b/>
              </w:rPr>
              <w:t xml:space="preserve"> </w:t>
            </w:r>
            <w:r w:rsidRPr="0012433B">
              <w:t>Le manager choisit une pizza à supprimer.</w:t>
            </w:r>
          </w:p>
          <w:p w14:paraId="0A6C50B8" w14:textId="77777777" w:rsidR="00F2196D" w:rsidRDefault="00F2196D" w:rsidP="000D267D">
            <w:pPr>
              <w:pStyle w:val="Contenu"/>
              <w:shd w:val="clear" w:color="auto" w:fill="D9D9D9" w:themeFill="background1" w:themeFillShade="D9"/>
            </w:pPr>
          </w:p>
          <w:p w14:paraId="15312919" w14:textId="77777777" w:rsidR="00F2196D" w:rsidRDefault="00F2196D" w:rsidP="00F2196D">
            <w:pPr>
              <w:pStyle w:val="Contenu"/>
            </w:pPr>
            <w:r w:rsidRPr="003423E8">
              <w:rPr>
                <w:b/>
              </w:rPr>
              <w:t>DESCRIPTION</w:t>
            </w:r>
            <w:r w:rsidRPr="003423E8">
              <w:br/>
            </w:r>
            <w:r w:rsidRPr="00B03CAA">
              <w:rPr>
                <w:b/>
              </w:rPr>
              <w:t>Le scénario nominal</w:t>
            </w:r>
            <w:r w:rsidRPr="00B03CAA">
              <w:rPr>
                <w:rFonts w:ascii="Cambria" w:hAnsi="Cambria" w:cs="Cambria"/>
                <w:b/>
              </w:rPr>
              <w:t> </w:t>
            </w:r>
            <w:r w:rsidRPr="00B03CAA">
              <w:rPr>
                <w:b/>
              </w:rPr>
              <w:t>:</w:t>
            </w:r>
            <w:r>
              <w:t xml:space="preserve"> </w:t>
            </w:r>
            <w:r w:rsidRPr="003423E8">
              <w:br/>
            </w:r>
            <w:r w:rsidRPr="00264B5A">
              <w:t xml:space="preserve">1. </w:t>
            </w:r>
            <w:r w:rsidRPr="00F2196D">
              <w:rPr>
                <w:b/>
                <w:bCs/>
                <w:iCs/>
              </w:rPr>
              <w:t>Le manager</w:t>
            </w:r>
            <w:r>
              <w:rPr>
                <w:i/>
              </w:rPr>
              <w:t xml:space="preserve"> </w:t>
            </w:r>
            <w:r>
              <w:t>supprime la pizza de la base de données.</w:t>
            </w:r>
          </w:p>
          <w:p w14:paraId="2B135934" w14:textId="1A0262A6" w:rsidR="00C77DCB" w:rsidRDefault="00F2196D" w:rsidP="00F2196D">
            <w:pPr>
              <w:pStyle w:val="Contenu"/>
            </w:pPr>
            <w:r>
              <w:t xml:space="preserve">2. </w:t>
            </w:r>
            <w:r w:rsidRPr="009E3630">
              <w:rPr>
                <w:b/>
              </w:rPr>
              <w:t>Le système</w:t>
            </w:r>
            <w:r>
              <w:t xml:space="preserve"> renvoie la nouvelle liste des pizzas disponibles.</w:t>
            </w:r>
          </w:p>
          <w:p w14:paraId="080EDAEB" w14:textId="77777777" w:rsidR="00540082" w:rsidRPr="00DE2926" w:rsidRDefault="00540082" w:rsidP="000D267D">
            <w:pPr>
              <w:pStyle w:val="Contenu"/>
              <w:shd w:val="clear" w:color="auto" w:fill="D9D9D9" w:themeFill="background1" w:themeFillShade="D9"/>
            </w:pPr>
            <w:r w:rsidRPr="00540082">
              <w:rPr>
                <w:b/>
                <w:bCs/>
              </w:rPr>
              <w:t>Les</w:t>
            </w:r>
            <w:r w:rsidRPr="00DE2926">
              <w:t xml:space="preserve"> </w:t>
            </w:r>
            <w:r w:rsidRPr="00540082">
              <w:rPr>
                <w:b/>
                <w:bCs/>
              </w:rPr>
              <w:t>scénarios</w:t>
            </w:r>
            <w:r w:rsidRPr="00DE2926">
              <w:t xml:space="preserve"> </w:t>
            </w:r>
            <w:r w:rsidRPr="00540082">
              <w:rPr>
                <w:b/>
                <w:bCs/>
              </w:rPr>
              <w:t>alternatifs</w:t>
            </w:r>
          </w:p>
          <w:p w14:paraId="6ADFF2AF" w14:textId="262235D5" w:rsidR="00C77DCB" w:rsidRDefault="00540082" w:rsidP="000D267D">
            <w:pPr>
              <w:pStyle w:val="Contenu"/>
              <w:shd w:val="clear" w:color="auto" w:fill="D9D9D9" w:themeFill="background1" w:themeFillShade="D9"/>
            </w:pPr>
            <w:r>
              <w:t>1.a Le manager quitte le système de gestion de base de données.</w:t>
            </w:r>
          </w:p>
          <w:p w14:paraId="0978059F" w14:textId="777425ED" w:rsidR="00540082" w:rsidRDefault="000D267D" w:rsidP="000D267D">
            <w:pPr>
              <w:pStyle w:val="Contenu"/>
            </w:pPr>
            <w:r w:rsidRPr="000D267D">
              <w:rPr>
                <w:b/>
                <w:bCs/>
              </w:rPr>
              <w:t>Fin</w:t>
            </w:r>
            <w:r w:rsidRPr="000D267D">
              <w:t xml:space="preserve"> : Scénario nominal : à l’étape 2.</w:t>
            </w:r>
          </w:p>
          <w:p w14:paraId="3DDFDFF2" w14:textId="08D2B26A" w:rsidR="000D267D" w:rsidRDefault="000D267D" w:rsidP="000D267D">
            <w:pPr>
              <w:pStyle w:val="Contenu"/>
              <w:shd w:val="clear" w:color="auto" w:fill="D9D9D9" w:themeFill="background1" w:themeFillShade="D9"/>
            </w:pPr>
            <w:r w:rsidRPr="000D267D">
              <w:rPr>
                <w:b/>
                <w:bCs/>
              </w:rPr>
              <w:t>Postconditions</w:t>
            </w:r>
            <w:r w:rsidRPr="000D267D">
              <w:t xml:space="preserve"> : En avertir le pizzaiolo.</w:t>
            </w:r>
          </w:p>
          <w:p w14:paraId="3040E3E7" w14:textId="77777777" w:rsidR="000D267D" w:rsidRPr="000D267D" w:rsidRDefault="000D267D" w:rsidP="000D267D">
            <w:pPr>
              <w:pStyle w:val="Contenu"/>
              <w:rPr>
                <w:b/>
                <w:bCs/>
              </w:rPr>
            </w:pPr>
            <w:r w:rsidRPr="000D267D">
              <w:rPr>
                <w:b/>
                <w:bCs/>
              </w:rPr>
              <w:t>COMPLEMENTS</w:t>
            </w:r>
          </w:p>
          <w:p w14:paraId="4473E05F" w14:textId="77777777" w:rsidR="000D267D" w:rsidRPr="000D267D" w:rsidRDefault="000D267D" w:rsidP="000D267D">
            <w:pPr>
              <w:pStyle w:val="Contenu"/>
              <w:rPr>
                <w:b/>
                <w:bCs/>
              </w:rPr>
            </w:pPr>
            <w:r w:rsidRPr="000D267D">
              <w:rPr>
                <w:b/>
                <w:bCs/>
              </w:rPr>
              <w:t>Ergonomie</w:t>
            </w:r>
            <w:r w:rsidRPr="000D267D">
              <w:rPr>
                <w:rFonts w:ascii="Cambria" w:hAnsi="Cambria" w:cs="Cambria"/>
                <w:b/>
                <w:bCs/>
              </w:rPr>
              <w:t> </w:t>
            </w:r>
          </w:p>
          <w:p w14:paraId="16133B31" w14:textId="2E840B16" w:rsidR="000D267D" w:rsidRDefault="000D267D" w:rsidP="000D267D">
            <w:pPr>
              <w:pStyle w:val="Contenu"/>
            </w:pPr>
            <w:r>
              <w:t>Non communiquée</w:t>
            </w:r>
          </w:p>
          <w:p w14:paraId="1ECE59D4" w14:textId="77777777" w:rsidR="000D267D" w:rsidRPr="00716EBE" w:rsidRDefault="000D267D" w:rsidP="000D267D">
            <w:pPr>
              <w:pStyle w:val="Contenu"/>
              <w:shd w:val="clear" w:color="auto" w:fill="D9D9D9" w:themeFill="background1" w:themeFillShade="D9"/>
            </w:pPr>
            <w:r w:rsidRPr="000D267D">
              <w:rPr>
                <w:b/>
                <w:bCs/>
              </w:rPr>
              <w:t>Performance</w:t>
            </w:r>
            <w:r w:rsidRPr="00716EBE">
              <w:t xml:space="preserve"> </w:t>
            </w:r>
            <w:r w:rsidRPr="000D267D">
              <w:rPr>
                <w:b/>
                <w:bCs/>
              </w:rPr>
              <w:t>attendue</w:t>
            </w:r>
            <w:r w:rsidRPr="00716EBE">
              <w:rPr>
                <w:rFonts w:ascii="Cambria" w:hAnsi="Cambria" w:cs="Cambria"/>
              </w:rPr>
              <w:t> </w:t>
            </w:r>
          </w:p>
          <w:p w14:paraId="1AAA0AD5" w14:textId="3C0D9A72" w:rsidR="000D267D" w:rsidRDefault="000D267D" w:rsidP="000D267D">
            <w:pPr>
              <w:pStyle w:val="Contenu"/>
              <w:shd w:val="clear" w:color="auto" w:fill="D9D9D9" w:themeFill="background1" w:themeFillShade="D9"/>
            </w:pPr>
            <w:r>
              <w:t>Non communiquée.</w:t>
            </w:r>
          </w:p>
          <w:p w14:paraId="7D6E90AE" w14:textId="77777777" w:rsidR="000D267D" w:rsidRPr="000D267D" w:rsidRDefault="000D267D" w:rsidP="000D267D">
            <w:pPr>
              <w:pStyle w:val="Contenu"/>
              <w:rPr>
                <w:b/>
                <w:bCs/>
              </w:rPr>
            </w:pPr>
            <w:r w:rsidRPr="000D267D">
              <w:rPr>
                <w:b/>
                <w:bCs/>
              </w:rPr>
              <w:t>Problèmes non résolus</w:t>
            </w:r>
            <w:r w:rsidRPr="000D267D">
              <w:rPr>
                <w:rFonts w:ascii="Cambria" w:hAnsi="Cambria" w:cs="Cambria"/>
                <w:b/>
                <w:bCs/>
              </w:rPr>
              <w:t> </w:t>
            </w:r>
          </w:p>
          <w:p w14:paraId="70EADEB4" w14:textId="15B155A1" w:rsidR="000D267D" w:rsidRPr="000D267D" w:rsidRDefault="000D267D" w:rsidP="000D267D">
            <w:pPr>
              <w:pStyle w:val="Contenu"/>
            </w:pPr>
            <w:r>
              <w:t>Que se passe-t-il si un client a eu le temps de commander une pizza juste avant que celle-ci ne soit supprimée</w:t>
            </w:r>
            <w:r>
              <w:rPr>
                <w:rFonts w:ascii="Cambria" w:hAnsi="Cambria" w:cs="Cambria"/>
              </w:rPr>
              <w:t> </w:t>
            </w:r>
            <w:r>
              <w:t>?</w:t>
            </w:r>
          </w:p>
          <w:p w14:paraId="4A7C21CB" w14:textId="77777777" w:rsidR="00C77DCB" w:rsidRDefault="00C77DCB" w:rsidP="007E6F7C"/>
        </w:tc>
      </w:tr>
    </w:tbl>
    <w:p w14:paraId="76DF71B9" w14:textId="77777777" w:rsidR="000D267D" w:rsidRDefault="000D267D" w:rsidP="007E6F7C"/>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18"/>
      </w:tblGrid>
      <w:tr w:rsidR="000D267D" w14:paraId="35AD8BC1" w14:textId="77777777" w:rsidTr="000D267D">
        <w:trPr>
          <w:trHeight w:val="2369"/>
        </w:trPr>
        <w:tc>
          <w:tcPr>
            <w:tcW w:w="10018" w:type="dxa"/>
          </w:tcPr>
          <w:p w14:paraId="5DD74CF8" w14:textId="77777777" w:rsidR="000D267D" w:rsidRPr="000D267D" w:rsidRDefault="000D267D" w:rsidP="003630E6">
            <w:pPr>
              <w:pStyle w:val="Contenu"/>
              <w:shd w:val="clear" w:color="auto" w:fill="D9D9D9" w:themeFill="background1" w:themeFillShade="D9"/>
              <w:jc w:val="center"/>
              <w:rPr>
                <w:b/>
                <w:bCs/>
              </w:rPr>
            </w:pPr>
            <w:r w:rsidRPr="000D267D">
              <w:rPr>
                <w:b/>
                <w:bCs/>
              </w:rPr>
              <w:t>Interface web générale - Cas n°5</w:t>
            </w:r>
          </w:p>
          <w:p w14:paraId="27B0A87A" w14:textId="77777777" w:rsidR="000D267D" w:rsidRPr="004324B8" w:rsidRDefault="000D267D" w:rsidP="003630E6">
            <w:pPr>
              <w:pStyle w:val="Contenu"/>
              <w:shd w:val="clear" w:color="auto" w:fill="D9D9D9" w:themeFill="background1" w:themeFillShade="D9"/>
              <w:rPr>
                <w:rFonts w:ascii="Cambria" w:hAnsi="Cambria" w:cs="Cambria"/>
              </w:rPr>
            </w:pPr>
            <w:r w:rsidRPr="000D267D">
              <w:rPr>
                <w:b/>
                <w:bCs/>
              </w:rPr>
              <w:t>Nom</w:t>
            </w:r>
            <w:r w:rsidRPr="00875993">
              <w:t xml:space="preserve"> : </w:t>
            </w:r>
            <w:r>
              <w:t>S’identifier</w:t>
            </w:r>
          </w:p>
          <w:p w14:paraId="3F3C16C1" w14:textId="77777777" w:rsidR="000D267D" w:rsidRPr="00875993" w:rsidRDefault="000D267D" w:rsidP="003630E6">
            <w:pPr>
              <w:pStyle w:val="Contenu"/>
              <w:shd w:val="clear" w:color="auto" w:fill="D9D9D9" w:themeFill="background1" w:themeFillShade="D9"/>
            </w:pPr>
            <w:r w:rsidRPr="000D267D">
              <w:rPr>
                <w:b/>
                <w:bCs/>
              </w:rPr>
              <w:t>Acteur</w:t>
            </w:r>
            <w:r w:rsidRPr="00875993">
              <w:t xml:space="preserve">(s) : </w:t>
            </w:r>
            <w:r w:rsidRPr="000D267D">
              <w:rPr>
                <w:highlight w:val="red"/>
              </w:rPr>
              <w:t>Manager</w:t>
            </w:r>
            <w:r>
              <w:t xml:space="preserve">, </w:t>
            </w:r>
            <w:proofErr w:type="spellStart"/>
            <w:r w:rsidRPr="000D267D">
              <w:rPr>
                <w:highlight w:val="red"/>
              </w:rPr>
              <w:t>Patron-ne</w:t>
            </w:r>
            <w:proofErr w:type="spellEnd"/>
          </w:p>
          <w:p w14:paraId="7F41BA0F" w14:textId="77777777" w:rsidR="000D267D" w:rsidRPr="00875993" w:rsidRDefault="000D267D" w:rsidP="003630E6">
            <w:pPr>
              <w:pStyle w:val="Contenu"/>
              <w:shd w:val="clear" w:color="auto" w:fill="D9D9D9" w:themeFill="background1" w:themeFillShade="D9"/>
            </w:pPr>
            <w:r w:rsidRPr="000D267D">
              <w:rPr>
                <w:b/>
                <w:bCs/>
              </w:rPr>
              <w:t>Description</w:t>
            </w:r>
            <w:r w:rsidRPr="00875993">
              <w:t xml:space="preserve"> : </w:t>
            </w:r>
            <w:r>
              <w:t>Le manager et le patron s’authentifient pour pouvoir accéder aux différents services du site web du restaurant.</w:t>
            </w:r>
          </w:p>
          <w:p w14:paraId="178BCA63" w14:textId="4180ED06" w:rsidR="000D267D" w:rsidRPr="00875993" w:rsidRDefault="000D267D" w:rsidP="003630E6">
            <w:pPr>
              <w:pStyle w:val="Contenu"/>
              <w:shd w:val="clear" w:color="auto" w:fill="D9D9D9" w:themeFill="background1" w:themeFillShade="D9"/>
            </w:pPr>
            <w:r w:rsidRPr="000D267D">
              <w:rPr>
                <w:b/>
                <w:bCs/>
              </w:rPr>
              <w:t>Auteur</w:t>
            </w:r>
            <w:r w:rsidRPr="00875993">
              <w:t xml:space="preserve"> : </w:t>
            </w:r>
            <w:r>
              <w:t>Lamine MESSACI</w:t>
            </w:r>
          </w:p>
          <w:p w14:paraId="68DFF208" w14:textId="5B2D594D" w:rsidR="000D267D" w:rsidRPr="00875993" w:rsidRDefault="000D267D" w:rsidP="003630E6">
            <w:pPr>
              <w:pStyle w:val="Contenu"/>
              <w:shd w:val="clear" w:color="auto" w:fill="D9D9D9" w:themeFill="background1" w:themeFillShade="D9"/>
            </w:pPr>
            <w:r w:rsidRPr="000D267D">
              <w:rPr>
                <w:b/>
                <w:bCs/>
              </w:rPr>
              <w:t>Date</w:t>
            </w:r>
            <w:r w:rsidRPr="00875993">
              <w:t xml:space="preserve">(s) : </w:t>
            </w:r>
            <w:r>
              <w:t>13</w:t>
            </w:r>
            <w:r w:rsidRPr="00875993">
              <w:t>/</w:t>
            </w:r>
            <w:r>
              <w:t>05</w:t>
            </w:r>
            <w:r w:rsidRPr="00875993">
              <w:t>/</w:t>
            </w:r>
            <w:r>
              <w:t>2020</w:t>
            </w:r>
            <w:r w:rsidRPr="00875993">
              <w:t xml:space="preserve"> (première rédaction)</w:t>
            </w:r>
          </w:p>
          <w:p w14:paraId="72551457" w14:textId="77777777" w:rsidR="000D267D" w:rsidRPr="00875993" w:rsidRDefault="000D267D" w:rsidP="003630E6">
            <w:pPr>
              <w:pStyle w:val="Contenu"/>
              <w:shd w:val="clear" w:color="auto" w:fill="D9D9D9" w:themeFill="background1" w:themeFillShade="D9"/>
            </w:pPr>
          </w:p>
          <w:p w14:paraId="44FA3BFA" w14:textId="75C7CC37" w:rsidR="000D267D" w:rsidRDefault="000D267D" w:rsidP="003630E6">
            <w:pPr>
              <w:pStyle w:val="Contenu"/>
              <w:shd w:val="clear" w:color="auto" w:fill="D9D9D9" w:themeFill="background1" w:themeFillShade="D9"/>
            </w:pPr>
            <w:r w:rsidRPr="000D267D">
              <w:rPr>
                <w:b/>
                <w:bCs/>
              </w:rPr>
              <w:t>Préconditions</w:t>
            </w:r>
            <w:r w:rsidRPr="00875993">
              <w:t xml:space="preserve"> :</w:t>
            </w:r>
            <w:r>
              <w:t xml:space="preserve"> Le manager et le patron</w:t>
            </w:r>
            <w:r w:rsidRPr="00095DC4">
              <w:t xml:space="preserve"> doivent déjà avoir un compte, dans le cas échéant il sera nécessaire d’en créer un.</w:t>
            </w:r>
          </w:p>
          <w:p w14:paraId="0CF253BE" w14:textId="151E5C0E" w:rsidR="000D267D" w:rsidRPr="000D267D" w:rsidRDefault="000D267D" w:rsidP="003630E6">
            <w:pPr>
              <w:pStyle w:val="Contenu"/>
              <w:shd w:val="clear" w:color="auto" w:fill="D9D9D9" w:themeFill="background1" w:themeFillShade="D9"/>
            </w:pPr>
            <w:r w:rsidRPr="000D267D">
              <w:rPr>
                <w:b/>
                <w:bCs/>
              </w:rPr>
              <w:t>Démarrage</w:t>
            </w:r>
            <w:r w:rsidRPr="000D267D">
              <w:t xml:space="preserve"> : Le manager et le patron se rendent sur le site internet du restaurant.</w:t>
            </w:r>
          </w:p>
          <w:p w14:paraId="41A04D78" w14:textId="77777777" w:rsidR="003630E6" w:rsidRDefault="003630E6" w:rsidP="003630E6">
            <w:pPr>
              <w:pStyle w:val="Contenu"/>
              <w:shd w:val="clear" w:color="auto" w:fill="D9D9D9" w:themeFill="background1" w:themeFillShade="D9"/>
              <w:rPr>
                <w:b/>
                <w:bCs/>
              </w:rPr>
            </w:pPr>
          </w:p>
          <w:p w14:paraId="59B0207F" w14:textId="77777777" w:rsidR="003630E6" w:rsidRDefault="003630E6" w:rsidP="000D267D">
            <w:pPr>
              <w:pStyle w:val="Contenu"/>
              <w:rPr>
                <w:b/>
                <w:bCs/>
              </w:rPr>
            </w:pPr>
          </w:p>
          <w:p w14:paraId="7672C88C" w14:textId="3DC8C165" w:rsidR="000D267D" w:rsidRDefault="000D267D" w:rsidP="000D267D">
            <w:pPr>
              <w:pStyle w:val="Contenu"/>
            </w:pPr>
            <w:r w:rsidRPr="000D267D">
              <w:rPr>
                <w:b/>
                <w:bCs/>
              </w:rPr>
              <w:lastRenderedPageBreak/>
              <w:t>DESCRIPTION</w:t>
            </w:r>
            <w:r w:rsidRPr="003423E8">
              <w:br/>
            </w:r>
            <w:r w:rsidRPr="000D267D">
              <w:rPr>
                <w:b/>
                <w:bCs/>
              </w:rPr>
              <w:t>Le scénario nominal</w:t>
            </w:r>
            <w:r w:rsidRPr="000D267D">
              <w:rPr>
                <w:rFonts w:ascii="Cambria" w:hAnsi="Cambria" w:cs="Cambria"/>
                <w:b/>
                <w:bCs/>
              </w:rPr>
              <w:t> </w:t>
            </w:r>
            <w:r w:rsidRPr="000D267D">
              <w:rPr>
                <w:b/>
                <w:bCs/>
              </w:rPr>
              <w:t>:</w:t>
            </w:r>
            <w:r>
              <w:t xml:space="preserve"> </w:t>
            </w:r>
          </w:p>
          <w:p w14:paraId="2C84A529" w14:textId="77777777" w:rsidR="000D267D" w:rsidRPr="000A1B71" w:rsidRDefault="000D267D" w:rsidP="000D267D">
            <w:pPr>
              <w:pStyle w:val="Contenu"/>
            </w:pPr>
            <w:r w:rsidRPr="000A1B71">
              <w:t>1.</w:t>
            </w:r>
            <w:r>
              <w:rPr>
                <w:i/>
              </w:rPr>
              <w:t xml:space="preserve"> </w:t>
            </w:r>
            <w:r w:rsidRPr="000D267D">
              <w:rPr>
                <w:b/>
                <w:bCs/>
                <w:iCs/>
              </w:rPr>
              <w:t>Le</w:t>
            </w:r>
            <w:r>
              <w:rPr>
                <w:i/>
              </w:rPr>
              <w:t xml:space="preserve"> </w:t>
            </w:r>
            <w:r w:rsidRPr="000D267D">
              <w:rPr>
                <w:b/>
                <w:bCs/>
                <w:iCs/>
              </w:rPr>
              <w:t>manager</w:t>
            </w:r>
            <w:r>
              <w:rPr>
                <w:i/>
              </w:rPr>
              <w:t xml:space="preserve"> </w:t>
            </w:r>
            <w:r w:rsidRPr="000D267D">
              <w:rPr>
                <w:iCs/>
              </w:rPr>
              <w:t>ou</w:t>
            </w:r>
            <w:r>
              <w:rPr>
                <w:i/>
              </w:rPr>
              <w:t xml:space="preserve"> </w:t>
            </w:r>
            <w:r w:rsidRPr="000D267D">
              <w:rPr>
                <w:b/>
                <w:bCs/>
                <w:iCs/>
              </w:rPr>
              <w:t>le</w:t>
            </w:r>
            <w:r>
              <w:rPr>
                <w:i/>
              </w:rPr>
              <w:t xml:space="preserve"> </w:t>
            </w:r>
            <w:r w:rsidRPr="000D267D">
              <w:rPr>
                <w:b/>
                <w:bCs/>
                <w:iCs/>
              </w:rPr>
              <w:t>patron</w:t>
            </w:r>
            <w:r>
              <w:rPr>
                <w:i/>
              </w:rPr>
              <w:t xml:space="preserve"> </w:t>
            </w:r>
            <w:r w:rsidRPr="000D267D">
              <w:rPr>
                <w:iCs/>
              </w:rPr>
              <w:t>s’authentifient</w:t>
            </w:r>
            <w:r w:rsidRPr="000A1B71">
              <w:t xml:space="preserve"> via la section «</w:t>
            </w:r>
            <w:r w:rsidRPr="000A1B71">
              <w:rPr>
                <w:rFonts w:ascii="Cambria" w:hAnsi="Cambria" w:cs="Cambria"/>
              </w:rPr>
              <w:t> </w:t>
            </w:r>
            <w:r w:rsidRPr="000A1B71">
              <w:t>connexion c</w:t>
            </w:r>
            <w:r>
              <w:t>adre</w:t>
            </w:r>
            <w:r w:rsidRPr="000A1B71">
              <w:rPr>
                <w:rFonts w:ascii="Cambria" w:hAnsi="Cambria" w:cs="Cambria"/>
              </w:rPr>
              <w:t> </w:t>
            </w:r>
            <w:r w:rsidRPr="000A1B71">
              <w:t>».</w:t>
            </w:r>
          </w:p>
          <w:p w14:paraId="1902F0DE" w14:textId="79640BD6" w:rsidR="000D267D" w:rsidRDefault="000D267D" w:rsidP="000D267D">
            <w:pPr>
              <w:pStyle w:val="Contenu"/>
            </w:pPr>
            <w:r w:rsidRPr="000A1B71">
              <w:t xml:space="preserve">2. </w:t>
            </w:r>
            <w:r w:rsidRPr="0043463C">
              <w:t>Le système</w:t>
            </w:r>
            <w:r w:rsidRPr="000A1B71">
              <w:t xml:space="preserve"> re</w:t>
            </w:r>
            <w:r>
              <w:t>dirige</w:t>
            </w:r>
            <w:r w:rsidRPr="00832124">
              <w:t xml:space="preserve"> </w:t>
            </w:r>
            <w:r w:rsidRPr="00DC5C1A">
              <w:rPr>
                <w:i/>
              </w:rPr>
              <w:t xml:space="preserve">le </w:t>
            </w:r>
            <w:r>
              <w:rPr>
                <w:i/>
              </w:rPr>
              <w:t xml:space="preserve">manager ou le patron </w:t>
            </w:r>
            <w:r w:rsidRPr="00832124">
              <w:t xml:space="preserve">sur </w:t>
            </w:r>
            <w:r>
              <w:t>le tableau de bord «</w:t>
            </w:r>
            <w:r>
              <w:rPr>
                <w:rFonts w:ascii="Cambria" w:hAnsi="Cambria" w:cs="Cambria"/>
              </w:rPr>
              <w:t> </w:t>
            </w:r>
            <w:r>
              <w:t>gestion des pizzerias</w:t>
            </w:r>
            <w:r>
              <w:rPr>
                <w:rFonts w:ascii="Cambria" w:hAnsi="Cambria" w:cs="Cambria"/>
              </w:rPr>
              <w:t> </w:t>
            </w:r>
            <w:r>
              <w:t>».</w:t>
            </w:r>
          </w:p>
          <w:p w14:paraId="0E270AA7" w14:textId="77777777" w:rsidR="008522CC" w:rsidRDefault="008522CC" w:rsidP="000D267D">
            <w:pPr>
              <w:pStyle w:val="Contenu"/>
            </w:pPr>
          </w:p>
          <w:p w14:paraId="67B9C635" w14:textId="77777777" w:rsidR="003630E6" w:rsidRPr="003630E6" w:rsidRDefault="003630E6" w:rsidP="008522CC">
            <w:pPr>
              <w:pStyle w:val="Contenu"/>
              <w:shd w:val="clear" w:color="auto" w:fill="D9D9D9" w:themeFill="background1" w:themeFillShade="D9"/>
              <w:rPr>
                <w:rFonts w:ascii="Cambria" w:hAnsi="Cambria"/>
                <w:b/>
                <w:bCs/>
              </w:rPr>
            </w:pPr>
            <w:r w:rsidRPr="003630E6">
              <w:rPr>
                <w:b/>
                <w:bCs/>
              </w:rPr>
              <w:t>Les scénarios alternatifs</w:t>
            </w:r>
          </w:p>
          <w:p w14:paraId="5CF5D4E4" w14:textId="77777777" w:rsidR="003630E6" w:rsidRDefault="003630E6" w:rsidP="008522CC">
            <w:pPr>
              <w:pStyle w:val="Contenu"/>
              <w:shd w:val="clear" w:color="auto" w:fill="D9D9D9" w:themeFill="background1" w:themeFillShade="D9"/>
            </w:pPr>
            <w:r>
              <w:t xml:space="preserve">1.a </w:t>
            </w:r>
            <w:r>
              <w:rPr>
                <w:i/>
              </w:rPr>
              <w:t xml:space="preserve">Le manager ou le patron </w:t>
            </w:r>
            <w:r>
              <w:t>se trompent de section.</w:t>
            </w:r>
          </w:p>
          <w:p w14:paraId="2E2CAD1D" w14:textId="4373668F" w:rsidR="000D267D" w:rsidRDefault="003630E6" w:rsidP="008522CC">
            <w:pPr>
              <w:pStyle w:val="Contenu"/>
              <w:shd w:val="clear" w:color="auto" w:fill="D9D9D9" w:themeFill="background1" w:themeFillShade="D9"/>
            </w:pPr>
            <w:r>
              <w:t>2</w:t>
            </w:r>
            <w:r w:rsidRPr="00DE2926">
              <w:t>.</w:t>
            </w:r>
            <w:r>
              <w:t>b</w:t>
            </w:r>
            <w:r w:rsidRPr="00DE2926">
              <w:rPr>
                <w:rFonts w:ascii="Cambria" w:hAnsi="Cambria" w:cs="Cambria"/>
              </w:rPr>
              <w:t> </w:t>
            </w:r>
            <w:r>
              <w:rPr>
                <w:i/>
              </w:rPr>
              <w:t xml:space="preserve">Le manager ou le patron </w:t>
            </w:r>
            <w:r w:rsidRPr="00892DB3">
              <w:t>entre</w:t>
            </w:r>
            <w:r>
              <w:t>nt</w:t>
            </w:r>
            <w:r w:rsidRPr="00892DB3">
              <w:t xml:space="preserve"> un m</w:t>
            </w:r>
            <w:r w:rsidRPr="00BD237D">
              <w:t>auvais login et/ou mot de passe.</w:t>
            </w:r>
            <w:r w:rsidRPr="00DE2926">
              <w:rPr>
                <w:rFonts w:ascii="Cambria" w:hAnsi="Cambria" w:cs="Cambria"/>
              </w:rPr>
              <w:t> </w:t>
            </w:r>
            <w:r w:rsidRPr="00451A1D">
              <w:t>Le système</w:t>
            </w:r>
            <w:r>
              <w:t xml:space="preserve"> ne</w:t>
            </w:r>
            <w:r w:rsidRPr="000A1B71">
              <w:t xml:space="preserve"> re</w:t>
            </w:r>
            <w:r>
              <w:t>dirige pas</w:t>
            </w:r>
            <w:r w:rsidRPr="00832124">
              <w:t xml:space="preserve"> </w:t>
            </w:r>
            <w:r>
              <w:t>l</w:t>
            </w:r>
            <w:r>
              <w:rPr>
                <w:i/>
              </w:rPr>
              <w:t xml:space="preserve">e manager ou le patron </w:t>
            </w:r>
            <w:r w:rsidRPr="00832124">
              <w:t xml:space="preserve">sur </w:t>
            </w:r>
            <w:r>
              <w:t>le tableau de bord «</w:t>
            </w:r>
            <w:r>
              <w:rPr>
                <w:rFonts w:ascii="Cambria" w:hAnsi="Cambria" w:cs="Cambria"/>
              </w:rPr>
              <w:t> </w:t>
            </w:r>
            <w:r>
              <w:t>gestion des pizzerias</w:t>
            </w:r>
            <w:r>
              <w:rPr>
                <w:rFonts w:ascii="Cambria" w:hAnsi="Cambria" w:cs="Cambria"/>
              </w:rPr>
              <w:t> </w:t>
            </w:r>
            <w:r>
              <w:t>».</w:t>
            </w:r>
          </w:p>
          <w:p w14:paraId="3D3253FE" w14:textId="5C70F7EE" w:rsidR="003630E6" w:rsidRDefault="003630E6" w:rsidP="003630E6">
            <w:pPr>
              <w:pStyle w:val="Contenu"/>
            </w:pPr>
            <w:r w:rsidRPr="003630E6">
              <w:rPr>
                <w:b/>
                <w:bCs/>
              </w:rPr>
              <w:t>Fin</w:t>
            </w:r>
            <w:r w:rsidRPr="003630E6">
              <w:t xml:space="preserve"> : Scénario nominal : à l’étape 2.</w:t>
            </w:r>
          </w:p>
          <w:p w14:paraId="74E45194" w14:textId="5087F3FB" w:rsidR="003630E6" w:rsidRDefault="003630E6" w:rsidP="008522CC">
            <w:pPr>
              <w:pStyle w:val="Contenu"/>
              <w:shd w:val="clear" w:color="auto" w:fill="D9D9D9" w:themeFill="background1" w:themeFillShade="D9"/>
            </w:pPr>
            <w:r w:rsidRPr="003630E6">
              <w:rPr>
                <w:b/>
                <w:bCs/>
              </w:rPr>
              <w:t>Postconditions</w:t>
            </w:r>
            <w:r w:rsidRPr="003630E6">
              <w:t xml:space="preserve"> : Aucun</w:t>
            </w:r>
            <w:r>
              <w:t>.</w:t>
            </w:r>
          </w:p>
          <w:p w14:paraId="7B63DFE3" w14:textId="77777777" w:rsidR="008522CC" w:rsidRDefault="008522CC" w:rsidP="003630E6">
            <w:pPr>
              <w:pStyle w:val="Contenu"/>
              <w:rPr>
                <w:b/>
                <w:bCs/>
              </w:rPr>
            </w:pPr>
          </w:p>
          <w:p w14:paraId="07F1C2E2" w14:textId="189731F2" w:rsidR="003630E6" w:rsidRPr="003630E6" w:rsidRDefault="003630E6" w:rsidP="003630E6">
            <w:pPr>
              <w:pStyle w:val="Contenu"/>
              <w:rPr>
                <w:b/>
                <w:bCs/>
              </w:rPr>
            </w:pPr>
            <w:r w:rsidRPr="003630E6">
              <w:rPr>
                <w:b/>
                <w:bCs/>
              </w:rPr>
              <w:t>COMPLEMENTS</w:t>
            </w:r>
          </w:p>
          <w:p w14:paraId="60CE111F" w14:textId="77777777" w:rsidR="003630E6" w:rsidRPr="003630E6" w:rsidRDefault="003630E6" w:rsidP="003630E6">
            <w:pPr>
              <w:pStyle w:val="Contenu"/>
              <w:rPr>
                <w:b/>
                <w:bCs/>
              </w:rPr>
            </w:pPr>
            <w:r w:rsidRPr="003630E6">
              <w:rPr>
                <w:b/>
                <w:bCs/>
              </w:rPr>
              <w:t>Ergonomie</w:t>
            </w:r>
            <w:r w:rsidRPr="003630E6">
              <w:rPr>
                <w:rFonts w:ascii="Cambria" w:hAnsi="Cambria" w:cs="Cambria"/>
                <w:b/>
                <w:bCs/>
              </w:rPr>
              <w:t> </w:t>
            </w:r>
          </w:p>
          <w:p w14:paraId="0AA7B675" w14:textId="6BA93949" w:rsidR="003630E6" w:rsidRDefault="003630E6" w:rsidP="003630E6">
            <w:pPr>
              <w:pStyle w:val="Contenu"/>
            </w:pPr>
            <w:r>
              <w:t>Non communiquée.</w:t>
            </w:r>
          </w:p>
          <w:p w14:paraId="7E3F7E05" w14:textId="77777777" w:rsidR="003630E6" w:rsidRPr="003630E6" w:rsidRDefault="003630E6" w:rsidP="008522CC">
            <w:pPr>
              <w:pStyle w:val="Contenu"/>
              <w:shd w:val="clear" w:color="auto" w:fill="D9D9D9" w:themeFill="background1" w:themeFillShade="D9"/>
              <w:rPr>
                <w:b/>
                <w:bCs/>
              </w:rPr>
            </w:pPr>
            <w:r w:rsidRPr="003630E6">
              <w:rPr>
                <w:b/>
                <w:bCs/>
              </w:rPr>
              <w:t>Performance attendue</w:t>
            </w:r>
            <w:r w:rsidRPr="003630E6">
              <w:rPr>
                <w:rFonts w:ascii="Cambria" w:hAnsi="Cambria" w:cs="Cambria"/>
                <w:b/>
                <w:bCs/>
              </w:rPr>
              <w:t> </w:t>
            </w:r>
          </w:p>
          <w:p w14:paraId="5607A486" w14:textId="69EE3146" w:rsidR="003630E6" w:rsidRDefault="003630E6" w:rsidP="008522CC">
            <w:pPr>
              <w:pStyle w:val="Contenu"/>
              <w:shd w:val="clear" w:color="auto" w:fill="D9D9D9" w:themeFill="background1" w:themeFillShade="D9"/>
            </w:pPr>
            <w:r>
              <w:t>La connexion doit être rapide.</w:t>
            </w:r>
          </w:p>
          <w:p w14:paraId="70B56156" w14:textId="77777777" w:rsidR="008522CC" w:rsidRDefault="008522CC" w:rsidP="003630E6">
            <w:pPr>
              <w:pStyle w:val="Contenu"/>
              <w:rPr>
                <w:b/>
                <w:bCs/>
              </w:rPr>
            </w:pPr>
          </w:p>
          <w:p w14:paraId="1978425A" w14:textId="4190F28A" w:rsidR="003630E6" w:rsidRPr="003630E6" w:rsidRDefault="003630E6" w:rsidP="003630E6">
            <w:pPr>
              <w:pStyle w:val="Contenu"/>
              <w:rPr>
                <w:b/>
                <w:bCs/>
              </w:rPr>
            </w:pPr>
            <w:r w:rsidRPr="003630E6">
              <w:rPr>
                <w:b/>
                <w:bCs/>
              </w:rPr>
              <w:t>Problèmes non résolus</w:t>
            </w:r>
            <w:r w:rsidRPr="003630E6">
              <w:rPr>
                <w:rFonts w:ascii="Cambria" w:hAnsi="Cambria" w:cs="Cambria"/>
                <w:b/>
                <w:bCs/>
              </w:rPr>
              <w:t> </w:t>
            </w:r>
          </w:p>
          <w:p w14:paraId="71E53BA5" w14:textId="35962D3E" w:rsidR="003630E6" w:rsidRPr="003630E6" w:rsidRDefault="003630E6" w:rsidP="003630E6">
            <w:pPr>
              <w:pStyle w:val="Contenu"/>
            </w:pPr>
            <w:r>
              <w:t>Non communiqués.</w:t>
            </w:r>
          </w:p>
          <w:p w14:paraId="1D6E9096" w14:textId="20DF3623" w:rsidR="000D267D" w:rsidRDefault="000D267D" w:rsidP="007E6F7C"/>
        </w:tc>
      </w:tr>
    </w:tbl>
    <w:p w14:paraId="1742D0F8" w14:textId="3DF55646" w:rsidR="005472C2" w:rsidRDefault="005472C2" w:rsidP="007E6F7C"/>
    <w:p w14:paraId="07FB9379" w14:textId="59554CD7" w:rsidR="00BE2206" w:rsidRDefault="00BE2206" w:rsidP="007E6F7C"/>
    <w:p w14:paraId="3871C3AD" w14:textId="7F6C8914" w:rsidR="00BE2206" w:rsidRDefault="00BE2206" w:rsidP="007E6F7C"/>
    <w:p w14:paraId="01D3BE2E" w14:textId="33338C34" w:rsidR="00BE2206" w:rsidRDefault="00BE2206" w:rsidP="007E6F7C"/>
    <w:p w14:paraId="5B968826" w14:textId="38F201CE" w:rsidR="00BE2206" w:rsidRDefault="00BE2206" w:rsidP="007E6F7C"/>
    <w:p w14:paraId="373C1A2C" w14:textId="17C4D7C3" w:rsidR="00BE2206" w:rsidRDefault="00BE2206" w:rsidP="007E6F7C"/>
    <w:p w14:paraId="75961C25" w14:textId="1AC29C26" w:rsidR="00BE2206" w:rsidRDefault="00BE2206" w:rsidP="007E6F7C"/>
    <w:p w14:paraId="36ED1614" w14:textId="4074C08D" w:rsidR="00BE2206" w:rsidRDefault="00BE2206" w:rsidP="007E6F7C"/>
    <w:p w14:paraId="5A0BBF68" w14:textId="0FBADEFD" w:rsidR="00BE2206" w:rsidRDefault="00BE2206" w:rsidP="007E6F7C"/>
    <w:p w14:paraId="0F093A19" w14:textId="70068EAC" w:rsidR="00BE2206" w:rsidRDefault="00BE2206" w:rsidP="007E6F7C"/>
    <w:p w14:paraId="469C4229" w14:textId="73A30B76" w:rsidR="00BE2206" w:rsidRDefault="00BE2206" w:rsidP="007E6F7C"/>
    <w:p w14:paraId="50FBB5A3" w14:textId="63740D26" w:rsidR="00BE2206" w:rsidRDefault="00BE2206" w:rsidP="007E6F7C"/>
    <w:p w14:paraId="762949F6" w14:textId="2907566F" w:rsidR="00BE2206" w:rsidRDefault="00BE2206" w:rsidP="007E6F7C"/>
    <w:p w14:paraId="198BA1BD" w14:textId="1CC89918" w:rsidR="00BE2206" w:rsidRDefault="00BE2206" w:rsidP="007E6F7C"/>
    <w:p w14:paraId="56A5E17E" w14:textId="34C88C52" w:rsidR="00BE2206" w:rsidRDefault="00BE2206" w:rsidP="007E6F7C"/>
    <w:p w14:paraId="20C0F264" w14:textId="77777777" w:rsidR="00BE2206" w:rsidRPr="007C627A" w:rsidRDefault="00BE2206" w:rsidP="007C627A">
      <w:pPr>
        <w:pStyle w:val="Titre2"/>
        <w:numPr>
          <w:ilvl w:val="0"/>
          <w:numId w:val="9"/>
        </w:numPr>
      </w:pPr>
      <w:bookmarkStart w:id="45" w:name="_Toc534885743"/>
      <w:bookmarkStart w:id="46" w:name="_Toc40366456"/>
      <w:bookmarkStart w:id="47" w:name="_Toc40372262"/>
      <w:r w:rsidRPr="007C627A">
        <w:t>Étude des interactions entre acteurs</w:t>
      </w:r>
      <w:bookmarkEnd w:id="45"/>
      <w:bookmarkEnd w:id="46"/>
      <w:bookmarkEnd w:id="47"/>
    </w:p>
    <w:p w14:paraId="251FA3FF" w14:textId="77777777" w:rsidR="00BE2206" w:rsidRPr="007C627A" w:rsidRDefault="00BE2206" w:rsidP="00D6391C">
      <w:pPr>
        <w:pStyle w:val="Titre6"/>
        <w:numPr>
          <w:ilvl w:val="0"/>
          <w:numId w:val="22"/>
        </w:numPr>
        <w:rPr>
          <w:lang w:eastAsia="fr-FR"/>
        </w:rPr>
      </w:pPr>
      <w:bookmarkStart w:id="48" w:name="_Toc534885744"/>
      <w:bookmarkStart w:id="49" w:name="_Toc40372263"/>
      <w:r w:rsidRPr="007C627A">
        <w:rPr>
          <w:lang w:eastAsia="fr-FR"/>
        </w:rPr>
        <w:t>Le diagramme de séquence</w:t>
      </w:r>
      <w:bookmarkEnd w:id="48"/>
      <w:bookmarkEnd w:id="49"/>
    </w:p>
    <w:p w14:paraId="49E333EB" w14:textId="77777777" w:rsidR="00BE2206" w:rsidRPr="009436A0" w:rsidRDefault="00BE2206" w:rsidP="00BE2206">
      <w:pPr>
        <w:pStyle w:val="Contenu"/>
        <w:rPr>
          <w:rFonts w:cstheme="minorHAnsi"/>
        </w:rPr>
      </w:pPr>
    </w:p>
    <w:p w14:paraId="2C4BA6BF" w14:textId="77777777" w:rsidR="00BE2206" w:rsidRPr="009436A0" w:rsidRDefault="00BE2206" w:rsidP="00BE2206">
      <w:pPr>
        <w:pStyle w:val="Contenu"/>
        <w:rPr>
          <w:rFonts w:cstheme="minorHAnsi"/>
        </w:rPr>
      </w:pPr>
      <w:r w:rsidRPr="009436A0">
        <w:rPr>
          <w:rFonts w:cstheme="minorHAnsi"/>
        </w:rPr>
        <w:t>Le diagramme de séquence est la représentation graphique des interactions entre les acteurs et le système selon un ordre chronologique.</w:t>
      </w:r>
    </w:p>
    <w:p w14:paraId="6D48C833" w14:textId="77777777" w:rsidR="00BE2206" w:rsidRPr="009436A0" w:rsidRDefault="00BE2206" w:rsidP="00BE2206">
      <w:pPr>
        <w:pStyle w:val="Contenu"/>
        <w:rPr>
          <w:rFonts w:cstheme="minorHAnsi"/>
        </w:rPr>
      </w:pPr>
    </w:p>
    <w:p w14:paraId="145977A1" w14:textId="7D59C792" w:rsidR="00F310D5" w:rsidRDefault="00BE2206" w:rsidP="006C300F">
      <w:pPr>
        <w:pStyle w:val="Contenu"/>
        <w:rPr>
          <w:rFonts w:cstheme="minorHAnsi"/>
        </w:rPr>
      </w:pPr>
      <w:r w:rsidRPr="009436A0">
        <w:rPr>
          <w:rFonts w:cstheme="minorHAnsi"/>
        </w:rPr>
        <w:t xml:space="preserve">Le diagramme de séquence illustre bien que </w:t>
      </w:r>
      <w:proofErr w:type="gramStart"/>
      <w:r w:rsidR="009436A0" w:rsidRPr="009436A0">
        <w:rPr>
          <w:rFonts w:cstheme="minorHAnsi"/>
        </w:rPr>
        <w:t>c</w:t>
      </w:r>
      <w:r w:rsidR="00AD3564">
        <w:rPr>
          <w:rFonts w:cstheme="minorHAnsi"/>
        </w:rPr>
        <w:t>’est</w:t>
      </w:r>
      <w:proofErr w:type="gramEnd"/>
      <w:r w:rsidR="00AD3564">
        <w:rPr>
          <w:rFonts w:cstheme="minorHAnsi"/>
        </w:rPr>
        <w:t xml:space="preserve"> le</w:t>
      </w:r>
      <w:r w:rsidRPr="009436A0">
        <w:rPr>
          <w:rFonts w:cstheme="minorHAnsi"/>
        </w:rPr>
        <w:t xml:space="preserve"> client qui est à l’origine de la création d’une commande. Après avoir cherché un restaurant aux alentours sur une application telle Google </w:t>
      </w:r>
      <w:proofErr w:type="spellStart"/>
      <w:r w:rsidRPr="009436A0">
        <w:rPr>
          <w:rFonts w:cstheme="minorHAnsi"/>
        </w:rPr>
        <w:t>Maps</w:t>
      </w:r>
      <w:proofErr w:type="spellEnd"/>
      <w:r w:rsidRPr="009436A0">
        <w:rPr>
          <w:rFonts w:cstheme="minorHAnsi"/>
        </w:rPr>
        <w:t>, le système renvoie une liste de suggestions. Parmi ces suggestions, il y aura OC Pizza. Après avoir cliqué sur le lien hypertexte pour accéder au site web du restaurant, il désire consulter les produits. Une requête est envoyée au système, et celui-ci renvoie la liste des produits disponibles. Le client constitue ensuite son panier, s’identifie. Le système communique avec la base de données, pour vérifier de l’authenticité de l’identifiant et du mot de passe. En étant connecte, il peut ensuite passer sa commande et régler. C’est alors le système bancaire qui se charge de l’authenticité des coordonn</w:t>
      </w:r>
      <w:r w:rsidR="00C04780">
        <w:rPr>
          <w:rFonts w:cstheme="minorHAnsi"/>
        </w:rPr>
        <w:t>é</w:t>
      </w:r>
      <w:r w:rsidR="005F32FE">
        <w:rPr>
          <w:rFonts w:cstheme="minorHAnsi"/>
        </w:rPr>
        <w:t>e</w:t>
      </w:r>
      <w:r w:rsidRPr="009436A0">
        <w:rPr>
          <w:rFonts w:cstheme="minorHAnsi"/>
        </w:rPr>
        <w:t xml:space="preserve">s bancaires rentrées. Le système de notification informe le client que son paiement a été accepté et le statut de la commande est actualisé. Le pizzaiolo reçoit cette commande sur le tableau des commandes. Après que la commande </w:t>
      </w:r>
      <w:proofErr w:type="gramStart"/>
      <w:r w:rsidRPr="009436A0">
        <w:rPr>
          <w:rFonts w:cstheme="minorHAnsi"/>
        </w:rPr>
        <w:t>ait</w:t>
      </w:r>
      <w:proofErr w:type="gramEnd"/>
      <w:r w:rsidRPr="009436A0">
        <w:rPr>
          <w:rFonts w:cstheme="minorHAnsi"/>
        </w:rPr>
        <w:t xml:space="preserve"> été préparée par le pizzaiolo, une notification est envoyée au livreur pour venir la récupérer ainsi qu’au client qui voit que sa commande est en cours de livraison. </w:t>
      </w:r>
    </w:p>
    <w:p w14:paraId="69FE3C44" w14:textId="2A814B51" w:rsidR="006C300F" w:rsidRDefault="006C300F" w:rsidP="006C300F">
      <w:pPr>
        <w:pStyle w:val="Contenu"/>
        <w:rPr>
          <w:rFonts w:cstheme="minorHAnsi"/>
        </w:rPr>
      </w:pPr>
    </w:p>
    <w:p w14:paraId="3D332A95" w14:textId="6EF56CE5" w:rsidR="006C300F" w:rsidRDefault="006C300F" w:rsidP="006C300F">
      <w:pPr>
        <w:pStyle w:val="Contenu"/>
        <w:rPr>
          <w:rFonts w:cstheme="minorHAnsi"/>
        </w:rPr>
      </w:pPr>
    </w:p>
    <w:p w14:paraId="585F7411" w14:textId="60F49926" w:rsidR="006C300F" w:rsidRDefault="006C300F" w:rsidP="006C300F">
      <w:pPr>
        <w:pStyle w:val="Contenu"/>
        <w:rPr>
          <w:rFonts w:cstheme="minorHAnsi"/>
        </w:rPr>
      </w:pPr>
    </w:p>
    <w:p w14:paraId="22A43301" w14:textId="10456BEF" w:rsidR="006C300F" w:rsidRDefault="006C300F" w:rsidP="006C300F">
      <w:pPr>
        <w:pStyle w:val="Contenu"/>
        <w:rPr>
          <w:rFonts w:cstheme="minorHAnsi"/>
        </w:rPr>
      </w:pPr>
    </w:p>
    <w:p w14:paraId="524A56A3" w14:textId="08EA8881" w:rsidR="006C300F" w:rsidRDefault="006C300F" w:rsidP="006C300F">
      <w:pPr>
        <w:pStyle w:val="Contenu"/>
        <w:rPr>
          <w:rFonts w:cstheme="minorHAnsi"/>
        </w:rPr>
      </w:pPr>
    </w:p>
    <w:p w14:paraId="288375CF" w14:textId="564B61D6" w:rsidR="006C300F" w:rsidRDefault="006C300F" w:rsidP="006C300F">
      <w:pPr>
        <w:pStyle w:val="Contenu"/>
        <w:rPr>
          <w:rFonts w:cstheme="minorHAnsi"/>
        </w:rPr>
      </w:pPr>
    </w:p>
    <w:p w14:paraId="24F52E34" w14:textId="6CFA4419" w:rsidR="006C300F" w:rsidRDefault="006C300F" w:rsidP="006C300F">
      <w:pPr>
        <w:pStyle w:val="Contenu"/>
        <w:rPr>
          <w:rFonts w:cstheme="minorHAnsi"/>
        </w:rPr>
      </w:pPr>
    </w:p>
    <w:p w14:paraId="581370A9" w14:textId="7CD5EDB7" w:rsidR="006C300F" w:rsidRDefault="006C300F" w:rsidP="006C300F">
      <w:pPr>
        <w:pStyle w:val="Contenu"/>
        <w:rPr>
          <w:rFonts w:cstheme="minorHAnsi"/>
        </w:rPr>
      </w:pPr>
    </w:p>
    <w:p w14:paraId="360D7C05" w14:textId="3E5B8D14" w:rsidR="006C300F" w:rsidRDefault="006C300F" w:rsidP="006C300F">
      <w:pPr>
        <w:pStyle w:val="Contenu"/>
        <w:rPr>
          <w:rFonts w:cstheme="minorHAnsi"/>
        </w:rPr>
      </w:pPr>
    </w:p>
    <w:p w14:paraId="59401A1F" w14:textId="0B36F9A5" w:rsidR="006C300F" w:rsidRDefault="006C300F" w:rsidP="006C300F">
      <w:pPr>
        <w:pStyle w:val="Contenu"/>
        <w:rPr>
          <w:rFonts w:cstheme="minorHAnsi"/>
        </w:rPr>
      </w:pPr>
    </w:p>
    <w:p w14:paraId="5713F55F" w14:textId="33B933D3" w:rsidR="006C300F" w:rsidRDefault="006C300F" w:rsidP="006C300F">
      <w:pPr>
        <w:pStyle w:val="Contenu"/>
        <w:rPr>
          <w:rFonts w:cstheme="minorHAnsi"/>
        </w:rPr>
      </w:pPr>
    </w:p>
    <w:p w14:paraId="6305F839" w14:textId="771082FD" w:rsidR="006C300F" w:rsidRDefault="006C300F" w:rsidP="006C300F">
      <w:pPr>
        <w:pStyle w:val="Contenu"/>
        <w:rPr>
          <w:rFonts w:cstheme="minorHAnsi"/>
        </w:rPr>
      </w:pPr>
    </w:p>
    <w:p w14:paraId="4F7E0D69" w14:textId="31D54565" w:rsidR="006C300F" w:rsidRDefault="006C300F" w:rsidP="006C300F">
      <w:pPr>
        <w:pStyle w:val="Contenu"/>
        <w:rPr>
          <w:rFonts w:cstheme="minorHAnsi"/>
        </w:rPr>
      </w:pPr>
    </w:p>
    <w:p w14:paraId="5DD3FBC5" w14:textId="286EAABB" w:rsidR="006C300F" w:rsidRDefault="006C300F" w:rsidP="006C300F">
      <w:pPr>
        <w:pStyle w:val="Contenu"/>
        <w:rPr>
          <w:rFonts w:cstheme="minorHAnsi"/>
        </w:rPr>
      </w:pPr>
    </w:p>
    <w:p w14:paraId="38988C92" w14:textId="4F557F33" w:rsidR="006C300F" w:rsidRDefault="006C300F" w:rsidP="006C300F">
      <w:pPr>
        <w:pStyle w:val="Contenu"/>
        <w:rPr>
          <w:rFonts w:cstheme="minorHAnsi"/>
        </w:rPr>
      </w:pPr>
    </w:p>
    <w:p w14:paraId="1DFDB048" w14:textId="28606B16" w:rsidR="006C300F" w:rsidRDefault="006C300F" w:rsidP="006C300F">
      <w:pPr>
        <w:pStyle w:val="Contenu"/>
        <w:rPr>
          <w:rFonts w:cstheme="minorHAnsi"/>
        </w:rPr>
      </w:pPr>
    </w:p>
    <w:p w14:paraId="15F8F5EC" w14:textId="77777777" w:rsidR="006C300F" w:rsidRDefault="006C300F" w:rsidP="006C300F">
      <w:pPr>
        <w:pStyle w:val="Contenu"/>
        <w:rPr>
          <w:rFonts w:cstheme="minorHAnsi"/>
        </w:rPr>
      </w:pPr>
    </w:p>
    <w:p w14:paraId="105D9C36" w14:textId="3FC7971B" w:rsidR="006C300F" w:rsidRDefault="006C300F" w:rsidP="006C300F">
      <w:pPr>
        <w:pStyle w:val="Contenu"/>
        <w:rPr>
          <w:rFonts w:cstheme="minorHAnsi"/>
          <w:noProof/>
        </w:rPr>
      </w:pPr>
      <w:r>
        <w:rPr>
          <w:rFonts w:cstheme="minorHAnsi"/>
          <w:noProof/>
        </w:rPr>
        <w:drawing>
          <wp:inline distT="0" distB="0" distL="0" distR="0" wp14:anchorId="3ED35846" wp14:editId="62CE7018">
            <wp:extent cx="6371590" cy="4839335"/>
            <wp:effectExtent l="0" t="0" r="0" b="0"/>
            <wp:docPr id="26" name="Image 2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12).jpg"/>
                    <pic:cNvPicPr/>
                  </pic:nvPicPr>
                  <pic:blipFill>
                    <a:blip r:embed="rId21">
                      <a:extLst>
                        <a:ext uri="{28A0092B-C50C-407E-A947-70E740481C1C}">
                          <a14:useLocalDpi xmlns:a14="http://schemas.microsoft.com/office/drawing/2010/main" val="0"/>
                        </a:ext>
                      </a:extLst>
                    </a:blip>
                    <a:stretch>
                      <a:fillRect/>
                    </a:stretch>
                  </pic:blipFill>
                  <pic:spPr>
                    <a:xfrm>
                      <a:off x="0" y="0"/>
                      <a:ext cx="6371590" cy="4839335"/>
                    </a:xfrm>
                    <a:prstGeom prst="rect">
                      <a:avLst/>
                    </a:prstGeom>
                  </pic:spPr>
                </pic:pic>
              </a:graphicData>
            </a:graphic>
          </wp:inline>
        </w:drawing>
      </w:r>
    </w:p>
    <w:p w14:paraId="66FCBC99" w14:textId="08DC38F7" w:rsidR="00E80C6E" w:rsidRPr="00E80C6E" w:rsidRDefault="00E80C6E" w:rsidP="00E80C6E"/>
    <w:p w14:paraId="0382071E" w14:textId="2E57C3E5" w:rsidR="00E80C6E" w:rsidRPr="00E80C6E" w:rsidRDefault="00E80C6E" w:rsidP="00E80C6E"/>
    <w:p w14:paraId="7802F24B" w14:textId="241619BD" w:rsidR="00E80C6E" w:rsidRPr="00E80C6E" w:rsidRDefault="00E80C6E" w:rsidP="00E80C6E"/>
    <w:p w14:paraId="7EE6301D" w14:textId="5FD0BB2D" w:rsidR="00E80C6E" w:rsidRDefault="00E80C6E" w:rsidP="00E80C6E">
      <w:pPr>
        <w:rPr>
          <w:rFonts w:cstheme="minorHAnsi"/>
          <w:b w:val="0"/>
          <w:noProof/>
        </w:rPr>
      </w:pPr>
    </w:p>
    <w:p w14:paraId="65A983E3" w14:textId="333593CD" w:rsidR="00E80C6E" w:rsidRDefault="00E80C6E" w:rsidP="00E80C6E">
      <w:pPr>
        <w:ind w:firstLine="720"/>
      </w:pPr>
    </w:p>
    <w:p w14:paraId="2973EE60" w14:textId="5F8C969D" w:rsidR="00E80C6E" w:rsidRDefault="00E80C6E" w:rsidP="00E80C6E">
      <w:pPr>
        <w:ind w:firstLine="720"/>
      </w:pPr>
    </w:p>
    <w:p w14:paraId="2F7AF8A7" w14:textId="1BA1DC90" w:rsidR="00E80C6E" w:rsidRDefault="00E80C6E" w:rsidP="00E80C6E">
      <w:pPr>
        <w:ind w:firstLine="720"/>
      </w:pPr>
    </w:p>
    <w:p w14:paraId="2B973523" w14:textId="62DE5BBA" w:rsidR="00E80C6E" w:rsidRDefault="00E80C6E" w:rsidP="00E80C6E">
      <w:pPr>
        <w:ind w:firstLine="720"/>
      </w:pPr>
    </w:p>
    <w:p w14:paraId="390ABFD0" w14:textId="77777777" w:rsidR="00241A9D" w:rsidRDefault="00241A9D" w:rsidP="00241A9D">
      <w:pPr>
        <w:pStyle w:val="Titre2"/>
        <w:rPr>
          <w:lang w:eastAsia="fr-FR"/>
        </w:rPr>
      </w:pPr>
      <w:bookmarkStart w:id="50" w:name="_Toc534885745"/>
    </w:p>
    <w:p w14:paraId="3BB4ED9B" w14:textId="4C21C089" w:rsidR="00241A9D" w:rsidRDefault="00241A9D" w:rsidP="00241A9D">
      <w:pPr>
        <w:pStyle w:val="Titre2"/>
        <w:numPr>
          <w:ilvl w:val="0"/>
          <w:numId w:val="9"/>
        </w:numPr>
        <w:rPr>
          <w:lang w:eastAsia="fr-FR"/>
        </w:rPr>
      </w:pPr>
      <w:bookmarkStart w:id="51" w:name="_Toc40372264"/>
      <w:r w:rsidRPr="00FE1CD9">
        <w:rPr>
          <w:lang w:eastAsia="fr-FR"/>
        </w:rPr>
        <w:t>Cycle de vie d’une commande</w:t>
      </w:r>
      <w:bookmarkEnd w:id="50"/>
      <w:bookmarkEnd w:id="51"/>
    </w:p>
    <w:p w14:paraId="5CCA6541" w14:textId="7854BCAF" w:rsidR="00241A9D" w:rsidRDefault="00241A9D" w:rsidP="00241A9D">
      <w:pPr>
        <w:pStyle w:val="Titre6"/>
        <w:numPr>
          <w:ilvl w:val="0"/>
          <w:numId w:val="33"/>
        </w:numPr>
        <w:rPr>
          <w:lang w:eastAsia="fr-FR"/>
        </w:rPr>
      </w:pPr>
      <w:bookmarkStart w:id="52" w:name="_Toc534885746"/>
      <w:bookmarkStart w:id="53" w:name="_Toc40372265"/>
      <w:r w:rsidRPr="00CA58B2">
        <w:rPr>
          <w:lang w:eastAsia="fr-FR"/>
        </w:rPr>
        <w:t>Le diagramme d’activité</w:t>
      </w:r>
      <w:r>
        <w:rPr>
          <w:lang w:eastAsia="fr-FR"/>
        </w:rPr>
        <w:t xml:space="preserve"> interface web client</w:t>
      </w:r>
      <w:bookmarkEnd w:id="52"/>
      <w:bookmarkEnd w:id="53"/>
    </w:p>
    <w:p w14:paraId="65D78540" w14:textId="77777777" w:rsidR="00241A9D" w:rsidRPr="00241A9D" w:rsidRDefault="00241A9D" w:rsidP="00241A9D">
      <w:pPr>
        <w:rPr>
          <w:lang w:eastAsia="fr-FR"/>
        </w:rPr>
      </w:pPr>
    </w:p>
    <w:p w14:paraId="45E42774" w14:textId="77777777" w:rsidR="00241A9D" w:rsidRPr="00241A9D" w:rsidRDefault="00241A9D" w:rsidP="00241A9D">
      <w:pPr>
        <w:rPr>
          <w:lang w:eastAsia="fr-FR"/>
        </w:rPr>
      </w:pPr>
    </w:p>
    <w:p w14:paraId="2B5C88CD" w14:textId="474F1FAF" w:rsidR="00E80C6E" w:rsidRDefault="00280C43" w:rsidP="00E80C6E">
      <w:pPr>
        <w:ind w:firstLine="720"/>
        <w:rPr>
          <w:noProof/>
        </w:rPr>
      </w:pPr>
      <w:r>
        <w:rPr>
          <w:noProof/>
        </w:rPr>
        <w:t xml:space="preserve">         </w:t>
      </w:r>
      <w:r w:rsidR="00241A9D">
        <w:rPr>
          <w:noProof/>
        </w:rPr>
        <w:drawing>
          <wp:inline distT="0" distB="0" distL="0" distR="0" wp14:anchorId="58656FDC" wp14:editId="092EFD33">
            <wp:extent cx="4215765" cy="6984459"/>
            <wp:effectExtent l="0" t="0" r="0" b="6985"/>
            <wp:docPr id="4" name="Image 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Activities.png"/>
                    <pic:cNvPicPr/>
                  </pic:nvPicPr>
                  <pic:blipFill>
                    <a:blip r:embed="rId22">
                      <a:extLst>
                        <a:ext uri="{28A0092B-C50C-407E-A947-70E740481C1C}">
                          <a14:useLocalDpi xmlns:a14="http://schemas.microsoft.com/office/drawing/2010/main" val="0"/>
                        </a:ext>
                      </a:extLst>
                    </a:blip>
                    <a:stretch>
                      <a:fillRect/>
                    </a:stretch>
                  </pic:blipFill>
                  <pic:spPr>
                    <a:xfrm>
                      <a:off x="0" y="0"/>
                      <a:ext cx="4255510" cy="7050307"/>
                    </a:xfrm>
                    <a:prstGeom prst="rect">
                      <a:avLst/>
                    </a:prstGeom>
                  </pic:spPr>
                </pic:pic>
              </a:graphicData>
            </a:graphic>
          </wp:inline>
        </w:drawing>
      </w:r>
    </w:p>
    <w:p w14:paraId="21E9411F" w14:textId="79065656" w:rsidR="004840F1" w:rsidRDefault="004840F1" w:rsidP="004840F1">
      <w:pPr>
        <w:jc w:val="center"/>
      </w:pPr>
    </w:p>
    <w:p w14:paraId="57BBD67B" w14:textId="77777777" w:rsidR="004840F1" w:rsidRDefault="004840F1" w:rsidP="004840F1">
      <w:pPr>
        <w:pStyle w:val="Titre6"/>
        <w:rPr>
          <w:lang w:eastAsia="fr-FR"/>
        </w:rPr>
      </w:pPr>
      <w:bookmarkStart w:id="54" w:name="_Toc534885747"/>
    </w:p>
    <w:p w14:paraId="54E06641" w14:textId="77777777" w:rsidR="004840F1" w:rsidRDefault="004840F1" w:rsidP="004840F1">
      <w:pPr>
        <w:pStyle w:val="Titre6"/>
        <w:ind w:left="360"/>
        <w:rPr>
          <w:lang w:eastAsia="fr-FR"/>
        </w:rPr>
      </w:pPr>
    </w:p>
    <w:p w14:paraId="5D326EA0" w14:textId="5C200EB0" w:rsidR="004840F1" w:rsidRDefault="004840F1" w:rsidP="004840F1">
      <w:pPr>
        <w:pStyle w:val="Titre6"/>
        <w:numPr>
          <w:ilvl w:val="0"/>
          <w:numId w:val="33"/>
        </w:numPr>
        <w:rPr>
          <w:lang w:eastAsia="fr-FR"/>
        </w:rPr>
      </w:pPr>
      <w:bookmarkStart w:id="55" w:name="_Toc40372266"/>
      <w:r w:rsidRPr="00660ADB">
        <w:rPr>
          <w:lang w:eastAsia="fr-FR"/>
        </w:rPr>
        <w:t>Le diagramme d’activité</w:t>
      </w:r>
      <w:r>
        <w:rPr>
          <w:lang w:eastAsia="fr-FR"/>
        </w:rPr>
        <w:t xml:space="preserve"> interface web restaurant</w:t>
      </w:r>
      <w:bookmarkEnd w:id="54"/>
      <w:bookmarkEnd w:id="55"/>
    </w:p>
    <w:p w14:paraId="20467D4A" w14:textId="4B413CFD" w:rsidR="004840F1" w:rsidRDefault="004840F1" w:rsidP="004840F1">
      <w:pPr>
        <w:rPr>
          <w:lang w:eastAsia="fr-FR"/>
        </w:rPr>
      </w:pPr>
    </w:p>
    <w:p w14:paraId="20CD817A" w14:textId="77777777" w:rsidR="004840F1" w:rsidRPr="004840F1" w:rsidRDefault="004840F1" w:rsidP="004840F1">
      <w:pPr>
        <w:rPr>
          <w:lang w:eastAsia="fr-FR"/>
        </w:rPr>
      </w:pPr>
    </w:p>
    <w:p w14:paraId="0BB6D7A7" w14:textId="72B6AE4C" w:rsidR="004840F1" w:rsidRDefault="002671FF" w:rsidP="004840F1">
      <w:r>
        <w:t xml:space="preserve">                                </w:t>
      </w:r>
      <w:r w:rsidR="004840F1">
        <w:rPr>
          <w:noProof/>
        </w:rPr>
        <w:drawing>
          <wp:inline distT="0" distB="0" distL="0" distR="0" wp14:anchorId="5AABFF3B" wp14:editId="24039C7F">
            <wp:extent cx="4224655" cy="6684579"/>
            <wp:effectExtent l="0" t="0" r="4445" b="2540"/>
            <wp:docPr id="20" name="Image 2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webRestau.png"/>
                    <pic:cNvPicPr/>
                  </pic:nvPicPr>
                  <pic:blipFill>
                    <a:blip r:embed="rId23">
                      <a:extLst>
                        <a:ext uri="{28A0092B-C50C-407E-A947-70E740481C1C}">
                          <a14:useLocalDpi xmlns:a14="http://schemas.microsoft.com/office/drawing/2010/main" val="0"/>
                        </a:ext>
                      </a:extLst>
                    </a:blip>
                    <a:stretch>
                      <a:fillRect/>
                    </a:stretch>
                  </pic:blipFill>
                  <pic:spPr>
                    <a:xfrm>
                      <a:off x="0" y="0"/>
                      <a:ext cx="4341720" cy="6869809"/>
                    </a:xfrm>
                    <a:prstGeom prst="rect">
                      <a:avLst/>
                    </a:prstGeom>
                  </pic:spPr>
                </pic:pic>
              </a:graphicData>
            </a:graphic>
          </wp:inline>
        </w:drawing>
      </w:r>
    </w:p>
    <w:p w14:paraId="6A74F14E" w14:textId="39977D7E" w:rsidR="004840F1" w:rsidRDefault="002671FF" w:rsidP="004840F1">
      <w:r>
        <w:t xml:space="preserve"> </w:t>
      </w:r>
    </w:p>
    <w:p w14:paraId="5593645A" w14:textId="127DA584" w:rsidR="004840F1" w:rsidRDefault="004840F1" w:rsidP="004840F1"/>
    <w:p w14:paraId="7943841A" w14:textId="2E2FE0C4" w:rsidR="004840F1" w:rsidRDefault="004840F1" w:rsidP="004840F1"/>
    <w:p w14:paraId="682E1D84" w14:textId="77777777" w:rsidR="004840F1" w:rsidRDefault="004840F1" w:rsidP="004840F1">
      <w:pPr>
        <w:pStyle w:val="Titre6"/>
        <w:rPr>
          <w:lang w:eastAsia="fr-FR"/>
        </w:rPr>
      </w:pPr>
      <w:bookmarkStart w:id="56" w:name="_Toc534885748"/>
    </w:p>
    <w:p w14:paraId="2A051580" w14:textId="6A49070B" w:rsidR="004840F1" w:rsidRDefault="004840F1" w:rsidP="004840F1">
      <w:pPr>
        <w:pStyle w:val="Titre6"/>
        <w:numPr>
          <w:ilvl w:val="0"/>
          <w:numId w:val="33"/>
        </w:numPr>
        <w:rPr>
          <w:lang w:eastAsia="fr-FR"/>
        </w:rPr>
      </w:pPr>
      <w:bookmarkStart w:id="57" w:name="_Toc40372267"/>
      <w:r w:rsidRPr="00660ADB">
        <w:rPr>
          <w:lang w:eastAsia="fr-FR"/>
        </w:rPr>
        <w:t>Le diagramme d’activité</w:t>
      </w:r>
      <w:r>
        <w:rPr>
          <w:lang w:eastAsia="fr-FR"/>
        </w:rPr>
        <w:t xml:space="preserve"> récapitulatif</w:t>
      </w:r>
      <w:bookmarkEnd w:id="56"/>
      <w:bookmarkEnd w:id="57"/>
    </w:p>
    <w:p w14:paraId="7DCE9AD6" w14:textId="383A8321" w:rsidR="004840F1" w:rsidRDefault="002671FF" w:rsidP="004840F1">
      <w:r>
        <w:t xml:space="preserve">        </w:t>
      </w:r>
      <w:r w:rsidR="00301B08">
        <w:rPr>
          <w:noProof/>
        </w:rPr>
        <w:drawing>
          <wp:inline distT="0" distB="0" distL="0" distR="0" wp14:anchorId="34097535" wp14:editId="1BA05E3F">
            <wp:extent cx="5528603" cy="8427539"/>
            <wp:effectExtent l="0" t="0" r="0" b="0"/>
            <wp:docPr id="23" name="Image 2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e d'activités.jpg"/>
                    <pic:cNvPicPr/>
                  </pic:nvPicPr>
                  <pic:blipFill>
                    <a:blip r:embed="rId24">
                      <a:extLst>
                        <a:ext uri="{28A0092B-C50C-407E-A947-70E740481C1C}">
                          <a14:useLocalDpi xmlns:a14="http://schemas.microsoft.com/office/drawing/2010/main" val="0"/>
                        </a:ext>
                      </a:extLst>
                    </a:blip>
                    <a:stretch>
                      <a:fillRect/>
                    </a:stretch>
                  </pic:blipFill>
                  <pic:spPr>
                    <a:xfrm>
                      <a:off x="0" y="0"/>
                      <a:ext cx="5539755" cy="8444539"/>
                    </a:xfrm>
                    <a:prstGeom prst="rect">
                      <a:avLst/>
                    </a:prstGeom>
                  </pic:spPr>
                </pic:pic>
              </a:graphicData>
            </a:graphic>
          </wp:inline>
        </w:drawing>
      </w:r>
    </w:p>
    <w:p w14:paraId="76D2E0AA" w14:textId="19A1B2ED" w:rsidR="00301B08" w:rsidRDefault="00301B08" w:rsidP="00301B08">
      <w:pPr>
        <w:pStyle w:val="Titre6"/>
        <w:numPr>
          <w:ilvl w:val="0"/>
          <w:numId w:val="33"/>
        </w:numPr>
      </w:pPr>
      <w:bookmarkStart w:id="58" w:name="_Toc40372268"/>
      <w:r>
        <w:lastRenderedPageBreak/>
        <w:t>Conclusion</w:t>
      </w:r>
      <w:bookmarkEnd w:id="58"/>
    </w:p>
    <w:p w14:paraId="6B59FFD8" w14:textId="76B8E1D3" w:rsidR="00301B08" w:rsidRDefault="00301B08" w:rsidP="00301B08"/>
    <w:p w14:paraId="255E9516" w14:textId="77777777" w:rsidR="00301B08" w:rsidRPr="00301B08" w:rsidRDefault="00301B08" w:rsidP="00301B08">
      <w:pPr>
        <w:pStyle w:val="Contenu"/>
        <w:rPr>
          <w:rFonts w:cstheme="minorHAnsi"/>
          <w:sz w:val="32"/>
          <w:szCs w:val="32"/>
        </w:rPr>
      </w:pPr>
      <w:r w:rsidRPr="00301B08">
        <w:rPr>
          <w:rFonts w:cstheme="minorHAnsi"/>
          <w:sz w:val="32"/>
          <w:szCs w:val="32"/>
        </w:rPr>
        <w:t>Le diagramme d’activité illustre le cycle de vie d’une commande client de votre chaine de restaurants ainsi que les différentes étapes à réaliser pour chaque acteur.</w:t>
      </w:r>
    </w:p>
    <w:p w14:paraId="2DBC4C45" w14:textId="4CB13810" w:rsidR="00301B08" w:rsidRPr="00301B08" w:rsidRDefault="00301B08" w:rsidP="00301B08">
      <w:pPr>
        <w:pStyle w:val="Contenu"/>
        <w:rPr>
          <w:rFonts w:cstheme="minorHAnsi"/>
          <w:sz w:val="32"/>
          <w:szCs w:val="32"/>
        </w:rPr>
      </w:pPr>
      <w:r w:rsidRPr="00301B08">
        <w:rPr>
          <w:rFonts w:eastAsia="Heiti TC Medium" w:cstheme="minorHAnsi"/>
          <w:sz w:val="32"/>
          <w:szCs w:val="32"/>
        </w:rPr>
        <w:t>Le diagramme d’activité récapitulatif met bien en évidence que le point de départ de la commande est le client ou l’</w:t>
      </w:r>
      <w:proofErr w:type="spellStart"/>
      <w:r w:rsidRPr="00301B08">
        <w:rPr>
          <w:rFonts w:eastAsia="Heiti TC Medium" w:cstheme="minorHAnsi"/>
          <w:sz w:val="32"/>
          <w:szCs w:val="32"/>
        </w:rPr>
        <w:t>employé-e</w:t>
      </w:r>
      <w:proofErr w:type="spellEnd"/>
      <w:r w:rsidRPr="00301B08">
        <w:rPr>
          <w:rFonts w:eastAsia="Heiti TC Medium" w:cstheme="minorHAnsi"/>
          <w:sz w:val="32"/>
          <w:szCs w:val="32"/>
        </w:rPr>
        <w:t>.</w:t>
      </w:r>
      <w:r w:rsidRPr="00301B08">
        <w:rPr>
          <w:rFonts w:eastAsia="Heiti TC Medium" w:cstheme="minorHAnsi"/>
          <w:sz w:val="32"/>
          <w:szCs w:val="32"/>
        </w:rPr>
        <w:br/>
        <w:t xml:space="preserve">Une fois que le client a payé et qu’il a choisi de payer lors de la livraison ou sur place, le système en avertit le pizzaiolo du restaurant qui prépare ensuite la commande. Une fois que la commande est prête, le livreur la récupère pour </w:t>
      </w:r>
      <w:r w:rsidRPr="00301B08">
        <w:rPr>
          <w:sz w:val="32"/>
          <w:szCs w:val="32"/>
        </w:rPr>
        <w:t xml:space="preserve">la livrer ou alors la commande reste </w:t>
      </w:r>
      <w:r>
        <w:rPr>
          <w:sz w:val="32"/>
          <w:szCs w:val="32"/>
        </w:rPr>
        <w:t xml:space="preserve">au chaud </w:t>
      </w:r>
      <w:r w:rsidRPr="00301B08">
        <w:rPr>
          <w:sz w:val="32"/>
          <w:szCs w:val="32"/>
        </w:rPr>
        <w:t>au restaurant en attendant son acheteur</w:t>
      </w:r>
      <w:r>
        <w:rPr>
          <w:sz w:val="32"/>
          <w:szCs w:val="32"/>
        </w:rPr>
        <w:t>.</w:t>
      </w:r>
    </w:p>
    <w:sectPr w:rsidR="00301B08" w:rsidRPr="00301B08" w:rsidSect="00AB02A7">
      <w:headerReference w:type="default" r:id="rId25"/>
      <w:footerReference w:type="default" r:id="rId2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DDD59" w14:textId="77777777" w:rsidR="00D50650" w:rsidRDefault="00D50650">
      <w:r>
        <w:separator/>
      </w:r>
    </w:p>
    <w:p w14:paraId="7EC18ADA" w14:textId="77777777" w:rsidR="00D50650" w:rsidRDefault="00D50650"/>
  </w:endnote>
  <w:endnote w:type="continuationSeparator" w:id="0">
    <w:p w14:paraId="1EF2AA91" w14:textId="77777777" w:rsidR="00D50650" w:rsidRDefault="00D50650">
      <w:r>
        <w:continuationSeparator/>
      </w:r>
    </w:p>
    <w:p w14:paraId="5E863312" w14:textId="77777777" w:rsidR="00D50650" w:rsidRDefault="00D506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iti SC Medium">
    <w:altName w:val="Yu Gothic"/>
    <w:charset w:val="80"/>
    <w:family w:val="auto"/>
    <w:pitch w:val="variable"/>
    <w:sig w:usb0="8000002F" w:usb1="090F004A" w:usb2="00000010" w:usb3="00000000" w:csb0="003E0001" w:csb1="00000000"/>
  </w:font>
  <w:font w:name="Brush Script MT">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Heiti TC Medium">
    <w:altName w:val="Yu Gothic"/>
    <w:charset w:val="80"/>
    <w:family w:val="auto"/>
    <w:pitch w:val="variable"/>
    <w:sig w:usb0="8000002F" w:usb1="090F004A" w:usb2="00000010" w:usb3="00000000" w:csb0="003E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6CDD99CC" w14:textId="77777777" w:rsidR="00E9499D" w:rsidRDefault="00E9499D">
        <w:pPr>
          <w:pStyle w:val="Pieddepage"/>
          <w:jc w:val="center"/>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p>
    </w:sdtContent>
  </w:sdt>
  <w:p w14:paraId="0C621FE6" w14:textId="77777777" w:rsidR="00E9499D" w:rsidRDefault="00E9499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26649" w14:textId="77777777" w:rsidR="00D50650" w:rsidRDefault="00D50650">
      <w:r>
        <w:separator/>
      </w:r>
    </w:p>
    <w:p w14:paraId="730ADF06" w14:textId="77777777" w:rsidR="00D50650" w:rsidRDefault="00D50650"/>
  </w:footnote>
  <w:footnote w:type="continuationSeparator" w:id="0">
    <w:p w14:paraId="3A332974" w14:textId="77777777" w:rsidR="00D50650" w:rsidRDefault="00D50650">
      <w:r>
        <w:continuationSeparator/>
      </w:r>
    </w:p>
    <w:p w14:paraId="57CA1751" w14:textId="77777777" w:rsidR="00D50650" w:rsidRDefault="00D506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E9499D" w14:paraId="21B35C17" w14:textId="77777777" w:rsidTr="00360494">
      <w:trPr>
        <w:trHeight w:val="978"/>
      </w:trPr>
      <w:tc>
        <w:tcPr>
          <w:tcW w:w="10035" w:type="dxa"/>
          <w:tcBorders>
            <w:top w:val="nil"/>
            <w:left w:val="nil"/>
            <w:bottom w:val="single" w:sz="36" w:space="0" w:color="34ABA2" w:themeColor="accent3"/>
            <w:right w:val="nil"/>
          </w:tcBorders>
        </w:tcPr>
        <w:p w14:paraId="079607BC" w14:textId="77777777" w:rsidR="00E9499D" w:rsidRDefault="00E9499D">
          <w:pPr>
            <w:pStyle w:val="En-tte"/>
          </w:pPr>
        </w:p>
      </w:tc>
    </w:tr>
  </w:tbl>
  <w:p w14:paraId="78E098F2" w14:textId="77777777" w:rsidR="00E9499D" w:rsidRDefault="00E9499D"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749.55pt;height:749.55pt;flip:x;visibility:visible;mso-wrap-style:square" o:bullet="t">
        <v:imagedata r:id="rId1" o:title=""/>
      </v:shape>
    </w:pict>
  </w:numPicBullet>
  <w:abstractNum w:abstractNumId="0" w15:restartNumberingAfterBreak="0">
    <w:nsid w:val="03B57251"/>
    <w:multiLevelType w:val="hybridMultilevel"/>
    <w:tmpl w:val="8914289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2259A"/>
    <w:multiLevelType w:val="hybridMultilevel"/>
    <w:tmpl w:val="D5E66E4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CA7DA9"/>
    <w:multiLevelType w:val="hybridMultilevel"/>
    <w:tmpl w:val="5334889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166F8C"/>
    <w:multiLevelType w:val="hybridMultilevel"/>
    <w:tmpl w:val="EF2A9D04"/>
    <w:lvl w:ilvl="0" w:tplc="1E0624C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F097E"/>
    <w:multiLevelType w:val="hybridMultilevel"/>
    <w:tmpl w:val="5D0E7148"/>
    <w:lvl w:ilvl="0" w:tplc="1E0624C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D16580"/>
    <w:multiLevelType w:val="hybridMultilevel"/>
    <w:tmpl w:val="FA286A0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3D2F68"/>
    <w:multiLevelType w:val="hybridMultilevel"/>
    <w:tmpl w:val="CBC282F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D366B8"/>
    <w:multiLevelType w:val="hybridMultilevel"/>
    <w:tmpl w:val="BE241EE6"/>
    <w:lvl w:ilvl="0" w:tplc="040C000D">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836F79"/>
    <w:multiLevelType w:val="hybridMultilevel"/>
    <w:tmpl w:val="4F66917A"/>
    <w:lvl w:ilvl="0" w:tplc="040C0015">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292C3159"/>
    <w:multiLevelType w:val="hybridMultilevel"/>
    <w:tmpl w:val="A0B26AB4"/>
    <w:lvl w:ilvl="0" w:tplc="1E0624C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D7217"/>
    <w:multiLevelType w:val="hybridMultilevel"/>
    <w:tmpl w:val="52EA50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50B24D6"/>
    <w:multiLevelType w:val="hybridMultilevel"/>
    <w:tmpl w:val="920EC50A"/>
    <w:lvl w:ilvl="0" w:tplc="1E0624C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F07940"/>
    <w:multiLevelType w:val="hybridMultilevel"/>
    <w:tmpl w:val="E418F9A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D66451"/>
    <w:multiLevelType w:val="hybridMultilevel"/>
    <w:tmpl w:val="A440981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1B3615"/>
    <w:multiLevelType w:val="hybridMultilevel"/>
    <w:tmpl w:val="280E1892"/>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47DC7D63"/>
    <w:multiLevelType w:val="hybridMultilevel"/>
    <w:tmpl w:val="0A94458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B166FD"/>
    <w:multiLevelType w:val="hybridMultilevel"/>
    <w:tmpl w:val="B90C83A2"/>
    <w:lvl w:ilvl="0" w:tplc="040C0001">
      <w:start w:val="1"/>
      <w:numFmt w:val="bullet"/>
      <w:lvlText w:val=""/>
      <w:lvlJc w:val="left"/>
      <w:pPr>
        <w:ind w:left="1440" w:hanging="360"/>
      </w:pPr>
      <w:rPr>
        <w:rFonts w:ascii="Symbol" w:hAnsi="Symbol" w:cs="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4E9C7276"/>
    <w:multiLevelType w:val="hybridMultilevel"/>
    <w:tmpl w:val="C9986FA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110115"/>
    <w:multiLevelType w:val="hybridMultilevel"/>
    <w:tmpl w:val="F792569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0D5293B"/>
    <w:multiLevelType w:val="hybridMultilevel"/>
    <w:tmpl w:val="EBE0B8EC"/>
    <w:lvl w:ilvl="0" w:tplc="E294E02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25D67E6"/>
    <w:multiLevelType w:val="hybridMultilevel"/>
    <w:tmpl w:val="C4B4C2A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3AE4620"/>
    <w:multiLevelType w:val="hybridMultilevel"/>
    <w:tmpl w:val="FB0A42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C864F2"/>
    <w:multiLevelType w:val="hybridMultilevel"/>
    <w:tmpl w:val="A790B50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84569C"/>
    <w:multiLevelType w:val="hybridMultilevel"/>
    <w:tmpl w:val="AB4AAAF4"/>
    <w:lvl w:ilvl="0" w:tplc="8B50FED4">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A581197"/>
    <w:multiLevelType w:val="hybridMultilevel"/>
    <w:tmpl w:val="9E4C41AE"/>
    <w:lvl w:ilvl="0" w:tplc="1E0624C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1A049B"/>
    <w:multiLevelType w:val="hybridMultilevel"/>
    <w:tmpl w:val="B07E83A0"/>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82626F"/>
    <w:multiLevelType w:val="hybridMultilevel"/>
    <w:tmpl w:val="F276345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34733CB"/>
    <w:multiLevelType w:val="hybridMultilevel"/>
    <w:tmpl w:val="E0ACA80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3C3543C"/>
    <w:multiLevelType w:val="hybridMultilevel"/>
    <w:tmpl w:val="1BF04D9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43B5253"/>
    <w:multiLevelType w:val="hybridMultilevel"/>
    <w:tmpl w:val="8D5EEF4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4B50449"/>
    <w:multiLevelType w:val="hybridMultilevel"/>
    <w:tmpl w:val="73E8EA3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BA5373E"/>
    <w:multiLevelType w:val="hybridMultilevel"/>
    <w:tmpl w:val="6882DA90"/>
    <w:lvl w:ilvl="0" w:tplc="1ACA30F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FF53CA2"/>
    <w:multiLevelType w:val="hybridMultilevel"/>
    <w:tmpl w:val="B024F108"/>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7"/>
  </w:num>
  <w:num w:numId="2">
    <w:abstractNumId w:val="16"/>
  </w:num>
  <w:num w:numId="3">
    <w:abstractNumId w:val="3"/>
  </w:num>
  <w:num w:numId="4">
    <w:abstractNumId w:val="9"/>
  </w:num>
  <w:num w:numId="5">
    <w:abstractNumId w:val="4"/>
  </w:num>
  <w:num w:numId="6">
    <w:abstractNumId w:val="24"/>
  </w:num>
  <w:num w:numId="7">
    <w:abstractNumId w:val="11"/>
  </w:num>
  <w:num w:numId="8">
    <w:abstractNumId w:val="18"/>
  </w:num>
  <w:num w:numId="9">
    <w:abstractNumId w:val="27"/>
  </w:num>
  <w:num w:numId="10">
    <w:abstractNumId w:val="15"/>
  </w:num>
  <w:num w:numId="11">
    <w:abstractNumId w:val="17"/>
  </w:num>
  <w:num w:numId="12">
    <w:abstractNumId w:val="20"/>
  </w:num>
  <w:num w:numId="13">
    <w:abstractNumId w:val="26"/>
  </w:num>
  <w:num w:numId="14">
    <w:abstractNumId w:val="8"/>
  </w:num>
  <w:num w:numId="15">
    <w:abstractNumId w:val="28"/>
  </w:num>
  <w:num w:numId="16">
    <w:abstractNumId w:val="14"/>
  </w:num>
  <w:num w:numId="17">
    <w:abstractNumId w:val="30"/>
  </w:num>
  <w:num w:numId="18">
    <w:abstractNumId w:val="10"/>
  </w:num>
  <w:num w:numId="19">
    <w:abstractNumId w:val="0"/>
  </w:num>
  <w:num w:numId="20">
    <w:abstractNumId w:val="13"/>
  </w:num>
  <w:num w:numId="21">
    <w:abstractNumId w:val="22"/>
  </w:num>
  <w:num w:numId="22">
    <w:abstractNumId w:val="1"/>
  </w:num>
  <w:num w:numId="23">
    <w:abstractNumId w:val="29"/>
  </w:num>
  <w:num w:numId="24">
    <w:abstractNumId w:val="12"/>
  </w:num>
  <w:num w:numId="25">
    <w:abstractNumId w:val="2"/>
  </w:num>
  <w:num w:numId="26">
    <w:abstractNumId w:val="21"/>
  </w:num>
  <w:num w:numId="27">
    <w:abstractNumId w:val="6"/>
  </w:num>
  <w:num w:numId="28">
    <w:abstractNumId w:val="32"/>
  </w:num>
  <w:num w:numId="29">
    <w:abstractNumId w:val="19"/>
  </w:num>
  <w:num w:numId="30">
    <w:abstractNumId w:val="23"/>
  </w:num>
  <w:num w:numId="31">
    <w:abstractNumId w:val="25"/>
  </w:num>
  <w:num w:numId="32">
    <w:abstractNumId w:val="31"/>
  </w:num>
  <w:num w:numId="3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E6C"/>
    <w:rsid w:val="00010AA4"/>
    <w:rsid w:val="000204A6"/>
    <w:rsid w:val="00022D46"/>
    <w:rsid w:val="0002482E"/>
    <w:rsid w:val="00050324"/>
    <w:rsid w:val="0006297A"/>
    <w:rsid w:val="000661CE"/>
    <w:rsid w:val="00066BDE"/>
    <w:rsid w:val="00070089"/>
    <w:rsid w:val="00096DA6"/>
    <w:rsid w:val="000A0150"/>
    <w:rsid w:val="000A4690"/>
    <w:rsid w:val="000B50F1"/>
    <w:rsid w:val="000D267D"/>
    <w:rsid w:val="000D47B0"/>
    <w:rsid w:val="000D730F"/>
    <w:rsid w:val="000E2E9F"/>
    <w:rsid w:val="000E374B"/>
    <w:rsid w:val="000E5F4F"/>
    <w:rsid w:val="000E63C9"/>
    <w:rsid w:val="00105690"/>
    <w:rsid w:val="00130E9D"/>
    <w:rsid w:val="00146E97"/>
    <w:rsid w:val="00150A6D"/>
    <w:rsid w:val="00151E3A"/>
    <w:rsid w:val="001523D5"/>
    <w:rsid w:val="00155121"/>
    <w:rsid w:val="001707DC"/>
    <w:rsid w:val="00174D86"/>
    <w:rsid w:val="001764C3"/>
    <w:rsid w:val="00176D3C"/>
    <w:rsid w:val="00185B35"/>
    <w:rsid w:val="001A7951"/>
    <w:rsid w:val="001E5F53"/>
    <w:rsid w:val="001F2BC8"/>
    <w:rsid w:val="001F5F6B"/>
    <w:rsid w:val="00200147"/>
    <w:rsid w:val="002006C9"/>
    <w:rsid w:val="002115B0"/>
    <w:rsid w:val="00215D2E"/>
    <w:rsid w:val="00241A9D"/>
    <w:rsid w:val="00243EBC"/>
    <w:rsid w:val="00246A35"/>
    <w:rsid w:val="002671FF"/>
    <w:rsid w:val="00270C80"/>
    <w:rsid w:val="00275012"/>
    <w:rsid w:val="00277EDF"/>
    <w:rsid w:val="00280C43"/>
    <w:rsid w:val="00284348"/>
    <w:rsid w:val="00290A18"/>
    <w:rsid w:val="00293979"/>
    <w:rsid w:val="002A1060"/>
    <w:rsid w:val="002B4F88"/>
    <w:rsid w:val="002C4C80"/>
    <w:rsid w:val="002D1D47"/>
    <w:rsid w:val="002E177F"/>
    <w:rsid w:val="002F175B"/>
    <w:rsid w:val="002F51F5"/>
    <w:rsid w:val="002F6FA9"/>
    <w:rsid w:val="00300EC4"/>
    <w:rsid w:val="00301B08"/>
    <w:rsid w:val="003117D2"/>
    <w:rsid w:val="00312137"/>
    <w:rsid w:val="00312C02"/>
    <w:rsid w:val="00330359"/>
    <w:rsid w:val="0033762F"/>
    <w:rsid w:val="00337AF2"/>
    <w:rsid w:val="003453E5"/>
    <w:rsid w:val="00360494"/>
    <w:rsid w:val="003630E6"/>
    <w:rsid w:val="0036464D"/>
    <w:rsid w:val="00366C7E"/>
    <w:rsid w:val="00372B98"/>
    <w:rsid w:val="00384EA3"/>
    <w:rsid w:val="0039102F"/>
    <w:rsid w:val="00393473"/>
    <w:rsid w:val="003A078E"/>
    <w:rsid w:val="003A39A1"/>
    <w:rsid w:val="003B7D50"/>
    <w:rsid w:val="003C2191"/>
    <w:rsid w:val="003C30FD"/>
    <w:rsid w:val="003D32B5"/>
    <w:rsid w:val="003D3863"/>
    <w:rsid w:val="003E61EF"/>
    <w:rsid w:val="004110DE"/>
    <w:rsid w:val="004145BB"/>
    <w:rsid w:val="0044085A"/>
    <w:rsid w:val="004524DA"/>
    <w:rsid w:val="00471D00"/>
    <w:rsid w:val="004840F1"/>
    <w:rsid w:val="00485C04"/>
    <w:rsid w:val="00487918"/>
    <w:rsid w:val="0049443B"/>
    <w:rsid w:val="00495C26"/>
    <w:rsid w:val="004B21A5"/>
    <w:rsid w:val="004B3B95"/>
    <w:rsid w:val="004D4CC5"/>
    <w:rsid w:val="004E5F58"/>
    <w:rsid w:val="004F62A9"/>
    <w:rsid w:val="005037F0"/>
    <w:rsid w:val="00510A91"/>
    <w:rsid w:val="00516A86"/>
    <w:rsid w:val="0052123B"/>
    <w:rsid w:val="0052505A"/>
    <w:rsid w:val="005275F6"/>
    <w:rsid w:val="00532541"/>
    <w:rsid w:val="00540082"/>
    <w:rsid w:val="005472C2"/>
    <w:rsid w:val="00556BCE"/>
    <w:rsid w:val="00572102"/>
    <w:rsid w:val="00572644"/>
    <w:rsid w:val="00575337"/>
    <w:rsid w:val="005800A4"/>
    <w:rsid w:val="00582133"/>
    <w:rsid w:val="00585390"/>
    <w:rsid w:val="005B3906"/>
    <w:rsid w:val="005E133D"/>
    <w:rsid w:val="005F1BB0"/>
    <w:rsid w:val="005F32FE"/>
    <w:rsid w:val="00627DD1"/>
    <w:rsid w:val="00647E61"/>
    <w:rsid w:val="00656C4D"/>
    <w:rsid w:val="00657C1A"/>
    <w:rsid w:val="00664F9D"/>
    <w:rsid w:val="00671E23"/>
    <w:rsid w:val="006813FA"/>
    <w:rsid w:val="00691099"/>
    <w:rsid w:val="006959A5"/>
    <w:rsid w:val="00697201"/>
    <w:rsid w:val="006A1A00"/>
    <w:rsid w:val="006A2548"/>
    <w:rsid w:val="006C300F"/>
    <w:rsid w:val="006D1F90"/>
    <w:rsid w:val="006D7236"/>
    <w:rsid w:val="006E5716"/>
    <w:rsid w:val="006F13C7"/>
    <w:rsid w:val="0070613E"/>
    <w:rsid w:val="0070703C"/>
    <w:rsid w:val="00720529"/>
    <w:rsid w:val="007302B3"/>
    <w:rsid w:val="00730733"/>
    <w:rsid w:val="00730E3A"/>
    <w:rsid w:val="007315F3"/>
    <w:rsid w:val="00736AAF"/>
    <w:rsid w:val="00765B2A"/>
    <w:rsid w:val="00776B30"/>
    <w:rsid w:val="00777CE1"/>
    <w:rsid w:val="00783A34"/>
    <w:rsid w:val="007A3048"/>
    <w:rsid w:val="007B244A"/>
    <w:rsid w:val="007B611B"/>
    <w:rsid w:val="007B6F39"/>
    <w:rsid w:val="007C3350"/>
    <w:rsid w:val="007C627A"/>
    <w:rsid w:val="007C6B52"/>
    <w:rsid w:val="007D16C5"/>
    <w:rsid w:val="007D5CDF"/>
    <w:rsid w:val="007E08B5"/>
    <w:rsid w:val="007E59FC"/>
    <w:rsid w:val="007E6F7C"/>
    <w:rsid w:val="00800B28"/>
    <w:rsid w:val="00812ADC"/>
    <w:rsid w:val="00813AB0"/>
    <w:rsid w:val="00822E45"/>
    <w:rsid w:val="0083121F"/>
    <w:rsid w:val="008522CC"/>
    <w:rsid w:val="00862FE4"/>
    <w:rsid w:val="0086389A"/>
    <w:rsid w:val="0087605E"/>
    <w:rsid w:val="00886E28"/>
    <w:rsid w:val="0088792B"/>
    <w:rsid w:val="00891A18"/>
    <w:rsid w:val="008A6BC3"/>
    <w:rsid w:val="008B1FEE"/>
    <w:rsid w:val="008B7477"/>
    <w:rsid w:val="008D0C10"/>
    <w:rsid w:val="008E5C0A"/>
    <w:rsid w:val="00903C32"/>
    <w:rsid w:val="0091275B"/>
    <w:rsid w:val="00916B16"/>
    <w:rsid w:val="009173B9"/>
    <w:rsid w:val="0093335D"/>
    <w:rsid w:val="0093487B"/>
    <w:rsid w:val="009356AC"/>
    <w:rsid w:val="0093613E"/>
    <w:rsid w:val="00943026"/>
    <w:rsid w:val="009436A0"/>
    <w:rsid w:val="0094453D"/>
    <w:rsid w:val="00966B81"/>
    <w:rsid w:val="009821A1"/>
    <w:rsid w:val="009A0123"/>
    <w:rsid w:val="009A6740"/>
    <w:rsid w:val="009C1146"/>
    <w:rsid w:val="009C7720"/>
    <w:rsid w:val="00A138BF"/>
    <w:rsid w:val="00A23AFA"/>
    <w:rsid w:val="00A31B3E"/>
    <w:rsid w:val="00A339B6"/>
    <w:rsid w:val="00A37707"/>
    <w:rsid w:val="00A532F3"/>
    <w:rsid w:val="00A53A22"/>
    <w:rsid w:val="00A61747"/>
    <w:rsid w:val="00A71C44"/>
    <w:rsid w:val="00A8489E"/>
    <w:rsid w:val="00A91B51"/>
    <w:rsid w:val="00AB02A7"/>
    <w:rsid w:val="00AC020A"/>
    <w:rsid w:val="00AC29F3"/>
    <w:rsid w:val="00AC405B"/>
    <w:rsid w:val="00AC6A04"/>
    <w:rsid w:val="00AD0C52"/>
    <w:rsid w:val="00AD3564"/>
    <w:rsid w:val="00AD6BC8"/>
    <w:rsid w:val="00AD7C19"/>
    <w:rsid w:val="00AE3E6C"/>
    <w:rsid w:val="00B231E5"/>
    <w:rsid w:val="00B41BDA"/>
    <w:rsid w:val="00B5284B"/>
    <w:rsid w:val="00B60F7F"/>
    <w:rsid w:val="00B83BDF"/>
    <w:rsid w:val="00B87371"/>
    <w:rsid w:val="00BA0899"/>
    <w:rsid w:val="00BC1C3E"/>
    <w:rsid w:val="00BE2206"/>
    <w:rsid w:val="00BF762C"/>
    <w:rsid w:val="00C02B87"/>
    <w:rsid w:val="00C04780"/>
    <w:rsid w:val="00C1154E"/>
    <w:rsid w:val="00C4086D"/>
    <w:rsid w:val="00C67DE1"/>
    <w:rsid w:val="00C730F2"/>
    <w:rsid w:val="00C7466D"/>
    <w:rsid w:val="00C77DCB"/>
    <w:rsid w:val="00C87511"/>
    <w:rsid w:val="00C90789"/>
    <w:rsid w:val="00CA1896"/>
    <w:rsid w:val="00CA2255"/>
    <w:rsid w:val="00CA3790"/>
    <w:rsid w:val="00CB5B28"/>
    <w:rsid w:val="00CC0DF8"/>
    <w:rsid w:val="00CF5371"/>
    <w:rsid w:val="00D003B2"/>
    <w:rsid w:val="00D0323A"/>
    <w:rsid w:val="00D0559F"/>
    <w:rsid w:val="00D077E9"/>
    <w:rsid w:val="00D15100"/>
    <w:rsid w:val="00D218CA"/>
    <w:rsid w:val="00D21D43"/>
    <w:rsid w:val="00D42CB7"/>
    <w:rsid w:val="00D43882"/>
    <w:rsid w:val="00D44149"/>
    <w:rsid w:val="00D50650"/>
    <w:rsid w:val="00D5413D"/>
    <w:rsid w:val="00D570A9"/>
    <w:rsid w:val="00D576CD"/>
    <w:rsid w:val="00D6391C"/>
    <w:rsid w:val="00D70D02"/>
    <w:rsid w:val="00D73149"/>
    <w:rsid w:val="00D770C7"/>
    <w:rsid w:val="00D86945"/>
    <w:rsid w:val="00D90290"/>
    <w:rsid w:val="00D9186F"/>
    <w:rsid w:val="00D953B4"/>
    <w:rsid w:val="00D97269"/>
    <w:rsid w:val="00DA1AEC"/>
    <w:rsid w:val="00DB0B11"/>
    <w:rsid w:val="00DB10BE"/>
    <w:rsid w:val="00DB40DA"/>
    <w:rsid w:val="00DB7E0C"/>
    <w:rsid w:val="00DD152F"/>
    <w:rsid w:val="00DE213F"/>
    <w:rsid w:val="00DF027C"/>
    <w:rsid w:val="00E00A32"/>
    <w:rsid w:val="00E01487"/>
    <w:rsid w:val="00E04374"/>
    <w:rsid w:val="00E10441"/>
    <w:rsid w:val="00E15063"/>
    <w:rsid w:val="00E16849"/>
    <w:rsid w:val="00E22ACD"/>
    <w:rsid w:val="00E355EA"/>
    <w:rsid w:val="00E36E16"/>
    <w:rsid w:val="00E42BAB"/>
    <w:rsid w:val="00E620B0"/>
    <w:rsid w:val="00E7154E"/>
    <w:rsid w:val="00E8017A"/>
    <w:rsid w:val="00E80C6E"/>
    <w:rsid w:val="00E81B40"/>
    <w:rsid w:val="00E85019"/>
    <w:rsid w:val="00E9129E"/>
    <w:rsid w:val="00E93B40"/>
    <w:rsid w:val="00E9499D"/>
    <w:rsid w:val="00E9536F"/>
    <w:rsid w:val="00EA1BE7"/>
    <w:rsid w:val="00EB594B"/>
    <w:rsid w:val="00EE6390"/>
    <w:rsid w:val="00EE6F1A"/>
    <w:rsid w:val="00EF555B"/>
    <w:rsid w:val="00F009B8"/>
    <w:rsid w:val="00F00BC7"/>
    <w:rsid w:val="00F027BB"/>
    <w:rsid w:val="00F03EB9"/>
    <w:rsid w:val="00F114DD"/>
    <w:rsid w:val="00F11DCF"/>
    <w:rsid w:val="00F162EA"/>
    <w:rsid w:val="00F17DA7"/>
    <w:rsid w:val="00F2196D"/>
    <w:rsid w:val="00F230F6"/>
    <w:rsid w:val="00F310D5"/>
    <w:rsid w:val="00F52D27"/>
    <w:rsid w:val="00F56C44"/>
    <w:rsid w:val="00F6634D"/>
    <w:rsid w:val="00F83527"/>
    <w:rsid w:val="00F9694F"/>
    <w:rsid w:val="00FA3515"/>
    <w:rsid w:val="00FB26E1"/>
    <w:rsid w:val="00FD4F3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82B27"/>
  <w15:docId w15:val="{1CF56A03-8432-4340-94CC-EFF96B994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iPriority="39"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39102F"/>
    <w:pPr>
      <w:keepNext/>
      <w:spacing w:after="240" w:line="240" w:lineRule="auto"/>
      <w:outlineLvl w:val="1"/>
    </w:pPr>
    <w:rPr>
      <w:rFonts w:eastAsiaTheme="majorEastAsia" w:cstheme="majorBidi"/>
      <w:color w:val="auto"/>
      <w:sz w:val="36"/>
      <w:szCs w:val="26"/>
    </w:rPr>
  </w:style>
  <w:style w:type="paragraph" w:styleId="Titre3">
    <w:name w:val="heading 3"/>
    <w:basedOn w:val="Normal"/>
    <w:next w:val="Normal"/>
    <w:link w:val="Titre3Car"/>
    <w:uiPriority w:val="5"/>
    <w:unhideWhenUsed/>
    <w:qFormat/>
    <w:rsid w:val="008B7477"/>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link w:val="Titre4Car"/>
    <w:uiPriority w:val="9"/>
    <w:qFormat/>
    <w:rsid w:val="00487918"/>
    <w:pPr>
      <w:spacing w:before="100" w:beforeAutospacing="1" w:after="100" w:afterAutospacing="1" w:line="240" w:lineRule="auto"/>
      <w:outlineLvl w:val="3"/>
    </w:pPr>
    <w:rPr>
      <w:rFonts w:ascii="Times New Roman" w:eastAsia="Times New Roman" w:hAnsi="Times New Roman" w:cs="Times New Roman"/>
      <w:bCs/>
      <w:color w:val="auto"/>
      <w:sz w:val="24"/>
      <w:szCs w:val="24"/>
      <w:lang w:eastAsia="fr-FR"/>
    </w:rPr>
  </w:style>
  <w:style w:type="paragraph" w:styleId="Titre5">
    <w:name w:val="heading 5"/>
    <w:basedOn w:val="Normal"/>
    <w:next w:val="Normal"/>
    <w:link w:val="Titre5Car"/>
    <w:uiPriority w:val="1"/>
    <w:unhideWhenUsed/>
    <w:qFormat/>
    <w:rsid w:val="00556BCE"/>
    <w:pPr>
      <w:keepNext/>
      <w:keepLines/>
      <w:spacing w:before="40"/>
      <w:outlineLvl w:val="4"/>
    </w:pPr>
    <w:rPr>
      <w:rFonts w:asciiTheme="majorHAnsi" w:eastAsiaTheme="majorEastAsia" w:hAnsiTheme="majorHAnsi" w:cstheme="majorBidi"/>
      <w:color w:val="013A57" w:themeColor="accent1" w:themeShade="BF"/>
    </w:rPr>
  </w:style>
  <w:style w:type="paragraph" w:styleId="Titre6">
    <w:name w:val="heading 6"/>
    <w:basedOn w:val="Normal"/>
    <w:next w:val="Normal"/>
    <w:link w:val="Titre6Car"/>
    <w:uiPriority w:val="1"/>
    <w:unhideWhenUsed/>
    <w:qFormat/>
    <w:rsid w:val="002006C9"/>
    <w:pPr>
      <w:keepNext/>
      <w:keepLines/>
      <w:spacing w:before="40"/>
      <w:outlineLvl w:val="5"/>
    </w:pPr>
    <w:rPr>
      <w:rFonts w:asciiTheme="majorHAnsi" w:eastAsiaTheme="majorEastAsia" w:hAnsiTheme="majorHAnsi" w:cstheme="majorBidi"/>
      <w:color w:val="012639"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39102F"/>
    <w:rPr>
      <w:rFonts w:eastAsiaTheme="majorEastAsia" w:cstheme="majorBidi"/>
      <w:b/>
      <w:sz w:val="36"/>
      <w:szCs w:val="26"/>
    </w:rPr>
  </w:style>
  <w:style w:type="table" w:styleId="Grilledutableau">
    <w:name w:val="Table Grid"/>
    <w:basedOn w:val="Tableau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customStyle="1" w:styleId="Titre4Car">
    <w:name w:val="Titre 4 Car"/>
    <w:basedOn w:val="Policepardfaut"/>
    <w:link w:val="Titre4"/>
    <w:uiPriority w:val="9"/>
    <w:rsid w:val="00487918"/>
    <w:rPr>
      <w:rFonts w:ascii="Times New Roman" w:eastAsia="Times New Roman" w:hAnsi="Times New Roman" w:cs="Times New Roman"/>
      <w:b/>
      <w:bCs/>
      <w:lang w:eastAsia="fr-FR"/>
    </w:rPr>
  </w:style>
  <w:style w:type="paragraph" w:customStyle="1" w:styleId="hoveredcourseelement">
    <w:name w:val="hoveredcourseelement"/>
    <w:basedOn w:val="Normal"/>
    <w:rsid w:val="00487918"/>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customStyle="1" w:styleId="Titre5Car">
    <w:name w:val="Titre 5 Car"/>
    <w:basedOn w:val="Policepardfaut"/>
    <w:link w:val="Titre5"/>
    <w:uiPriority w:val="1"/>
    <w:rsid w:val="00556BCE"/>
    <w:rPr>
      <w:rFonts w:asciiTheme="majorHAnsi" w:eastAsiaTheme="majorEastAsia" w:hAnsiTheme="majorHAnsi" w:cstheme="majorBidi"/>
      <w:b/>
      <w:color w:val="013A57" w:themeColor="accent1" w:themeShade="BF"/>
      <w:sz w:val="28"/>
      <w:szCs w:val="22"/>
    </w:rPr>
  </w:style>
  <w:style w:type="paragraph" w:styleId="Paragraphedeliste">
    <w:name w:val="List Paragraph"/>
    <w:basedOn w:val="Normal"/>
    <w:uiPriority w:val="34"/>
    <w:unhideWhenUsed/>
    <w:qFormat/>
    <w:rsid w:val="000D730F"/>
    <w:pPr>
      <w:ind w:left="720"/>
      <w:contextualSpacing/>
    </w:pPr>
  </w:style>
  <w:style w:type="paragraph" w:styleId="Notedebasdepage">
    <w:name w:val="footnote text"/>
    <w:basedOn w:val="Normal"/>
    <w:link w:val="NotedebasdepageCar"/>
    <w:uiPriority w:val="99"/>
    <w:semiHidden/>
    <w:unhideWhenUsed/>
    <w:rsid w:val="00657C1A"/>
    <w:pPr>
      <w:spacing w:line="240" w:lineRule="auto"/>
    </w:pPr>
    <w:rPr>
      <w:sz w:val="20"/>
      <w:szCs w:val="20"/>
    </w:rPr>
  </w:style>
  <w:style w:type="character" w:customStyle="1" w:styleId="NotedebasdepageCar">
    <w:name w:val="Note de bas de page Car"/>
    <w:basedOn w:val="Policepardfaut"/>
    <w:link w:val="Notedebasdepage"/>
    <w:uiPriority w:val="99"/>
    <w:semiHidden/>
    <w:rsid w:val="00657C1A"/>
    <w:rPr>
      <w:rFonts w:eastAsiaTheme="minorEastAsia"/>
      <w:b/>
      <w:color w:val="082A75" w:themeColor="text2"/>
      <w:sz w:val="20"/>
      <w:szCs w:val="20"/>
    </w:rPr>
  </w:style>
  <w:style w:type="character" w:styleId="Appelnotedebasdep">
    <w:name w:val="footnote reference"/>
    <w:basedOn w:val="Policepardfaut"/>
    <w:uiPriority w:val="99"/>
    <w:semiHidden/>
    <w:unhideWhenUsed/>
    <w:rsid w:val="00657C1A"/>
    <w:rPr>
      <w:vertAlign w:val="superscript"/>
    </w:rPr>
  </w:style>
  <w:style w:type="paragraph" w:styleId="En-ttedetabledesmatires">
    <w:name w:val="TOC Heading"/>
    <w:basedOn w:val="Titre1"/>
    <w:next w:val="Normal"/>
    <w:uiPriority w:val="39"/>
    <w:unhideWhenUsed/>
    <w:qFormat/>
    <w:rsid w:val="00657C1A"/>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891A18"/>
    <w:pPr>
      <w:spacing w:before="120"/>
    </w:pPr>
    <w:rPr>
      <w:rFonts w:cstheme="minorHAnsi"/>
      <w:bCs/>
      <w:i/>
      <w:iCs/>
      <w:sz w:val="32"/>
      <w:szCs w:val="24"/>
    </w:rPr>
  </w:style>
  <w:style w:type="paragraph" w:styleId="TM2">
    <w:name w:val="toc 2"/>
    <w:basedOn w:val="Normal"/>
    <w:next w:val="Normal"/>
    <w:autoRedefine/>
    <w:uiPriority w:val="39"/>
    <w:unhideWhenUsed/>
    <w:rsid w:val="00D97269"/>
    <w:pPr>
      <w:tabs>
        <w:tab w:val="left" w:pos="840"/>
        <w:tab w:val="right" w:leader="underscore" w:pos="10024"/>
      </w:tabs>
      <w:spacing w:before="120"/>
      <w:ind w:left="280"/>
    </w:pPr>
    <w:rPr>
      <w:rFonts w:cstheme="minorHAnsi"/>
      <w:bCs/>
      <w:sz w:val="22"/>
    </w:rPr>
  </w:style>
  <w:style w:type="character" w:styleId="Lienhypertexte">
    <w:name w:val="Hyperlink"/>
    <w:basedOn w:val="Policepardfaut"/>
    <w:uiPriority w:val="99"/>
    <w:unhideWhenUsed/>
    <w:rsid w:val="00657C1A"/>
    <w:rPr>
      <w:color w:val="3592CF" w:themeColor="hyperlink"/>
      <w:u w:val="single"/>
    </w:rPr>
  </w:style>
  <w:style w:type="paragraph" w:styleId="TM3">
    <w:name w:val="toc 3"/>
    <w:basedOn w:val="Normal"/>
    <w:next w:val="Normal"/>
    <w:autoRedefine/>
    <w:uiPriority w:val="39"/>
    <w:unhideWhenUsed/>
    <w:rsid w:val="008B7477"/>
    <w:pPr>
      <w:ind w:left="560"/>
    </w:pPr>
    <w:rPr>
      <w:rFonts w:cstheme="minorHAnsi"/>
      <w:b w:val="0"/>
      <w:sz w:val="20"/>
      <w:szCs w:val="20"/>
    </w:rPr>
  </w:style>
  <w:style w:type="character" w:customStyle="1" w:styleId="Titre3Car">
    <w:name w:val="Titre 3 Car"/>
    <w:basedOn w:val="Policepardfaut"/>
    <w:link w:val="Titre3"/>
    <w:uiPriority w:val="5"/>
    <w:rsid w:val="008B7477"/>
    <w:rPr>
      <w:rFonts w:asciiTheme="majorHAnsi" w:eastAsiaTheme="majorEastAsia" w:hAnsiTheme="majorHAnsi" w:cstheme="majorBidi"/>
      <w:b/>
      <w:color w:val="012639" w:themeColor="accent1" w:themeShade="7F"/>
    </w:rPr>
  </w:style>
  <w:style w:type="paragraph" w:styleId="TM4">
    <w:name w:val="toc 4"/>
    <w:basedOn w:val="Normal"/>
    <w:next w:val="Normal"/>
    <w:autoRedefine/>
    <w:uiPriority w:val="99"/>
    <w:unhideWhenUsed/>
    <w:rsid w:val="00886E28"/>
    <w:pPr>
      <w:ind w:left="840"/>
    </w:pPr>
    <w:rPr>
      <w:rFonts w:cstheme="minorHAnsi"/>
      <w:b w:val="0"/>
      <w:sz w:val="20"/>
      <w:szCs w:val="20"/>
    </w:rPr>
  </w:style>
  <w:style w:type="paragraph" w:styleId="TM5">
    <w:name w:val="toc 5"/>
    <w:basedOn w:val="Normal"/>
    <w:next w:val="Normal"/>
    <w:autoRedefine/>
    <w:uiPriority w:val="39"/>
    <w:unhideWhenUsed/>
    <w:rsid w:val="00886E28"/>
    <w:pPr>
      <w:ind w:left="1120"/>
    </w:pPr>
    <w:rPr>
      <w:rFonts w:cstheme="minorHAnsi"/>
      <w:b w:val="0"/>
      <w:sz w:val="20"/>
      <w:szCs w:val="20"/>
    </w:rPr>
  </w:style>
  <w:style w:type="paragraph" w:styleId="TM6">
    <w:name w:val="toc 6"/>
    <w:basedOn w:val="Normal"/>
    <w:next w:val="Normal"/>
    <w:autoRedefine/>
    <w:uiPriority w:val="39"/>
    <w:unhideWhenUsed/>
    <w:rsid w:val="00886E28"/>
    <w:pPr>
      <w:ind w:left="1400"/>
    </w:pPr>
    <w:rPr>
      <w:rFonts w:cstheme="minorHAnsi"/>
      <w:b w:val="0"/>
      <w:sz w:val="20"/>
      <w:szCs w:val="20"/>
    </w:rPr>
  </w:style>
  <w:style w:type="paragraph" w:styleId="TM7">
    <w:name w:val="toc 7"/>
    <w:basedOn w:val="Normal"/>
    <w:next w:val="Normal"/>
    <w:autoRedefine/>
    <w:uiPriority w:val="99"/>
    <w:unhideWhenUsed/>
    <w:rsid w:val="00886E28"/>
    <w:pPr>
      <w:ind w:left="1680"/>
    </w:pPr>
    <w:rPr>
      <w:rFonts w:cstheme="minorHAnsi"/>
      <w:b w:val="0"/>
      <w:sz w:val="20"/>
      <w:szCs w:val="20"/>
    </w:rPr>
  </w:style>
  <w:style w:type="paragraph" w:styleId="TM8">
    <w:name w:val="toc 8"/>
    <w:basedOn w:val="Normal"/>
    <w:next w:val="Normal"/>
    <w:autoRedefine/>
    <w:uiPriority w:val="39"/>
    <w:unhideWhenUsed/>
    <w:rsid w:val="00886E28"/>
    <w:pPr>
      <w:ind w:left="1960"/>
    </w:pPr>
    <w:rPr>
      <w:rFonts w:cstheme="minorHAnsi"/>
      <w:b w:val="0"/>
      <w:sz w:val="20"/>
      <w:szCs w:val="20"/>
    </w:rPr>
  </w:style>
  <w:style w:type="paragraph" w:styleId="TM9">
    <w:name w:val="toc 9"/>
    <w:basedOn w:val="Normal"/>
    <w:next w:val="Normal"/>
    <w:autoRedefine/>
    <w:uiPriority w:val="99"/>
    <w:unhideWhenUsed/>
    <w:rsid w:val="00886E28"/>
    <w:pPr>
      <w:ind w:left="2240"/>
    </w:pPr>
    <w:rPr>
      <w:rFonts w:cstheme="minorHAnsi"/>
      <w:b w:val="0"/>
      <w:sz w:val="20"/>
      <w:szCs w:val="20"/>
    </w:rPr>
  </w:style>
  <w:style w:type="character" w:customStyle="1" w:styleId="Titre6Car">
    <w:name w:val="Titre 6 Car"/>
    <w:basedOn w:val="Policepardfaut"/>
    <w:link w:val="Titre6"/>
    <w:uiPriority w:val="1"/>
    <w:rsid w:val="002006C9"/>
    <w:rPr>
      <w:rFonts w:asciiTheme="majorHAnsi" w:eastAsiaTheme="majorEastAsia" w:hAnsiTheme="majorHAnsi" w:cstheme="majorBidi"/>
      <w:b/>
      <w:color w:val="012639" w:themeColor="accent1" w:themeShade="7F"/>
      <w:sz w:val="28"/>
      <w:szCs w:val="22"/>
    </w:rPr>
  </w:style>
  <w:style w:type="paragraph" w:styleId="NormalWeb">
    <w:name w:val="Normal (Web)"/>
    <w:basedOn w:val="Normal"/>
    <w:uiPriority w:val="99"/>
    <w:unhideWhenUsed/>
    <w:rsid w:val="003C30FD"/>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Numrodeligne">
    <w:name w:val="line number"/>
    <w:basedOn w:val="Policepardfaut"/>
    <w:uiPriority w:val="99"/>
    <w:semiHidden/>
    <w:unhideWhenUsed/>
    <w:rsid w:val="00F310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83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hyperlink" Target="file:///C:\Users\lmess\Android_Parcours_OpenClassrooms\Projet-N-6_OC_DA\DOCUMENTTION%20.docx" TargetMode="External"/><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ess\AppData\Local\Microsoft\Office\16.0\DTS\fr-FR%7b6C9D83D7-5E1F-4B02-9651-537F1E0929AA%7d\%7b6B224258-741F-4EA4-8EB1-9E82E52F5E03%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1A76BFA6FDB4AB2A7047B598D612AA3"/>
        <w:category>
          <w:name w:val="Général"/>
          <w:gallery w:val="placeholder"/>
        </w:category>
        <w:types>
          <w:type w:val="bbPlcHdr"/>
        </w:types>
        <w:behaviors>
          <w:behavior w:val="content"/>
        </w:behaviors>
        <w:guid w:val="{DA8806EA-850B-48E2-9122-D32C3CDCB18F}"/>
      </w:docPartPr>
      <w:docPartBody>
        <w:p w:rsidR="00980224" w:rsidRDefault="00980224">
          <w:pPr>
            <w:pStyle w:val="61A76BFA6FDB4AB2A7047B598D612AA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mai 9</w:t>
          </w:r>
          <w:r w:rsidRPr="00D86945">
            <w:rPr>
              <w:rStyle w:val="Sous-titreCar"/>
              <w:b/>
              <w:lang w:bidi="fr-FR"/>
            </w:rPr>
            <w:fldChar w:fldCharType="end"/>
          </w:r>
        </w:p>
      </w:docPartBody>
    </w:docPart>
    <w:docPart>
      <w:docPartPr>
        <w:name w:val="DEE8997E598442B3AA3B1F2C6CBDE393"/>
        <w:category>
          <w:name w:val="Général"/>
          <w:gallery w:val="placeholder"/>
        </w:category>
        <w:types>
          <w:type w:val="bbPlcHdr"/>
        </w:types>
        <w:behaviors>
          <w:behavior w:val="content"/>
        </w:behaviors>
        <w:guid w:val="{5F7091CD-F07B-47D0-9567-9BA5A33683F6}"/>
      </w:docPartPr>
      <w:docPartBody>
        <w:p w:rsidR="00980224" w:rsidRDefault="00980224">
          <w:pPr>
            <w:pStyle w:val="DEE8997E598442B3AA3B1F2C6CBDE393"/>
          </w:pPr>
          <w:r>
            <w:rPr>
              <w:lang w:bidi="fr-FR"/>
            </w:rPr>
            <w:t>NOM DE LA SOCIÉTÉ</w:t>
          </w:r>
        </w:p>
      </w:docPartBody>
    </w:docPart>
    <w:docPart>
      <w:docPartPr>
        <w:name w:val="364B3E3F04C74C51909AC8F8A35CF9EE"/>
        <w:category>
          <w:name w:val="Général"/>
          <w:gallery w:val="placeholder"/>
        </w:category>
        <w:types>
          <w:type w:val="bbPlcHdr"/>
        </w:types>
        <w:behaviors>
          <w:behavior w:val="content"/>
        </w:behaviors>
        <w:guid w:val="{09C9C4E6-2D1C-4623-B8D5-6E561D8A8373}"/>
      </w:docPartPr>
      <w:docPartBody>
        <w:p w:rsidR="00980224" w:rsidRDefault="00980224">
          <w:pPr>
            <w:pStyle w:val="364B3E3F04C74C51909AC8F8A35CF9EE"/>
          </w:pPr>
          <w:r>
            <w:rPr>
              <w:lang w:bidi="fr-FR"/>
            </w:rPr>
            <w:t>Votre nom</w:t>
          </w:r>
        </w:p>
      </w:docPartBody>
    </w:docPart>
    <w:docPart>
      <w:docPartPr>
        <w:name w:val="8A8350F7410549A6BC9678143C8C13C3"/>
        <w:category>
          <w:name w:val="Général"/>
          <w:gallery w:val="placeholder"/>
        </w:category>
        <w:types>
          <w:type w:val="bbPlcHdr"/>
        </w:types>
        <w:behaviors>
          <w:behavior w:val="content"/>
        </w:behaviors>
        <w:guid w:val="{61F54091-EE52-442A-9BF4-B09F576966C6}"/>
      </w:docPartPr>
      <w:docPartBody>
        <w:p w:rsidR="00980224" w:rsidRDefault="00980224">
          <w:pPr>
            <w:pStyle w:val="8A8350F7410549A6BC9678143C8C13C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iti SC Medium">
    <w:altName w:val="Yu Gothic"/>
    <w:charset w:val="80"/>
    <w:family w:val="auto"/>
    <w:pitch w:val="variable"/>
    <w:sig w:usb0="8000002F" w:usb1="090F004A" w:usb2="00000010" w:usb3="00000000" w:csb0="003E0001" w:csb1="00000000"/>
  </w:font>
  <w:font w:name="Brush Script MT">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Heiti TC Medium">
    <w:altName w:val="Yu Gothic"/>
    <w:charset w:val="80"/>
    <w:family w:val="auto"/>
    <w:pitch w:val="variable"/>
    <w:sig w:usb0="8000002F" w:usb1="090F004A" w:usb2="00000010" w:usb3="00000000" w:csb0="003E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224"/>
    <w:rsid w:val="00303ED4"/>
    <w:rsid w:val="007F6B61"/>
    <w:rsid w:val="00980224"/>
    <w:rsid w:val="00A77E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61A76BFA6FDB4AB2A7047B598D612AA3">
    <w:name w:val="61A76BFA6FDB4AB2A7047B598D612AA3"/>
  </w:style>
  <w:style w:type="paragraph" w:customStyle="1" w:styleId="DEE8997E598442B3AA3B1F2C6CBDE393">
    <w:name w:val="DEE8997E598442B3AA3B1F2C6CBDE393"/>
  </w:style>
  <w:style w:type="paragraph" w:customStyle="1" w:styleId="364B3E3F04C74C51909AC8F8A35CF9EE">
    <w:name w:val="364B3E3F04C74C51909AC8F8A35CF9EE"/>
  </w:style>
  <w:style w:type="paragraph" w:customStyle="1" w:styleId="8A8350F7410549A6BC9678143C8C13C3">
    <w:name w:val="8A8350F7410549A6BC9678143C8C13C3"/>
  </w:style>
  <w:style w:type="paragraph" w:customStyle="1" w:styleId="0DAD890E520C4838A84A5D877A030A3F">
    <w:name w:val="0DAD890E520C4838A84A5D877A030A3F"/>
  </w:style>
  <w:style w:type="paragraph" w:customStyle="1" w:styleId="83313E0427234A509994A4EB1DBDBE39">
    <w:name w:val="83313E0427234A509994A4EB1DBDBE39"/>
  </w:style>
  <w:style w:type="paragraph" w:customStyle="1" w:styleId="673095FC0C6D4939A682113D18500225">
    <w:name w:val="673095FC0C6D4939A682113D18500225"/>
  </w:style>
  <w:style w:type="paragraph" w:customStyle="1" w:styleId="A7499A210E384326BECC9AC0FAB0F166">
    <w:name w:val="A7499A210E384326BECC9AC0FAB0F166"/>
  </w:style>
  <w:style w:type="paragraph" w:customStyle="1" w:styleId="0D55992429894A7F969C85D9A957D819">
    <w:name w:val="0D55992429894A7F969C85D9A957D819"/>
    <w:rsid w:val="00980224"/>
  </w:style>
  <w:style w:type="paragraph" w:customStyle="1" w:styleId="E2DA4C1A18704D78B3ECA46936AEED0E">
    <w:name w:val="E2DA4C1A18704D78B3ECA46936AEED0E"/>
    <w:rsid w:val="00980224"/>
  </w:style>
  <w:style w:type="paragraph" w:customStyle="1" w:styleId="46D40185202147D99AC5845A9724D62E">
    <w:name w:val="46D40185202147D99AC5845A9724D62E"/>
    <w:rsid w:val="00980224"/>
  </w:style>
  <w:style w:type="paragraph" w:customStyle="1" w:styleId="1B65982490BD4AABAF6E576F202B8AF6">
    <w:name w:val="1B65982490BD4AABAF6E576F202B8AF6"/>
    <w:rsid w:val="00980224"/>
  </w:style>
  <w:style w:type="paragraph" w:customStyle="1" w:styleId="68472C35542846299CC2753CCA678211">
    <w:name w:val="68472C35542846299CC2753CCA678211"/>
    <w:rsid w:val="00980224"/>
  </w:style>
  <w:style w:type="paragraph" w:customStyle="1" w:styleId="062F057948334021A6B98E5BEB31BE83">
    <w:name w:val="062F057948334021A6B98E5BEB31BE83"/>
    <w:rsid w:val="00980224"/>
  </w:style>
  <w:style w:type="paragraph" w:customStyle="1" w:styleId="3A64DB19051E432D97DE70CAF7A2A8BC">
    <w:name w:val="3A64DB19051E432D97DE70CAF7A2A8BC"/>
    <w:rsid w:val="00980224"/>
  </w:style>
  <w:style w:type="paragraph" w:customStyle="1" w:styleId="A6767F6256F84DCBA1595E34475C07CF">
    <w:name w:val="A6767F6256F84DCBA1595E34475C07CF"/>
    <w:rsid w:val="00980224"/>
  </w:style>
  <w:style w:type="paragraph" w:customStyle="1" w:styleId="7C657A003C594F50A4DA782120568682">
    <w:name w:val="7C657A003C594F50A4DA782120568682"/>
    <w:rsid w:val="00980224"/>
  </w:style>
  <w:style w:type="paragraph" w:customStyle="1" w:styleId="A1F2E115D59E4216BD13C393DC6CF976">
    <w:name w:val="A1F2E115D59E4216BD13C393DC6CF976"/>
    <w:rsid w:val="00980224"/>
  </w:style>
  <w:style w:type="paragraph" w:customStyle="1" w:styleId="BDB0FF4DCB2346D1B79BC5257BA48739">
    <w:name w:val="BDB0FF4DCB2346D1B79BC5257BA48739"/>
    <w:rsid w:val="00980224"/>
  </w:style>
  <w:style w:type="paragraph" w:customStyle="1" w:styleId="494B7AF7FC9B4DF084812A7206889E7C">
    <w:name w:val="494B7AF7FC9B4DF084812A7206889E7C"/>
    <w:rsid w:val="00980224"/>
  </w:style>
  <w:style w:type="paragraph" w:customStyle="1" w:styleId="E468ED527F9A4BAE85ADF0726951573E">
    <w:name w:val="E468ED527F9A4BAE85ADF0726951573E"/>
    <w:rsid w:val="00980224"/>
  </w:style>
  <w:style w:type="paragraph" w:customStyle="1" w:styleId="569275422BFA497B85EB285ED36C67D1">
    <w:name w:val="569275422BFA497B85EB285ED36C67D1"/>
    <w:rsid w:val="00980224"/>
  </w:style>
  <w:style w:type="paragraph" w:customStyle="1" w:styleId="CC15D4EDB00F4F5A8F0FFED2AA82CFC1">
    <w:name w:val="CC15D4EDB00F4F5A8F0FFED2AA82CFC1"/>
    <w:rsid w:val="00980224"/>
  </w:style>
  <w:style w:type="paragraph" w:customStyle="1" w:styleId="4CE345B43A9843769E5EFFF92E78A5F2">
    <w:name w:val="4CE345B43A9843769E5EFFF92E78A5F2"/>
    <w:rsid w:val="00A77EE4"/>
  </w:style>
  <w:style w:type="paragraph" w:customStyle="1" w:styleId="E6F72DCD82734E83B343D4AC9B6838B4">
    <w:name w:val="E6F72DCD82734E83B343D4AC9B6838B4"/>
    <w:rsid w:val="00A77EE4"/>
  </w:style>
  <w:style w:type="paragraph" w:customStyle="1" w:styleId="393E0B9A8CBF4F0FB30C6BDA77359000">
    <w:name w:val="393E0B9A8CBF4F0FB30C6BDA77359000"/>
    <w:rsid w:val="00A77EE4"/>
  </w:style>
  <w:style w:type="paragraph" w:customStyle="1" w:styleId="1BDEA64E2084415D97648E863F15826B">
    <w:name w:val="1BDEA64E2084415D97648E863F15826B"/>
    <w:rsid w:val="00A77EE4"/>
  </w:style>
  <w:style w:type="paragraph" w:customStyle="1" w:styleId="A477C25955A1462DBD2511CEA5246BB9">
    <w:name w:val="A477C25955A1462DBD2511CEA5246BB9"/>
    <w:rsid w:val="00A77EE4"/>
  </w:style>
  <w:style w:type="paragraph" w:customStyle="1" w:styleId="82F34382C38041379B1FA41442CEE1EF">
    <w:name w:val="82F34382C38041379B1FA41442CEE1EF"/>
    <w:rsid w:val="00A77E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Lamine MESSACI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64FCC0-90F1-4AC8-82F7-790ECEB06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{6B224258-741F-4EA4-8EB1-9E82E52F5E03}tf16392850</Template>
  <TotalTime>8</TotalTime>
  <Pages>39</Pages>
  <Words>5187</Words>
  <Characters>28529</Characters>
  <Application>Microsoft Office Word</Application>
  <DocSecurity>0</DocSecurity>
  <Lines>237</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lamine messaci</dc:creator>
  <cp:keywords/>
  <cp:lastModifiedBy>lamine messaci</cp:lastModifiedBy>
  <cp:revision>5</cp:revision>
  <cp:lastPrinted>2020-05-19T12:09:00Z</cp:lastPrinted>
  <dcterms:created xsi:type="dcterms:W3CDTF">2020-05-19T12:07:00Z</dcterms:created>
  <dcterms:modified xsi:type="dcterms:W3CDTF">2020-05-19T12:14:00Z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